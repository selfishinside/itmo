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0EFC9" w14:textId="77777777" w:rsidR="004B3F2D" w:rsidRDefault="00000000">
      <w:pPr>
        <w:pStyle w:val="Standard"/>
        <w:spacing w:line="251" w:lineRule="auto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8"/>
        </w:rPr>
        <w:t>Федеральное государственное автономное образовательное учреждение высшего образования\Национальный исследовательский университет ИТМО</w:t>
      </w:r>
    </w:p>
    <w:p w14:paraId="102BBBC1" w14:textId="77777777" w:rsidR="004B3F2D" w:rsidRDefault="004B3F2D">
      <w:pPr>
        <w:pStyle w:val="Standard"/>
        <w:spacing w:line="251" w:lineRule="auto"/>
        <w:jc w:val="center"/>
        <w:rPr>
          <w:rFonts w:hint="eastAsia"/>
        </w:rPr>
      </w:pPr>
    </w:p>
    <w:p w14:paraId="78CE8465" w14:textId="77777777" w:rsidR="004B3F2D" w:rsidRDefault="00000000">
      <w:pPr>
        <w:pStyle w:val="Standard"/>
        <w:spacing w:line="251" w:lineRule="auto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Факультет: Программной инженерии и компьютерной техники</w:t>
      </w:r>
    </w:p>
    <w:p w14:paraId="25BA1A1E" w14:textId="77777777" w:rsidR="004B3F2D" w:rsidRDefault="004B3F2D">
      <w:pPr>
        <w:pStyle w:val="Standard"/>
        <w:spacing w:line="251" w:lineRule="auto"/>
        <w:jc w:val="center"/>
        <w:rPr>
          <w:rFonts w:hint="eastAsia"/>
        </w:rPr>
      </w:pPr>
    </w:p>
    <w:p w14:paraId="6F88BB4D" w14:textId="77777777" w:rsidR="004B3F2D" w:rsidRDefault="00000000">
      <w:pPr>
        <w:pStyle w:val="Standard"/>
        <w:spacing w:line="251" w:lineRule="auto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Домашняя работа №2</w:t>
      </w:r>
    </w:p>
    <w:p w14:paraId="6B8660F9" w14:textId="77777777" w:rsidR="004B3F2D" w:rsidRDefault="00000000">
      <w:pPr>
        <w:pStyle w:val="Standard"/>
        <w:spacing w:line="251" w:lineRule="auto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 дискретной математике</w:t>
      </w:r>
    </w:p>
    <w:p w14:paraId="1D430ECB" w14:textId="6DB19027" w:rsidR="004B3F2D" w:rsidRDefault="00000000">
      <w:pPr>
        <w:pStyle w:val="Standard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Вариант: </w:t>
      </w:r>
      <w:r w:rsidR="00361219">
        <w:rPr>
          <w:rFonts w:ascii="Times New Roman" w:eastAsia="Times New Roman" w:hAnsi="Times New Roman" w:cs="Times New Roman"/>
          <w:b/>
          <w:bCs/>
          <w:sz w:val="28"/>
          <w:szCs w:val="28"/>
        </w:rPr>
        <w:t>102</w:t>
      </w:r>
    </w:p>
    <w:p w14:paraId="309B4F99" w14:textId="77777777" w:rsidR="004B3F2D" w:rsidRDefault="004B3F2D">
      <w:pPr>
        <w:pStyle w:val="Standard"/>
        <w:spacing w:line="251" w:lineRule="auto"/>
        <w:jc w:val="center"/>
        <w:rPr>
          <w:rFonts w:hint="eastAsia"/>
        </w:rPr>
      </w:pPr>
    </w:p>
    <w:p w14:paraId="51496FDB" w14:textId="77777777" w:rsidR="004B3F2D" w:rsidRDefault="004B3F2D">
      <w:pPr>
        <w:pStyle w:val="Standard"/>
        <w:spacing w:line="251" w:lineRule="auto"/>
        <w:jc w:val="center"/>
        <w:rPr>
          <w:rFonts w:hint="eastAsia"/>
        </w:rPr>
      </w:pPr>
    </w:p>
    <w:p w14:paraId="09550525" w14:textId="77777777" w:rsidR="004B3F2D" w:rsidRDefault="004B3F2D">
      <w:pPr>
        <w:pStyle w:val="Standard"/>
        <w:spacing w:line="251" w:lineRule="auto"/>
        <w:jc w:val="center"/>
        <w:rPr>
          <w:rFonts w:hint="eastAsia"/>
        </w:rPr>
      </w:pPr>
    </w:p>
    <w:p w14:paraId="1DB31517" w14:textId="4C2A5EA1" w:rsidR="004B3F2D" w:rsidRDefault="00000000">
      <w:pPr>
        <w:pStyle w:val="Standard"/>
        <w:spacing w:line="251" w:lineRule="auto"/>
        <w:jc w:val="right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  <w:r w:rsidR="00361219">
        <w:rPr>
          <w:rFonts w:ascii="Times New Roman" w:eastAsia="Times New Roman" w:hAnsi="Times New Roman" w:cs="Times New Roman"/>
          <w:sz w:val="28"/>
          <w:szCs w:val="28"/>
        </w:rPr>
        <w:t>Кара-</w:t>
      </w:r>
      <w:proofErr w:type="spellStart"/>
      <w:r w:rsidR="00361219">
        <w:rPr>
          <w:rFonts w:ascii="Times New Roman" w:eastAsia="Times New Roman" w:hAnsi="Times New Roman" w:cs="Times New Roman"/>
          <w:sz w:val="28"/>
          <w:szCs w:val="28"/>
        </w:rPr>
        <w:t>Огланов</w:t>
      </w:r>
      <w:proofErr w:type="spellEnd"/>
      <w:r w:rsidR="00361219">
        <w:rPr>
          <w:rFonts w:ascii="Times New Roman" w:eastAsia="Times New Roman" w:hAnsi="Times New Roman" w:cs="Times New Roman"/>
          <w:sz w:val="28"/>
          <w:szCs w:val="28"/>
        </w:rPr>
        <w:t xml:space="preserve"> Руслан </w:t>
      </w:r>
      <w:proofErr w:type="spellStart"/>
      <w:r w:rsidR="00361219">
        <w:rPr>
          <w:rFonts w:ascii="Times New Roman" w:eastAsia="Times New Roman" w:hAnsi="Times New Roman" w:cs="Times New Roman"/>
          <w:sz w:val="28"/>
          <w:szCs w:val="28"/>
        </w:rPr>
        <w:t>Денисовч</w:t>
      </w:r>
      <w:proofErr w:type="spellEnd"/>
    </w:p>
    <w:p w14:paraId="7A3CD31E" w14:textId="77777777" w:rsidR="004B3F2D" w:rsidRDefault="00000000">
      <w:pPr>
        <w:pStyle w:val="Standard"/>
        <w:spacing w:line="251" w:lineRule="auto"/>
        <w:jc w:val="right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Группа: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eastAsia="Times New Roman" w:hAnsi="Times New Roman" w:cs="Times New Roman"/>
          <w:sz w:val="28"/>
          <w:szCs w:val="28"/>
        </w:rPr>
        <w:t>3107</w:t>
      </w:r>
    </w:p>
    <w:p w14:paraId="0A7C15D8" w14:textId="77777777" w:rsidR="004B3F2D" w:rsidRDefault="00000000">
      <w:pPr>
        <w:pStyle w:val="Standard"/>
        <w:spacing w:line="251" w:lineRule="auto"/>
        <w:jc w:val="right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 Поляков Владимир Иванович</w:t>
      </w:r>
    </w:p>
    <w:p w14:paraId="555EC12E" w14:textId="77777777" w:rsidR="004B3F2D" w:rsidRDefault="004B3F2D">
      <w:pPr>
        <w:pStyle w:val="Standard"/>
        <w:spacing w:line="251" w:lineRule="auto"/>
        <w:jc w:val="right"/>
        <w:rPr>
          <w:rFonts w:hint="eastAsia"/>
        </w:rPr>
      </w:pPr>
    </w:p>
    <w:p w14:paraId="2F25E704" w14:textId="77777777" w:rsidR="004B3F2D" w:rsidRDefault="004B3F2D">
      <w:pPr>
        <w:pStyle w:val="Standard"/>
        <w:spacing w:line="251" w:lineRule="auto"/>
        <w:jc w:val="right"/>
        <w:rPr>
          <w:rFonts w:hint="eastAsia"/>
        </w:rPr>
      </w:pPr>
    </w:p>
    <w:p w14:paraId="5C1C4E1B" w14:textId="77777777" w:rsidR="004B3F2D" w:rsidRDefault="004B3F2D">
      <w:pPr>
        <w:pStyle w:val="Standard"/>
        <w:spacing w:line="251" w:lineRule="auto"/>
        <w:jc w:val="right"/>
        <w:rPr>
          <w:rFonts w:hint="eastAsia"/>
        </w:rPr>
      </w:pPr>
    </w:p>
    <w:p w14:paraId="44ED50DA" w14:textId="77777777" w:rsidR="004B3F2D" w:rsidRDefault="004B3F2D">
      <w:pPr>
        <w:pStyle w:val="Standard"/>
        <w:spacing w:line="251" w:lineRule="auto"/>
        <w:jc w:val="right"/>
        <w:rPr>
          <w:rFonts w:hint="eastAsia"/>
        </w:rPr>
      </w:pPr>
    </w:p>
    <w:p w14:paraId="5F439C60" w14:textId="77777777" w:rsidR="004B3F2D" w:rsidRDefault="004B3F2D">
      <w:pPr>
        <w:pStyle w:val="Standard"/>
        <w:spacing w:line="251" w:lineRule="auto"/>
        <w:jc w:val="right"/>
        <w:rPr>
          <w:rFonts w:hint="eastAsia"/>
        </w:rPr>
      </w:pPr>
    </w:p>
    <w:p w14:paraId="3FD2FF45" w14:textId="77777777" w:rsidR="004B3F2D" w:rsidRDefault="004B3F2D">
      <w:pPr>
        <w:pStyle w:val="Standard"/>
        <w:spacing w:line="251" w:lineRule="auto"/>
        <w:jc w:val="right"/>
        <w:rPr>
          <w:rFonts w:hint="eastAsia"/>
        </w:rPr>
      </w:pPr>
    </w:p>
    <w:p w14:paraId="1C97BF3A" w14:textId="77777777" w:rsidR="004B3F2D" w:rsidRDefault="004B3F2D">
      <w:pPr>
        <w:pStyle w:val="Standard"/>
        <w:spacing w:line="251" w:lineRule="auto"/>
        <w:jc w:val="right"/>
        <w:rPr>
          <w:rFonts w:hint="eastAsia"/>
        </w:rPr>
      </w:pPr>
    </w:p>
    <w:p w14:paraId="048FE0A7" w14:textId="77777777" w:rsidR="004B3F2D" w:rsidRDefault="004B3F2D">
      <w:pPr>
        <w:pStyle w:val="Standard"/>
        <w:spacing w:line="251" w:lineRule="auto"/>
        <w:jc w:val="right"/>
        <w:rPr>
          <w:rFonts w:hint="eastAsia"/>
        </w:rPr>
      </w:pPr>
    </w:p>
    <w:p w14:paraId="1EAA0C36" w14:textId="77777777" w:rsidR="004B3F2D" w:rsidRDefault="004B3F2D">
      <w:pPr>
        <w:pStyle w:val="Standard"/>
        <w:spacing w:line="251" w:lineRule="auto"/>
        <w:jc w:val="right"/>
        <w:rPr>
          <w:rFonts w:hint="eastAsia"/>
        </w:rPr>
      </w:pPr>
    </w:p>
    <w:p w14:paraId="7CA3272A" w14:textId="77777777" w:rsidR="004B3F2D" w:rsidRDefault="004B3F2D">
      <w:pPr>
        <w:pStyle w:val="Standard"/>
        <w:spacing w:line="251" w:lineRule="auto"/>
        <w:jc w:val="right"/>
        <w:rPr>
          <w:rFonts w:hint="eastAsia"/>
        </w:rPr>
      </w:pPr>
    </w:p>
    <w:p w14:paraId="1A227544" w14:textId="77777777" w:rsidR="004B3F2D" w:rsidRDefault="004B3F2D">
      <w:pPr>
        <w:pStyle w:val="Standard"/>
        <w:spacing w:line="251" w:lineRule="auto"/>
        <w:jc w:val="right"/>
        <w:rPr>
          <w:rFonts w:hint="eastAsia"/>
        </w:rPr>
      </w:pPr>
    </w:p>
    <w:p w14:paraId="36F960AF" w14:textId="77777777" w:rsidR="004B3F2D" w:rsidRDefault="004B3F2D">
      <w:pPr>
        <w:pStyle w:val="Standard"/>
        <w:spacing w:line="251" w:lineRule="auto"/>
        <w:jc w:val="right"/>
        <w:rPr>
          <w:rFonts w:hint="eastAsia"/>
        </w:rPr>
      </w:pPr>
    </w:p>
    <w:p w14:paraId="17FEEF25" w14:textId="77777777" w:rsidR="004B3F2D" w:rsidRDefault="004B3F2D">
      <w:pPr>
        <w:pStyle w:val="Standard"/>
        <w:spacing w:line="251" w:lineRule="auto"/>
        <w:jc w:val="right"/>
        <w:rPr>
          <w:rFonts w:hint="eastAsia"/>
        </w:rPr>
      </w:pPr>
    </w:p>
    <w:p w14:paraId="2A29228E" w14:textId="77777777" w:rsidR="004B3F2D" w:rsidRDefault="004B3F2D">
      <w:pPr>
        <w:pStyle w:val="Standard"/>
        <w:spacing w:line="251" w:lineRule="auto"/>
        <w:jc w:val="right"/>
        <w:rPr>
          <w:rFonts w:hint="eastAsia"/>
        </w:rPr>
      </w:pPr>
    </w:p>
    <w:p w14:paraId="071F5956" w14:textId="77777777" w:rsidR="004B3F2D" w:rsidRDefault="004B3F2D">
      <w:pPr>
        <w:pStyle w:val="Standard"/>
        <w:spacing w:line="251" w:lineRule="auto"/>
        <w:jc w:val="right"/>
        <w:rPr>
          <w:rFonts w:hint="eastAsia"/>
        </w:rPr>
      </w:pPr>
    </w:p>
    <w:p w14:paraId="58B2F11D" w14:textId="77777777" w:rsidR="004B3F2D" w:rsidRDefault="004B3F2D">
      <w:pPr>
        <w:pStyle w:val="Standard"/>
        <w:spacing w:line="251" w:lineRule="auto"/>
        <w:jc w:val="right"/>
        <w:rPr>
          <w:rFonts w:hint="eastAsia"/>
        </w:rPr>
      </w:pPr>
    </w:p>
    <w:p w14:paraId="63D8BA34" w14:textId="77777777" w:rsidR="004B3F2D" w:rsidRDefault="004B3F2D">
      <w:pPr>
        <w:pStyle w:val="Standard"/>
        <w:spacing w:line="251" w:lineRule="auto"/>
        <w:jc w:val="right"/>
        <w:rPr>
          <w:rFonts w:hint="eastAsia"/>
        </w:rPr>
      </w:pPr>
    </w:p>
    <w:p w14:paraId="0C6C4079" w14:textId="77777777" w:rsidR="004B3F2D" w:rsidRDefault="004B3F2D">
      <w:pPr>
        <w:pStyle w:val="Standard"/>
        <w:spacing w:line="251" w:lineRule="auto"/>
        <w:jc w:val="right"/>
        <w:rPr>
          <w:rFonts w:hint="eastAsia"/>
        </w:rPr>
      </w:pPr>
    </w:p>
    <w:p w14:paraId="2FF224CB" w14:textId="77777777" w:rsidR="004B3F2D" w:rsidRDefault="004B3F2D">
      <w:pPr>
        <w:pStyle w:val="Standard"/>
        <w:spacing w:line="251" w:lineRule="auto"/>
        <w:jc w:val="right"/>
        <w:rPr>
          <w:rFonts w:hint="eastAsia"/>
        </w:rPr>
      </w:pPr>
    </w:p>
    <w:p w14:paraId="777A5A7B" w14:textId="77777777" w:rsidR="004B3F2D" w:rsidRDefault="004B3F2D">
      <w:pPr>
        <w:pStyle w:val="Standard"/>
        <w:spacing w:line="251" w:lineRule="auto"/>
        <w:jc w:val="right"/>
        <w:rPr>
          <w:rFonts w:hint="eastAsia"/>
        </w:rPr>
      </w:pPr>
    </w:p>
    <w:p w14:paraId="2BEE1F9D" w14:textId="77777777" w:rsidR="004B3F2D" w:rsidRDefault="004B3F2D">
      <w:pPr>
        <w:pStyle w:val="Standard"/>
        <w:spacing w:line="251" w:lineRule="auto"/>
        <w:jc w:val="right"/>
        <w:rPr>
          <w:rFonts w:hint="eastAsia"/>
        </w:rPr>
      </w:pPr>
    </w:p>
    <w:p w14:paraId="693F9855" w14:textId="77777777" w:rsidR="004B3F2D" w:rsidRDefault="004B3F2D">
      <w:pPr>
        <w:pStyle w:val="Standard"/>
        <w:jc w:val="center"/>
        <w:rPr>
          <w:rFonts w:hint="eastAsia"/>
          <w:b/>
          <w:bCs/>
          <w:sz w:val="28"/>
        </w:rPr>
      </w:pPr>
    </w:p>
    <w:p w14:paraId="47C3EDF6" w14:textId="77777777" w:rsidR="004B3F2D" w:rsidRDefault="004B3F2D">
      <w:pPr>
        <w:pStyle w:val="Standard"/>
        <w:jc w:val="center"/>
        <w:rPr>
          <w:rFonts w:hint="eastAsia"/>
          <w:b/>
          <w:bCs/>
          <w:sz w:val="28"/>
        </w:rPr>
      </w:pPr>
    </w:p>
    <w:p w14:paraId="428CE496" w14:textId="77777777" w:rsidR="004B3F2D" w:rsidRDefault="004B3F2D">
      <w:pPr>
        <w:pStyle w:val="Standard"/>
        <w:jc w:val="center"/>
        <w:rPr>
          <w:rFonts w:hint="eastAsia"/>
          <w:b/>
          <w:bCs/>
          <w:sz w:val="28"/>
        </w:rPr>
      </w:pPr>
    </w:p>
    <w:p w14:paraId="322A2FC0" w14:textId="77777777" w:rsidR="004B3F2D" w:rsidRDefault="004B3F2D">
      <w:pPr>
        <w:pStyle w:val="Standard"/>
        <w:jc w:val="center"/>
        <w:rPr>
          <w:rFonts w:hint="eastAsia"/>
          <w:b/>
          <w:bCs/>
          <w:sz w:val="28"/>
        </w:rPr>
      </w:pPr>
    </w:p>
    <w:p w14:paraId="1776A9C0" w14:textId="77777777" w:rsidR="004B3F2D" w:rsidRDefault="004B3F2D">
      <w:pPr>
        <w:pStyle w:val="Standard"/>
        <w:jc w:val="center"/>
        <w:rPr>
          <w:rFonts w:hint="eastAsia"/>
          <w:b/>
          <w:bCs/>
          <w:sz w:val="28"/>
        </w:rPr>
      </w:pPr>
    </w:p>
    <w:p w14:paraId="3E5AEBCA" w14:textId="77777777" w:rsidR="004B3F2D" w:rsidRDefault="004B3F2D">
      <w:pPr>
        <w:pStyle w:val="Standard"/>
        <w:jc w:val="center"/>
        <w:rPr>
          <w:rFonts w:hint="eastAsia"/>
          <w:b/>
          <w:bCs/>
          <w:sz w:val="28"/>
        </w:rPr>
      </w:pPr>
    </w:p>
    <w:p w14:paraId="41147156" w14:textId="77777777" w:rsidR="004B3F2D" w:rsidRDefault="004B3F2D">
      <w:pPr>
        <w:pStyle w:val="Standard"/>
        <w:jc w:val="center"/>
        <w:rPr>
          <w:rFonts w:hint="eastAsia"/>
          <w:b/>
          <w:bCs/>
          <w:sz w:val="28"/>
        </w:rPr>
      </w:pPr>
    </w:p>
    <w:p w14:paraId="484CB89F" w14:textId="77777777" w:rsidR="004B3F2D" w:rsidRDefault="004B3F2D">
      <w:pPr>
        <w:pStyle w:val="Standard"/>
        <w:jc w:val="center"/>
        <w:rPr>
          <w:rFonts w:hint="eastAsia"/>
          <w:b/>
          <w:bCs/>
          <w:sz w:val="28"/>
        </w:rPr>
      </w:pPr>
    </w:p>
    <w:p w14:paraId="4253976F" w14:textId="77777777" w:rsidR="004B3F2D" w:rsidRDefault="00000000">
      <w:pPr>
        <w:pStyle w:val="Standard"/>
        <w:jc w:val="center"/>
        <w:rPr>
          <w:rFonts w:hint="eastAsia"/>
          <w:b/>
          <w:bCs/>
          <w:sz w:val="28"/>
        </w:rPr>
      </w:pPr>
      <w:proofErr w:type="gramStart"/>
      <w:r>
        <w:rPr>
          <w:b/>
          <w:bCs/>
          <w:sz w:val="28"/>
        </w:rPr>
        <w:t>Санкт Петербург</w:t>
      </w:r>
      <w:proofErr w:type="gramEnd"/>
      <w:r>
        <w:rPr>
          <w:b/>
          <w:bCs/>
          <w:sz w:val="28"/>
        </w:rPr>
        <w:t xml:space="preserve"> 2023</w:t>
      </w:r>
    </w:p>
    <w:p w14:paraId="1BE557D7" w14:textId="77777777" w:rsidR="004B3F2D" w:rsidRDefault="004B3F2D">
      <w:pPr>
        <w:pStyle w:val="Standard"/>
        <w:jc w:val="center"/>
        <w:rPr>
          <w:rFonts w:hint="eastAsia"/>
          <w:b/>
          <w:bCs/>
        </w:rPr>
      </w:pPr>
    </w:p>
    <w:p w14:paraId="486796C4" w14:textId="77777777" w:rsidR="004B3F2D" w:rsidRDefault="00000000">
      <w:pPr>
        <w:pStyle w:val="Standard"/>
        <w:tabs>
          <w:tab w:val="left" w:pos="3200"/>
        </w:tabs>
        <w:ind w:left="720" w:firstLine="567"/>
        <w:jc w:val="both"/>
        <w:rPr>
          <w:rFonts w:hint="eastAsia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</w:t>
      </w:r>
      <w:r>
        <w:rPr>
          <w:rFonts w:ascii="Times New Roman" w:hAnsi="Times New Roman" w:cs="Times New Roman"/>
          <w:sz w:val="28"/>
          <w:szCs w:val="28"/>
        </w:rPr>
        <w:t xml:space="preserve">Для заданных чисел </w:t>
      </w:r>
      <w:r>
        <w:rPr>
          <w:rFonts w:ascii="Times New Roman" w:hAnsi="Times New Roman" w:cs="Times New Roman"/>
          <w:b/>
          <w:i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b/>
          <w:i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выполнить операцию знакового сложения со всеми комбинациями знаков операндов. Для каждого примера:</w:t>
      </w:r>
    </w:p>
    <w:p w14:paraId="490FB7DE" w14:textId="77777777" w:rsidR="004B3F2D" w:rsidRDefault="00000000">
      <w:pPr>
        <w:pStyle w:val="Standard"/>
        <w:tabs>
          <w:tab w:val="left" w:pos="3200"/>
        </w:tabs>
        <w:ind w:left="720" w:firstLine="567"/>
        <w:jc w:val="both"/>
        <w:rPr>
          <w:rFonts w:hint="eastAsia"/>
        </w:rPr>
      </w:pPr>
      <w:r>
        <w:rPr>
          <w:rFonts w:ascii="Times New Roman" w:hAnsi="Times New Roman" w:cs="Times New Roman"/>
          <w:sz w:val="28"/>
          <w:szCs w:val="28"/>
        </w:rPr>
        <w:t xml:space="preserve">    а) проставить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межразрядные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переносы, возникающие при сложении;</w:t>
      </w:r>
    </w:p>
    <w:p w14:paraId="7B0D913E" w14:textId="77777777" w:rsidR="004B3F2D" w:rsidRDefault="00000000">
      <w:pPr>
        <w:pStyle w:val="Standard"/>
        <w:tabs>
          <w:tab w:val="left" w:pos="3200"/>
        </w:tabs>
        <w:ind w:left="720" w:firstLine="567"/>
        <w:jc w:val="both"/>
        <w:rPr>
          <w:rFonts w:hint="eastAsia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>) дать знаковую интерпретацию (</w:t>
      </w:r>
      <w:proofErr w:type="spellStart"/>
      <w:r>
        <w:rPr>
          <w:rFonts w:ascii="Times New Roman" w:hAnsi="Times New Roman" w:cs="Times New Roman"/>
          <w:sz w:val="28"/>
          <w:szCs w:val="28"/>
        </w:rPr>
        <w:t>Зн</w:t>
      </w:r>
      <w:proofErr w:type="spellEnd"/>
      <w:r>
        <w:rPr>
          <w:rFonts w:ascii="Times New Roman" w:hAnsi="Times New Roman" w:cs="Times New Roman"/>
          <w:sz w:val="28"/>
          <w:szCs w:val="28"/>
        </w:rPr>
        <w:t>) операндов и результатов. При получении отрицательного результата предварительно преобразовать его из дополнительного кода в прямой;</w:t>
      </w:r>
    </w:p>
    <w:p w14:paraId="5289F04F" w14:textId="77777777" w:rsidR="004B3F2D" w:rsidRDefault="00000000">
      <w:pPr>
        <w:pStyle w:val="Standard"/>
        <w:tabs>
          <w:tab w:val="left" w:pos="3200"/>
        </w:tabs>
        <w:ind w:left="720" w:firstLine="567"/>
        <w:jc w:val="both"/>
        <w:rPr>
          <w:rFonts w:hint="eastAsi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) дать беззнаковую интерпретацию (</w:t>
      </w:r>
      <w:proofErr w:type="spellStart"/>
      <w:r>
        <w:rPr>
          <w:rFonts w:ascii="Times New Roman" w:hAnsi="Times New Roman" w:cs="Times New Roman"/>
          <w:sz w:val="28"/>
          <w:szCs w:val="28"/>
        </w:rPr>
        <w:t>БзИ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операндов и результатов, при получении неверного результата пояснить причину его </w:t>
      </w:r>
      <w:proofErr w:type="gramStart"/>
      <w:r>
        <w:rPr>
          <w:rFonts w:ascii="Times New Roman" w:hAnsi="Times New Roman" w:cs="Times New Roman"/>
          <w:sz w:val="28"/>
          <w:szCs w:val="28"/>
        </w:rPr>
        <w:t>возникновения;</w:t>
      </w:r>
      <w:proofErr w:type="gramEnd"/>
    </w:p>
    <w:p w14:paraId="10D4D90C" w14:textId="77777777" w:rsidR="004B3F2D" w:rsidRDefault="004B3F2D">
      <w:pPr>
        <w:pStyle w:val="Standard"/>
        <w:tabs>
          <w:tab w:val="left" w:pos="3200"/>
        </w:tabs>
        <w:ind w:left="720" w:firstLine="567"/>
        <w:jc w:val="center"/>
        <w:rPr>
          <w:rFonts w:hint="eastAsia"/>
        </w:rPr>
      </w:pPr>
    </w:p>
    <w:p w14:paraId="50976CBD" w14:textId="77777777" w:rsidR="004B3F2D" w:rsidRDefault="00000000">
      <w:pPr>
        <w:pStyle w:val="Standard"/>
        <w:tabs>
          <w:tab w:val="left" w:pos="3200"/>
        </w:tabs>
        <w:ind w:left="720" w:firstLine="567"/>
        <w:jc w:val="center"/>
        <w:rPr>
          <w:rFonts w:hint="eastAsia"/>
        </w:rPr>
      </w:pPr>
      <w:r>
        <w:rPr>
          <w:rFonts w:ascii="Times New Roman" w:hAnsi="Times New Roman" w:cs="Times New Roman"/>
          <w:sz w:val="28"/>
          <w:szCs w:val="28"/>
        </w:rPr>
        <w:t>Решение</w:t>
      </w:r>
    </w:p>
    <w:p w14:paraId="5C335E28" w14:textId="77777777" w:rsidR="004B3F2D" w:rsidRDefault="004B3F2D">
      <w:pPr>
        <w:pStyle w:val="Standard"/>
        <w:tabs>
          <w:tab w:val="left" w:pos="3200"/>
        </w:tabs>
        <w:ind w:left="720" w:firstLine="567"/>
        <w:rPr>
          <w:rFonts w:hint="eastAsia"/>
        </w:rPr>
      </w:pPr>
    </w:p>
    <w:p w14:paraId="39B01A05" w14:textId="5F16127B" w:rsidR="004B3F2D" w:rsidRDefault="00000000">
      <w:pPr>
        <w:pStyle w:val="Standard"/>
        <w:tabs>
          <w:tab w:val="left" w:pos="3200"/>
        </w:tabs>
        <w:ind w:left="720" w:firstLine="567"/>
        <w:rPr>
          <w:rFonts w:hint="eastAsi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 = </w:t>
      </w:r>
      <w:r w:rsidR="00361219">
        <w:rPr>
          <w:rFonts w:ascii="Times New Roman" w:hAnsi="Times New Roman" w:cs="Times New Roman"/>
          <w:sz w:val="28"/>
          <w:szCs w:val="28"/>
        </w:rPr>
        <w:t>39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B = </w:t>
      </w:r>
      <w:r w:rsidR="00361219">
        <w:rPr>
          <w:rFonts w:ascii="Times New Roman" w:hAnsi="Times New Roman" w:cs="Times New Roman"/>
          <w:sz w:val="28"/>
          <w:szCs w:val="28"/>
        </w:rPr>
        <w:t>67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tbl>
      <w:tblPr>
        <w:tblW w:w="6429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1"/>
        <w:gridCol w:w="342"/>
        <w:gridCol w:w="341"/>
        <w:gridCol w:w="343"/>
        <w:gridCol w:w="341"/>
        <w:gridCol w:w="343"/>
        <w:gridCol w:w="341"/>
        <w:gridCol w:w="343"/>
        <w:gridCol w:w="341"/>
        <w:gridCol w:w="236"/>
        <w:gridCol w:w="1156"/>
        <w:gridCol w:w="236"/>
        <w:gridCol w:w="1475"/>
      </w:tblGrid>
      <w:tr w:rsidR="004B3F2D" w14:paraId="52A40647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3326" w:type="dxa"/>
            <w:gridSpan w:val="9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E30477" w14:textId="77777777" w:rsidR="004B3F2D" w:rsidRDefault="00000000">
            <w:pPr>
              <w:pStyle w:val="Standard"/>
              <w:rPr>
                <w:rFonts w:hint="eastAsia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eastAsia="ru-RU" w:bidi="ar-SA"/>
              </w:rPr>
              <w:t xml:space="preserve">А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&gt;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0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 w:bidi="ar-SA"/>
              </w:rPr>
              <w:t>B</w:t>
            </w:r>
            <w:r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eastAsia="ru-RU" w:bidi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&gt;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0.</w:t>
            </w:r>
          </w:p>
        </w:tc>
        <w:tc>
          <w:tcPr>
            <w:tcW w:w="3103" w:type="dxa"/>
            <w:gridSpan w:val="4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2F0A1F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Интерпретации</w:t>
            </w:r>
          </w:p>
        </w:tc>
      </w:tr>
      <w:tr w:rsidR="004B3F2D" w14:paraId="5DAB46C6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59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91A26A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34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10A76E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F40898" w14:textId="5605E86D" w:rsidR="004B3F2D" w:rsidRDefault="004B3F2D">
            <w:pPr>
              <w:pStyle w:val="Standard"/>
              <w:jc w:val="center"/>
              <w:rPr>
                <w:rFonts w:hint="eastAsia"/>
              </w:rPr>
            </w:pP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FA7CB1" w14:textId="547632E2" w:rsidR="004B3F2D" w:rsidRDefault="004B3F2D">
            <w:pPr>
              <w:pStyle w:val="Standard"/>
              <w:jc w:val="center"/>
              <w:rPr>
                <w:rFonts w:hint="eastAsia"/>
              </w:rPr>
            </w:pP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8E8B76" w14:textId="7C97177C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88FCC4" w14:textId="64F11BC9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55CF50" w14:textId="2AD0C7C5" w:rsidR="004B3F2D" w:rsidRDefault="00361219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>
              <w:rPr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369C536F" wp14:editId="13834EFE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80010</wp:posOffset>
                      </wp:positionV>
                      <wp:extent cx="209550" cy="114300"/>
                      <wp:effectExtent l="0" t="0" r="19047" b="12070"/>
                      <wp:wrapNone/>
                      <wp:docPr id="1448110222" name="Полилиния: фигура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114300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360"/>
                                  <a:gd name="f3" fmla="val 180"/>
                                  <a:gd name="f4" fmla="val w"/>
                                  <a:gd name="f5" fmla="val h"/>
                                  <a:gd name="f6" fmla="val 0"/>
                                  <a:gd name="f7" fmla="val 1929"/>
                                  <a:gd name="f8" fmla="val 861"/>
                                  <a:gd name="f9" fmla="val 580"/>
                                  <a:gd name="f10" fmla="val 1902"/>
                                  <a:gd name="f11" fmla="val 474"/>
                                  <a:gd name="f12" fmla="val 1921"/>
                                  <a:gd name="f13" fmla="val 461"/>
                                  <a:gd name="f14" fmla="val 1829"/>
                                  <a:gd name="f15" fmla="val 400"/>
                                  <a:gd name="f16" fmla="val 1779"/>
                                  <a:gd name="f17" fmla="val 249"/>
                                  <a:gd name="f18" fmla="val 1852"/>
                                  <a:gd name="f19" fmla="val 429"/>
                                  <a:gd name="f20" fmla="val 1749"/>
                                  <a:gd name="f21" fmla="val 300"/>
                                  <a:gd name="f22" fmla="val 1639"/>
                                  <a:gd name="f23" fmla="val 162"/>
                                  <a:gd name="f24" fmla="val 1841"/>
                                  <a:gd name="f25" fmla="val 315"/>
                                  <a:gd name="f26" fmla="val 1669"/>
                                  <a:gd name="f27" fmla="val 200"/>
                                  <a:gd name="f28" fmla="val 1656"/>
                                  <a:gd name="f29" fmla="val 1649"/>
                                  <a:gd name="f30" fmla="val 153"/>
                                  <a:gd name="f31" fmla="val 1629"/>
                                  <a:gd name="f32" fmla="val 140"/>
                                  <a:gd name="f33" fmla="val 1571"/>
                                  <a:gd name="f34" fmla="val 104"/>
                                  <a:gd name="f35" fmla="val 1458"/>
                                  <a:gd name="f36" fmla="val 83"/>
                                  <a:gd name="f37" fmla="val 1389"/>
                                  <a:gd name="f38" fmla="val 60"/>
                                  <a:gd name="f39" fmla="val 1366"/>
                                  <a:gd name="f40" fmla="val 52"/>
                                  <a:gd name="f41" fmla="val 1350"/>
                                  <a:gd name="f42" fmla="val 31"/>
                                  <a:gd name="f43" fmla="val 1329"/>
                                  <a:gd name="f44" fmla="val 20"/>
                                  <a:gd name="f45" fmla="val 1310"/>
                                  <a:gd name="f46" fmla="val 11"/>
                                  <a:gd name="f47" fmla="val 1289"/>
                                  <a:gd name="f48" fmla="val 7"/>
                                  <a:gd name="f49" fmla="val 1269"/>
                                  <a:gd name="f50" fmla="val 1122"/>
                                  <a:gd name="f51" fmla="val 975"/>
                                  <a:gd name="f52" fmla="val 4"/>
                                  <a:gd name="f53" fmla="val 829"/>
                                  <a:gd name="f54" fmla="val 685"/>
                                  <a:gd name="f55" fmla="val 35"/>
                                  <a:gd name="f56" fmla="val 542"/>
                                  <a:gd name="f57" fmla="val 136"/>
                                  <a:gd name="f58" fmla="val 409"/>
                                  <a:gd name="f59" fmla="val 382"/>
                                  <a:gd name="f60" fmla="val 220"/>
                                  <a:gd name="f61" fmla="val 356"/>
                                  <a:gd name="f62" fmla="val 260"/>
                                  <a:gd name="f63" fmla="val 329"/>
                                  <a:gd name="f64" fmla="val 317"/>
                                  <a:gd name="f65" fmla="val 318"/>
                                  <a:gd name="f66" fmla="val 322"/>
                                  <a:gd name="f67" fmla="val 344"/>
                                  <a:gd name="f68" fmla="val 309"/>
                                  <a:gd name="f69" fmla="val 294"/>
                                  <a:gd name="f70" fmla="val 379"/>
                                  <a:gd name="f71" fmla="val 269"/>
                                  <a:gd name="f72" fmla="val 387"/>
                                  <a:gd name="f73" fmla="val 176"/>
                                  <a:gd name="f74" fmla="val 619"/>
                                  <a:gd name="f75" fmla="val 292"/>
                                  <a:gd name="f76" fmla="val 287"/>
                                  <a:gd name="f77" fmla="val 189"/>
                                  <a:gd name="f78" fmla="val 520"/>
                                  <a:gd name="f79" fmla="val 157"/>
                                  <a:gd name="f80" fmla="val 591"/>
                                  <a:gd name="f81" fmla="val 163"/>
                                  <a:gd name="f82" fmla="val 646"/>
                                  <a:gd name="f83" fmla="val 109"/>
                                  <a:gd name="f84" fmla="val 700"/>
                                  <a:gd name="f85" fmla="val 92"/>
                                  <a:gd name="f86" fmla="val 717"/>
                                  <a:gd name="f87" fmla="val 69"/>
                                  <a:gd name="f88" fmla="val 727"/>
                                  <a:gd name="f89" fmla="val 49"/>
                                  <a:gd name="f90" fmla="val 740"/>
                                  <a:gd name="f91" fmla="val 42"/>
                                  <a:gd name="f92" fmla="val 760"/>
                                  <a:gd name="f93" fmla="val 50"/>
                                  <a:gd name="f94" fmla="val 800"/>
                                  <a:gd name="f95" fmla="val 29"/>
                                  <a:gd name="f96" fmla="val 8"/>
                                  <a:gd name="f97" fmla="val 9"/>
                                  <a:gd name="f98" fmla="val 761"/>
                                  <a:gd name="f99" fmla="val 666"/>
                                  <a:gd name="f100" fmla="val 22"/>
                                  <a:gd name="f101" fmla="val 593"/>
                                  <a:gd name="f102" fmla="val 570"/>
                                  <a:gd name="f103" fmla="val 497"/>
                                  <a:gd name="f104" fmla="val 129"/>
                                  <a:gd name="f105" fmla="val 600"/>
                                  <a:gd name="f106" fmla="val 145"/>
                                  <a:gd name="f107" fmla="val 613"/>
                                  <a:gd name="f108" fmla="val 170"/>
                                  <a:gd name="f109" fmla="val 611"/>
                                  <a:gd name="f110" fmla="val 620"/>
                                  <a:gd name="f111" fmla="val 210"/>
                                  <a:gd name="f112" fmla="val 631"/>
                                  <a:gd name="f113" fmla="val 229"/>
                                  <a:gd name="f114" fmla="val 647"/>
                                  <a:gd name="f115" fmla="val 660"/>
                                  <a:gd name="f116" fmla="val 262"/>
                                  <a:gd name="f117" fmla="val 680"/>
                                  <a:gd name="f118" fmla="val 696"/>
                                  <a:gd name="f119" fmla="val 289"/>
                                  <a:gd name="f120" fmla="val 720"/>
                                  <a:gd name="f121" fmla="val 274"/>
                                  <a:gd name="f122" fmla="val 793"/>
                                  <a:gd name="f123" fmla="val 197"/>
                                  <a:gd name="f124" fmla="val 749"/>
                                  <a:gd name="f125" fmla="val 169"/>
                                  <a:gd name="f126" fmla="val 142"/>
                                  <a:gd name="f127" fmla="val 747"/>
                                  <a:gd name="f128" fmla="val 101"/>
                                  <a:gd name="f129" fmla="val 735"/>
                                  <a:gd name="f130" fmla="val 89"/>
                                  <a:gd name="f131" fmla="val 80"/>
                                  <a:gd name="f132" fmla="val 779"/>
                                  <a:gd name="f133" fmla="val 149"/>
                                  <a:gd name="f134" fmla="val 759"/>
                                  <a:gd name="f135" fmla="val 780"/>
                                  <a:gd name="f136" fmla="val 801"/>
                                  <a:gd name="f137" fmla="val 32"/>
                                  <a:gd name="f138" fmla="val 17"/>
                                  <a:gd name="f139" fmla="val 707"/>
                                  <a:gd name="f140" fmla="val 16"/>
                                  <a:gd name="f141" fmla="val 626"/>
                                  <a:gd name="f142" fmla="val 560"/>
                                  <a:gd name="f143" fmla="val 70"/>
                                  <a:gd name="f144" fmla="val 518"/>
                                  <a:gd name="f145" fmla="val 62"/>
                                  <a:gd name="f146" fmla="val 653"/>
                                  <a:gd name="f147" fmla="val 122"/>
                                  <a:gd name="f148" fmla="val 102"/>
                                  <a:gd name="f149" fmla="val 538"/>
                                  <a:gd name="f150" fmla="val 687"/>
                                  <a:gd name="f151" fmla="val 165"/>
                                  <a:gd name="f152" fmla="val 349"/>
                                  <a:gd name="f153" fmla="val 733"/>
                                  <a:gd name="f154" fmla="val 111"/>
                                  <a:gd name="f155" fmla="val 732"/>
                                  <a:gd name="f156" fmla="val 199"/>
                                  <a:gd name="f157" fmla="val 673"/>
                                  <a:gd name="f158" fmla="val 324"/>
                                  <a:gd name="f159" fmla="val 725"/>
                                  <a:gd name="f160" fmla="val 168"/>
                                  <a:gd name="f161" fmla="val 635"/>
                                  <a:gd name="f162" fmla="val 133"/>
                                  <a:gd name="f163" fmla="val 607"/>
                                  <a:gd name="f164" fmla="val 615"/>
                                  <a:gd name="f165" fmla="val 74"/>
                                  <a:gd name="f166" fmla="val 585"/>
                                  <a:gd name="f167" fmla="val 48"/>
                                  <a:gd name="f168" fmla="val 540"/>
                                  <a:gd name="f169" fmla="val 93"/>
                                  <a:gd name="f170" fmla="val 583"/>
                                  <a:gd name="f171" fmla="val 126"/>
                                  <a:gd name="f172" fmla="val 617"/>
                                  <a:gd name="f173" fmla="val 627"/>
                                  <a:gd name="f174" fmla="val 640"/>
                                  <a:gd name="f175" fmla="val 174"/>
                                  <a:gd name="f176" fmla="val 204"/>
                                  <a:gd name="f177" fmla="val 715"/>
                                  <a:gd name="f178" fmla="val 264"/>
                                  <a:gd name="f179" fmla="val 705"/>
                                  <a:gd name="f180" fmla="val 219"/>
                                  <a:gd name="f181" fmla="val 750"/>
                                  <a:gd name="f182" fmla="val 775"/>
                                  <a:gd name="f183" fmla="val 840"/>
                                  <a:gd name="f184" fmla="val 820"/>
                                  <a:gd name="f185" fmla="val 25"/>
                                  <a:gd name="f186" fmla="val 790"/>
                                  <a:gd name="f187" fmla="val 58"/>
                                  <a:gd name="f188" fmla="val 657"/>
                                  <a:gd name="f189" fmla="val 175"/>
                                  <a:gd name="f190" fmla="val 188"/>
                                  <a:gd name="f191" fmla="val 608"/>
                                  <a:gd name="f192" fmla="val 242"/>
                                  <a:gd name="f193" fmla="val 246"/>
                                  <a:gd name="f194" fmla="val 748"/>
                                  <a:gd name="f195" fmla="val 195"/>
                                  <a:gd name="f196" fmla="val 785"/>
                                  <a:gd name="f197" fmla="val 67"/>
                                  <a:gd name="f198" fmla="val 805"/>
                                  <a:gd name="f199" fmla="val 787"/>
                                  <a:gd name="f200" fmla="val 282"/>
                                  <a:gd name="f201" fmla="val 753"/>
                                  <a:gd name="f202" fmla="val 284"/>
                                  <a:gd name="f203" fmla="val 723"/>
                                  <a:gd name="f204" fmla="val 187"/>
                                  <a:gd name="f205" fmla="val 577"/>
                                  <a:gd name="f206" fmla="val 207"/>
                                  <a:gd name="f207" fmla="val 698"/>
                                  <a:gd name="f208" fmla="+- 0 0 -90"/>
                                  <a:gd name="f209" fmla="*/ f4 1 1929"/>
                                  <a:gd name="f210" fmla="*/ f5 1 861"/>
                                  <a:gd name="f211" fmla="val f6"/>
                                  <a:gd name="f212" fmla="val f7"/>
                                  <a:gd name="f213" fmla="val f8"/>
                                  <a:gd name="f214" fmla="*/ f208 f0 1"/>
                                  <a:gd name="f215" fmla="+- f213 0 f211"/>
                                  <a:gd name="f216" fmla="+- f212 0 f211"/>
                                  <a:gd name="f217" fmla="*/ f214 1 f3"/>
                                  <a:gd name="f218" fmla="*/ f216 1 1929"/>
                                  <a:gd name="f219" fmla="*/ f215 1 861"/>
                                  <a:gd name="f220" fmla="*/ 1929 f216 1"/>
                                  <a:gd name="f221" fmla="*/ 580 f215 1"/>
                                  <a:gd name="f222" fmla="*/ 1829 f216 1"/>
                                  <a:gd name="f223" fmla="*/ 400 f215 1"/>
                                  <a:gd name="f224" fmla="*/ 1749 f216 1"/>
                                  <a:gd name="f225" fmla="*/ 300 f215 1"/>
                                  <a:gd name="f226" fmla="*/ 1669 f216 1"/>
                                  <a:gd name="f227" fmla="*/ 200 f215 1"/>
                                  <a:gd name="f228" fmla="*/ 1629 f216 1"/>
                                  <a:gd name="f229" fmla="*/ 140 f215 1"/>
                                  <a:gd name="f230" fmla="*/ 1389 f216 1"/>
                                  <a:gd name="f231" fmla="*/ 60 f215 1"/>
                                  <a:gd name="f232" fmla="*/ 1329 f216 1"/>
                                  <a:gd name="f233" fmla="*/ 20 f215 1"/>
                                  <a:gd name="f234" fmla="*/ 1269 f216 1"/>
                                  <a:gd name="f235" fmla="*/ 0 f215 1"/>
                                  <a:gd name="f236" fmla="*/ 829 f216 1"/>
                                  <a:gd name="f237" fmla="*/ 409 f216 1"/>
                                  <a:gd name="f238" fmla="*/ 180 f215 1"/>
                                  <a:gd name="f239" fmla="*/ 329 f216 1"/>
                                  <a:gd name="f240" fmla="*/ 309 f216 1"/>
                                  <a:gd name="f241" fmla="*/ 360 f215 1"/>
                                  <a:gd name="f242" fmla="*/ 249 f216 1"/>
                                  <a:gd name="f243" fmla="*/ 189 f216 1"/>
                                  <a:gd name="f244" fmla="*/ 520 f215 1"/>
                                  <a:gd name="f245" fmla="*/ 109 f216 1"/>
                                  <a:gd name="f246" fmla="*/ 700 f215 1"/>
                                  <a:gd name="f247" fmla="*/ 49 f216 1"/>
                                  <a:gd name="f248" fmla="*/ 740 f215 1"/>
                                  <a:gd name="f249" fmla="*/ 29 f216 1"/>
                                  <a:gd name="f250" fmla="*/ 800 f215 1"/>
                                  <a:gd name="f251" fmla="*/ 9 f216 1"/>
                                  <a:gd name="f252" fmla="*/ 129 f216 1"/>
                                  <a:gd name="f253" fmla="*/ 600 f215 1"/>
                                  <a:gd name="f254" fmla="*/ 620 f215 1"/>
                                  <a:gd name="f255" fmla="*/ 660 f215 1"/>
                                  <a:gd name="f256" fmla="*/ 289 f216 1"/>
                                  <a:gd name="f257" fmla="*/ 720 f215 1"/>
                                  <a:gd name="f258" fmla="*/ 169 f216 1"/>
                                  <a:gd name="f259" fmla="*/ 89 f216 1"/>
                                  <a:gd name="f260" fmla="*/ 760 f215 1"/>
                                  <a:gd name="f261" fmla="*/ 149 f216 1"/>
                                  <a:gd name="f262" fmla="*/ 780 f215 1"/>
                                  <a:gd name="f263" fmla="*/ 560 f215 1"/>
                                  <a:gd name="f264" fmla="*/ 69 f216 1"/>
                                  <a:gd name="f265" fmla="*/ 680 f215 1"/>
                                  <a:gd name="f266" fmla="*/ 540 f215 1"/>
                                  <a:gd name="f267" fmla="*/ 640 f215 1"/>
                                  <a:gd name="f268" fmla="*/ 840 f215 1"/>
                                  <a:gd name="f269" fmla="*/ 229 f216 1"/>
                                  <a:gd name="f270" fmla="*/ 269 f216 1"/>
                                  <a:gd name="f271" fmla="+- f217 0 f1"/>
                                  <a:gd name="f272" fmla="*/ f220 1 1929"/>
                                  <a:gd name="f273" fmla="*/ f221 1 861"/>
                                  <a:gd name="f274" fmla="*/ f222 1 1929"/>
                                  <a:gd name="f275" fmla="*/ f223 1 861"/>
                                  <a:gd name="f276" fmla="*/ f224 1 1929"/>
                                  <a:gd name="f277" fmla="*/ f225 1 861"/>
                                  <a:gd name="f278" fmla="*/ f226 1 1929"/>
                                  <a:gd name="f279" fmla="*/ f227 1 861"/>
                                  <a:gd name="f280" fmla="*/ f228 1 1929"/>
                                  <a:gd name="f281" fmla="*/ f229 1 861"/>
                                  <a:gd name="f282" fmla="*/ f230 1 1929"/>
                                  <a:gd name="f283" fmla="*/ f231 1 861"/>
                                  <a:gd name="f284" fmla="*/ f232 1 1929"/>
                                  <a:gd name="f285" fmla="*/ f233 1 861"/>
                                  <a:gd name="f286" fmla="*/ f234 1 1929"/>
                                  <a:gd name="f287" fmla="*/ f235 1 861"/>
                                  <a:gd name="f288" fmla="*/ f236 1 1929"/>
                                  <a:gd name="f289" fmla="*/ f237 1 1929"/>
                                  <a:gd name="f290" fmla="*/ f238 1 861"/>
                                  <a:gd name="f291" fmla="*/ f239 1 1929"/>
                                  <a:gd name="f292" fmla="*/ f240 1 1929"/>
                                  <a:gd name="f293" fmla="*/ f241 1 861"/>
                                  <a:gd name="f294" fmla="*/ f242 1 1929"/>
                                  <a:gd name="f295" fmla="*/ f243 1 1929"/>
                                  <a:gd name="f296" fmla="*/ f244 1 861"/>
                                  <a:gd name="f297" fmla="*/ f245 1 1929"/>
                                  <a:gd name="f298" fmla="*/ f246 1 861"/>
                                  <a:gd name="f299" fmla="*/ f247 1 1929"/>
                                  <a:gd name="f300" fmla="*/ f248 1 861"/>
                                  <a:gd name="f301" fmla="*/ f249 1 1929"/>
                                  <a:gd name="f302" fmla="*/ f250 1 861"/>
                                  <a:gd name="f303" fmla="*/ f251 1 1929"/>
                                  <a:gd name="f304" fmla="*/ f252 1 1929"/>
                                  <a:gd name="f305" fmla="*/ f253 1 861"/>
                                  <a:gd name="f306" fmla="*/ f254 1 861"/>
                                  <a:gd name="f307" fmla="*/ f255 1 861"/>
                                  <a:gd name="f308" fmla="*/ f256 1 1929"/>
                                  <a:gd name="f309" fmla="*/ f257 1 861"/>
                                  <a:gd name="f310" fmla="*/ f258 1 1929"/>
                                  <a:gd name="f311" fmla="*/ f259 1 1929"/>
                                  <a:gd name="f312" fmla="*/ f260 1 861"/>
                                  <a:gd name="f313" fmla="*/ f261 1 1929"/>
                                  <a:gd name="f314" fmla="*/ f262 1 861"/>
                                  <a:gd name="f315" fmla="*/ f263 1 861"/>
                                  <a:gd name="f316" fmla="*/ f264 1 1929"/>
                                  <a:gd name="f317" fmla="*/ f265 1 861"/>
                                  <a:gd name="f318" fmla="*/ f266 1 861"/>
                                  <a:gd name="f319" fmla="*/ f267 1 861"/>
                                  <a:gd name="f320" fmla="*/ f268 1 861"/>
                                  <a:gd name="f321" fmla="*/ f269 1 1929"/>
                                  <a:gd name="f322" fmla="*/ f270 1 1929"/>
                                  <a:gd name="f323" fmla="*/ 0 1 f218"/>
                                  <a:gd name="f324" fmla="*/ f212 1 f218"/>
                                  <a:gd name="f325" fmla="*/ 0 1 f219"/>
                                  <a:gd name="f326" fmla="*/ f213 1 f219"/>
                                  <a:gd name="f327" fmla="*/ f272 1 f218"/>
                                  <a:gd name="f328" fmla="*/ f273 1 f219"/>
                                  <a:gd name="f329" fmla="*/ f274 1 f218"/>
                                  <a:gd name="f330" fmla="*/ f275 1 f219"/>
                                  <a:gd name="f331" fmla="*/ f276 1 f218"/>
                                  <a:gd name="f332" fmla="*/ f277 1 f219"/>
                                  <a:gd name="f333" fmla="*/ f278 1 f218"/>
                                  <a:gd name="f334" fmla="*/ f279 1 f219"/>
                                  <a:gd name="f335" fmla="*/ f280 1 f218"/>
                                  <a:gd name="f336" fmla="*/ f281 1 f219"/>
                                  <a:gd name="f337" fmla="*/ f282 1 f218"/>
                                  <a:gd name="f338" fmla="*/ f283 1 f219"/>
                                  <a:gd name="f339" fmla="*/ f284 1 f218"/>
                                  <a:gd name="f340" fmla="*/ f285 1 f219"/>
                                  <a:gd name="f341" fmla="*/ f286 1 f218"/>
                                  <a:gd name="f342" fmla="*/ f287 1 f219"/>
                                  <a:gd name="f343" fmla="*/ f288 1 f218"/>
                                  <a:gd name="f344" fmla="*/ f289 1 f218"/>
                                  <a:gd name="f345" fmla="*/ f290 1 f219"/>
                                  <a:gd name="f346" fmla="*/ f291 1 f218"/>
                                  <a:gd name="f347" fmla="*/ f292 1 f218"/>
                                  <a:gd name="f348" fmla="*/ f293 1 f219"/>
                                  <a:gd name="f349" fmla="*/ f294 1 f218"/>
                                  <a:gd name="f350" fmla="*/ f295 1 f218"/>
                                  <a:gd name="f351" fmla="*/ f296 1 f219"/>
                                  <a:gd name="f352" fmla="*/ f297 1 f218"/>
                                  <a:gd name="f353" fmla="*/ f298 1 f219"/>
                                  <a:gd name="f354" fmla="*/ f299 1 f218"/>
                                  <a:gd name="f355" fmla="*/ f300 1 f219"/>
                                  <a:gd name="f356" fmla="*/ f301 1 f218"/>
                                  <a:gd name="f357" fmla="*/ f302 1 f219"/>
                                  <a:gd name="f358" fmla="*/ f303 1 f218"/>
                                  <a:gd name="f359" fmla="*/ f304 1 f218"/>
                                  <a:gd name="f360" fmla="*/ f305 1 f219"/>
                                  <a:gd name="f361" fmla="*/ f306 1 f219"/>
                                  <a:gd name="f362" fmla="*/ f307 1 f219"/>
                                  <a:gd name="f363" fmla="*/ f308 1 f218"/>
                                  <a:gd name="f364" fmla="*/ f309 1 f219"/>
                                  <a:gd name="f365" fmla="*/ f310 1 f218"/>
                                  <a:gd name="f366" fmla="*/ f311 1 f218"/>
                                  <a:gd name="f367" fmla="*/ f312 1 f219"/>
                                  <a:gd name="f368" fmla="*/ f313 1 f218"/>
                                  <a:gd name="f369" fmla="*/ f314 1 f219"/>
                                  <a:gd name="f370" fmla="*/ f315 1 f219"/>
                                  <a:gd name="f371" fmla="*/ f316 1 f218"/>
                                  <a:gd name="f372" fmla="*/ f317 1 f219"/>
                                  <a:gd name="f373" fmla="*/ f318 1 f219"/>
                                  <a:gd name="f374" fmla="*/ f319 1 f219"/>
                                  <a:gd name="f375" fmla="*/ f320 1 f219"/>
                                  <a:gd name="f376" fmla="*/ f321 1 f218"/>
                                  <a:gd name="f377" fmla="*/ f322 1 f218"/>
                                  <a:gd name="f378" fmla="*/ f323 f209 1"/>
                                  <a:gd name="f379" fmla="*/ f324 f209 1"/>
                                  <a:gd name="f380" fmla="*/ f326 f210 1"/>
                                  <a:gd name="f381" fmla="*/ f325 f210 1"/>
                                  <a:gd name="f382" fmla="*/ f327 f209 1"/>
                                  <a:gd name="f383" fmla="*/ f328 f210 1"/>
                                  <a:gd name="f384" fmla="*/ f329 f209 1"/>
                                  <a:gd name="f385" fmla="*/ f330 f210 1"/>
                                  <a:gd name="f386" fmla="*/ f331 f209 1"/>
                                  <a:gd name="f387" fmla="*/ f332 f210 1"/>
                                  <a:gd name="f388" fmla="*/ f333 f209 1"/>
                                  <a:gd name="f389" fmla="*/ f334 f210 1"/>
                                  <a:gd name="f390" fmla="*/ f335 f209 1"/>
                                  <a:gd name="f391" fmla="*/ f336 f210 1"/>
                                  <a:gd name="f392" fmla="*/ f337 f209 1"/>
                                  <a:gd name="f393" fmla="*/ f338 f210 1"/>
                                  <a:gd name="f394" fmla="*/ f339 f209 1"/>
                                  <a:gd name="f395" fmla="*/ f340 f210 1"/>
                                  <a:gd name="f396" fmla="*/ f341 f209 1"/>
                                  <a:gd name="f397" fmla="*/ f342 f210 1"/>
                                  <a:gd name="f398" fmla="*/ f343 f209 1"/>
                                  <a:gd name="f399" fmla="*/ f344 f209 1"/>
                                  <a:gd name="f400" fmla="*/ f345 f210 1"/>
                                  <a:gd name="f401" fmla="*/ f346 f209 1"/>
                                  <a:gd name="f402" fmla="*/ f347 f209 1"/>
                                  <a:gd name="f403" fmla="*/ f348 f210 1"/>
                                  <a:gd name="f404" fmla="*/ f349 f209 1"/>
                                  <a:gd name="f405" fmla="*/ f350 f209 1"/>
                                  <a:gd name="f406" fmla="*/ f351 f210 1"/>
                                  <a:gd name="f407" fmla="*/ f352 f209 1"/>
                                  <a:gd name="f408" fmla="*/ f353 f210 1"/>
                                  <a:gd name="f409" fmla="*/ f354 f209 1"/>
                                  <a:gd name="f410" fmla="*/ f355 f210 1"/>
                                  <a:gd name="f411" fmla="*/ f356 f209 1"/>
                                  <a:gd name="f412" fmla="*/ f357 f210 1"/>
                                  <a:gd name="f413" fmla="*/ f358 f209 1"/>
                                  <a:gd name="f414" fmla="*/ f359 f209 1"/>
                                  <a:gd name="f415" fmla="*/ f360 f210 1"/>
                                  <a:gd name="f416" fmla="*/ f361 f210 1"/>
                                  <a:gd name="f417" fmla="*/ f362 f210 1"/>
                                  <a:gd name="f418" fmla="*/ f363 f209 1"/>
                                  <a:gd name="f419" fmla="*/ f364 f210 1"/>
                                  <a:gd name="f420" fmla="*/ f365 f209 1"/>
                                  <a:gd name="f421" fmla="*/ f366 f209 1"/>
                                  <a:gd name="f422" fmla="*/ f367 f210 1"/>
                                  <a:gd name="f423" fmla="*/ f368 f209 1"/>
                                  <a:gd name="f424" fmla="*/ f369 f210 1"/>
                                  <a:gd name="f425" fmla="*/ f370 f210 1"/>
                                  <a:gd name="f426" fmla="*/ f371 f209 1"/>
                                  <a:gd name="f427" fmla="*/ f372 f210 1"/>
                                  <a:gd name="f428" fmla="*/ f373 f210 1"/>
                                  <a:gd name="f429" fmla="*/ f374 f210 1"/>
                                  <a:gd name="f430" fmla="*/ f375 f210 1"/>
                                  <a:gd name="f431" fmla="*/ f376 f209 1"/>
                                  <a:gd name="f432" fmla="*/ f377 f209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271">
                                    <a:pos x="f382" y="f383"/>
                                  </a:cxn>
                                  <a:cxn ang="f271">
                                    <a:pos x="f384" y="f385"/>
                                  </a:cxn>
                                  <a:cxn ang="f271">
                                    <a:pos x="f386" y="f387"/>
                                  </a:cxn>
                                  <a:cxn ang="f271">
                                    <a:pos x="f388" y="f389"/>
                                  </a:cxn>
                                  <a:cxn ang="f271">
                                    <a:pos x="f390" y="f391"/>
                                  </a:cxn>
                                  <a:cxn ang="f271">
                                    <a:pos x="f392" y="f393"/>
                                  </a:cxn>
                                  <a:cxn ang="f271">
                                    <a:pos x="f394" y="f395"/>
                                  </a:cxn>
                                  <a:cxn ang="f271">
                                    <a:pos x="f396" y="f397"/>
                                  </a:cxn>
                                  <a:cxn ang="f271">
                                    <a:pos x="f398" y="f395"/>
                                  </a:cxn>
                                  <a:cxn ang="f271">
                                    <a:pos x="f399" y="f400"/>
                                  </a:cxn>
                                  <a:cxn ang="f271">
                                    <a:pos x="f401" y="f387"/>
                                  </a:cxn>
                                  <a:cxn ang="f271">
                                    <a:pos x="f402" y="f403"/>
                                  </a:cxn>
                                  <a:cxn ang="f271">
                                    <a:pos x="f404" y="f385"/>
                                  </a:cxn>
                                  <a:cxn ang="f271">
                                    <a:pos x="f405" y="f406"/>
                                  </a:cxn>
                                  <a:cxn ang="f271">
                                    <a:pos x="f407" y="f408"/>
                                  </a:cxn>
                                  <a:cxn ang="f271">
                                    <a:pos x="f409" y="f410"/>
                                  </a:cxn>
                                  <a:cxn ang="f271">
                                    <a:pos x="f411" y="f412"/>
                                  </a:cxn>
                                  <a:cxn ang="f271">
                                    <a:pos x="f413" y="f410"/>
                                  </a:cxn>
                                  <a:cxn ang="f271">
                                    <a:pos x="f411" y="f406"/>
                                  </a:cxn>
                                  <a:cxn ang="f271">
                                    <a:pos x="f414" y="f415"/>
                                  </a:cxn>
                                  <a:cxn ang="f271">
                                    <a:pos x="f405" y="f416"/>
                                  </a:cxn>
                                  <a:cxn ang="f271">
                                    <a:pos x="f404" y="f417"/>
                                  </a:cxn>
                                  <a:cxn ang="f271">
                                    <a:pos x="f418" y="f419"/>
                                  </a:cxn>
                                  <a:cxn ang="f271">
                                    <a:pos x="f420" y="f410"/>
                                  </a:cxn>
                                  <a:cxn ang="f271">
                                    <a:pos x="f421" y="f422"/>
                                  </a:cxn>
                                  <a:cxn ang="f271">
                                    <a:pos x="f423" y="f424"/>
                                  </a:cxn>
                                  <a:cxn ang="f271">
                                    <a:pos x="f421" y="f412"/>
                                  </a:cxn>
                                  <a:cxn ang="f271">
                                    <a:pos x="f411" y="f424"/>
                                  </a:cxn>
                                  <a:cxn ang="f271">
                                    <a:pos x="f409" y="f425"/>
                                  </a:cxn>
                                  <a:cxn ang="f271">
                                    <a:pos x="f426" y="f408"/>
                                  </a:cxn>
                                  <a:cxn ang="f271">
                                    <a:pos x="f414" y="f408"/>
                                  </a:cxn>
                                  <a:cxn ang="f271">
                                    <a:pos x="f405" y="f417"/>
                                  </a:cxn>
                                  <a:cxn ang="f271">
                                    <a:pos x="f405" y="f410"/>
                                  </a:cxn>
                                  <a:cxn ang="f271">
                                    <a:pos x="f414" y="f419"/>
                                  </a:cxn>
                                  <a:cxn ang="f271">
                                    <a:pos x="f405" y="f427"/>
                                  </a:cxn>
                                  <a:cxn ang="f271">
                                    <a:pos x="f423" y="f416"/>
                                  </a:cxn>
                                  <a:cxn ang="f271">
                                    <a:pos x="f421" y="f415"/>
                                  </a:cxn>
                                  <a:cxn ang="f271">
                                    <a:pos x="f426" y="f428"/>
                                  </a:cxn>
                                  <a:cxn ang="f271">
                                    <a:pos x="f407" y="f415"/>
                                  </a:cxn>
                                  <a:cxn ang="f271">
                                    <a:pos x="f420" y="f429"/>
                                  </a:cxn>
                                  <a:cxn ang="f271">
                                    <a:pos x="f405" y="f408"/>
                                  </a:cxn>
                                  <a:cxn ang="f271">
                                    <a:pos x="f404" y="f419"/>
                                  </a:cxn>
                                  <a:cxn ang="f271">
                                    <a:pos x="f414" y="f422"/>
                                  </a:cxn>
                                  <a:cxn ang="f271">
                                    <a:pos x="f413" y="f430"/>
                                  </a:cxn>
                                  <a:cxn ang="f271">
                                    <a:pos x="f409" y="f424"/>
                                  </a:cxn>
                                  <a:cxn ang="f271">
                                    <a:pos x="f411" y="f430"/>
                                  </a:cxn>
                                  <a:cxn ang="f271">
                                    <a:pos x="f426" y="f415"/>
                                  </a:cxn>
                                  <a:cxn ang="f271">
                                    <a:pos x="f404" y="f408"/>
                                  </a:cxn>
                                  <a:cxn ang="f271">
                                    <a:pos x="f431" y="f422"/>
                                  </a:cxn>
                                  <a:cxn ang="f271">
                                    <a:pos x="f407" y="f412"/>
                                  </a:cxn>
                                  <a:cxn ang="f271">
                                    <a:pos x="f418" y="f424"/>
                                  </a:cxn>
                                  <a:cxn ang="f271">
                                    <a:pos x="f432" y="f408"/>
                                  </a:cxn>
                                  <a:cxn ang="f271">
                                    <a:pos x="f404" y="f410"/>
                                  </a:cxn>
                                </a:cxnLst>
                                <a:rect l="f378" t="f381" r="f379" b="f380"/>
                                <a:pathLst>
                                  <a:path w="1929" h="861">
                                    <a:moveTo>
                                      <a:pt x="f7" y="f9"/>
                                    </a:moveTo>
                                    <a:cubicBezTo>
                                      <a:pt x="f10" y="f11"/>
                                      <a:pt x="f12" y="f13"/>
                                      <a:pt x="f14" y="f15"/>
                                    </a:cubicBezTo>
                                    <a:cubicBezTo>
                                      <a:pt x="f16" y="f17"/>
                                      <a:pt x="f18" y="f19"/>
                                      <a:pt x="f20" y="f21"/>
                                    </a:cubicBezTo>
                                    <a:cubicBezTo>
                                      <a:pt x="f22" y="f23"/>
                                      <a:pt x="f24" y="f25"/>
                                      <a:pt x="f26" y="f27"/>
                                    </a:cubicBezTo>
                                    <a:cubicBezTo>
                                      <a:pt x="f28" y="f3"/>
                                      <a:pt x="f29" y="f30"/>
                                      <a:pt x="f31" y="f32"/>
                                    </a:cubicBezTo>
                                    <a:cubicBezTo>
                                      <a:pt x="f33" y="f34"/>
                                      <a:pt x="f35" y="f36"/>
                                      <a:pt x="f37" y="f38"/>
                                    </a:cubicBezTo>
                                    <a:cubicBezTo>
                                      <a:pt x="f39" y="f40"/>
                                      <a:pt x="f41" y="f42"/>
                                      <a:pt x="f43" y="f44"/>
                                    </a:cubicBezTo>
                                    <a:cubicBezTo>
                                      <a:pt x="f45" y="f46"/>
                                      <a:pt x="f47" y="f48"/>
                                      <a:pt x="f49" y="f6"/>
                                    </a:cubicBezTo>
                                    <a:cubicBezTo>
                                      <a:pt x="f50" y="f48"/>
                                      <a:pt x="f51" y="f52"/>
                                      <a:pt x="f53" y="f44"/>
                                    </a:cubicBezTo>
                                    <a:cubicBezTo>
                                      <a:pt x="f54" y="f55"/>
                                      <a:pt x="f56" y="f57"/>
                                      <a:pt x="f58" y="f3"/>
                                    </a:cubicBezTo>
                                    <a:cubicBezTo>
                                      <a:pt x="f59" y="f60"/>
                                      <a:pt x="f61" y="f62"/>
                                      <a:pt x="f63" y="f21"/>
                                    </a:cubicBezTo>
                                    <a:cubicBezTo>
                                      <a:pt x="f64" y="f65"/>
                                      <a:pt x="f66" y="f67"/>
                                      <a:pt x="f68" y="f2"/>
                                    </a:cubicBezTo>
                                    <a:cubicBezTo>
                                      <a:pt x="f69" y="f70"/>
                                      <a:pt x="f71" y="f72"/>
                                      <a:pt x="f17" y="f15"/>
                                    </a:cubicBezTo>
                                    <a:cubicBezTo>
                                      <a:pt x="f73" y="f74"/>
                                      <a:pt x="f75" y="f76"/>
                                      <a:pt x="f77" y="f78"/>
                                    </a:cubicBezTo>
                                    <a:cubicBezTo>
                                      <a:pt x="f79" y="f80"/>
                                      <a:pt x="f81" y="f82"/>
                                      <a:pt x="f83" y="f84"/>
                                    </a:cubicBezTo>
                                    <a:cubicBezTo>
                                      <a:pt x="f85" y="f86"/>
                                      <a:pt x="f87" y="f88"/>
                                      <a:pt x="f89" y="f90"/>
                                    </a:cubicBezTo>
                                    <a:cubicBezTo>
                                      <a:pt x="f91" y="f92"/>
                                      <a:pt x="f93" y="f94"/>
                                      <a:pt x="f95" y="f94"/>
                                    </a:cubicBezTo>
                                    <a:cubicBezTo>
                                      <a:pt x="f96" y="f94"/>
                                      <a:pt x="f97" y="f98"/>
                                      <a:pt x="f97" y="f90"/>
                                    </a:cubicBezTo>
                                    <a:cubicBezTo>
                                      <a:pt x="f97" y="f99"/>
                                      <a:pt x="f100" y="f101"/>
                                      <a:pt x="f95" y="f78"/>
                                    </a:cubicBezTo>
                                    <a:cubicBezTo>
                                      <a:pt x="f3" y="f102"/>
                                      <a:pt x="f6" y="f103"/>
                                      <a:pt x="f104" y="f105"/>
                                    </a:cubicBezTo>
                                    <a:cubicBezTo>
                                      <a:pt x="f106" y="f107"/>
                                      <a:pt x="f108" y="f109"/>
                                      <a:pt x="f77" y="f110"/>
                                    </a:cubicBezTo>
                                    <a:cubicBezTo>
                                      <a:pt x="f111" y="f112"/>
                                      <a:pt x="f113" y="f114"/>
                                      <a:pt x="f17" y="f115"/>
                                    </a:cubicBezTo>
                                    <a:cubicBezTo>
                                      <a:pt x="f116" y="f117"/>
                                      <a:pt x="f69" y="f118"/>
                                      <a:pt x="f119" y="f120"/>
                                    </a:cubicBezTo>
                                    <a:cubicBezTo>
                                      <a:pt x="f121" y="f122"/>
                                      <a:pt x="f123" y="f124"/>
                                      <a:pt x="f125" y="f90"/>
                                    </a:cubicBezTo>
                                    <a:cubicBezTo>
                                      <a:pt x="f126" y="f127"/>
                                      <a:pt x="f128" y="f129"/>
                                      <a:pt x="f130" y="f92"/>
                                    </a:cubicBezTo>
                                    <a:cubicBezTo>
                                      <a:pt x="f131" y="f132"/>
                                      <a:pt x="f133" y="f134"/>
                                      <a:pt x="f133" y="f135"/>
                                    </a:cubicBezTo>
                                    <a:cubicBezTo>
                                      <a:pt x="f133" y="f136"/>
                                      <a:pt x="f83" y="f122"/>
                                      <a:pt x="f130" y="f94"/>
                                    </a:cubicBezTo>
                                    <a:cubicBezTo>
                                      <a:pt x="f87" y="f122"/>
                                      <a:pt x="f137" y="f136"/>
                                      <a:pt x="f95" y="f135"/>
                                    </a:cubicBezTo>
                                    <a:cubicBezTo>
                                      <a:pt x="f138" y="f139"/>
                                      <a:pt x="f140" y="f141"/>
                                      <a:pt x="f89" y="f142"/>
                                    </a:cubicBezTo>
                                    <a:cubicBezTo>
                                      <a:pt x="f143" y="f144"/>
                                      <a:pt x="f145" y="f146"/>
                                      <a:pt x="f87" y="f84"/>
                                    </a:cubicBezTo>
                                    <a:cubicBezTo>
                                      <a:pt x="f147" y="f56"/>
                                      <a:pt x="f148" y="f149"/>
                                      <a:pt x="f104" y="f84"/>
                                    </a:cubicBezTo>
                                    <a:cubicBezTo>
                                      <a:pt x="f133" y="f150"/>
                                      <a:pt x="f151" y="f115"/>
                                      <a:pt x="f77" y="f115"/>
                                    </a:cubicBezTo>
                                    <a:cubicBezTo>
                                      <a:pt x="f152" y="f115"/>
                                      <a:pt x="f77" y="f90"/>
                                      <a:pt x="f77" y="f90"/>
                                    </a:cubicBezTo>
                                    <a:cubicBezTo>
                                      <a:pt x="f125" y="f153"/>
                                      <a:pt x="f154" y="f155"/>
                                      <a:pt x="f104" y="f120"/>
                                    </a:cubicBezTo>
                                    <a:cubicBezTo>
                                      <a:pt x="f156" y="f157"/>
                                      <a:pt x="f158" y="f159"/>
                                      <a:pt x="f77" y="f117"/>
                                    </a:cubicBezTo>
                                    <a:cubicBezTo>
                                      <a:pt x="f73" y="f115"/>
                                      <a:pt x="f160" y="f161"/>
                                      <a:pt x="f133" y="f110"/>
                                    </a:cubicBezTo>
                                    <a:cubicBezTo>
                                      <a:pt x="f162" y="f163"/>
                                      <a:pt x="f34" y="f164"/>
                                      <a:pt x="f130" y="f105"/>
                                    </a:cubicBezTo>
                                    <a:cubicBezTo>
                                      <a:pt x="f165" y="f166"/>
                                      <a:pt x="f167" y="f168"/>
                                      <a:pt x="f87" y="f168"/>
                                    </a:cubicBezTo>
                                    <a:cubicBezTo>
                                      <a:pt x="f169" y="f168"/>
                                      <a:pt x="f85" y="f170"/>
                                      <a:pt x="f83" y="f105"/>
                                    </a:cubicBezTo>
                                    <a:cubicBezTo>
                                      <a:pt x="f171" y="f172"/>
                                      <a:pt x="f133" y="f173"/>
                                      <a:pt x="f125" y="f174"/>
                                    </a:cubicBezTo>
                                    <a:cubicBezTo>
                                      <a:pt x="f73" y="f115"/>
                                      <a:pt x="f175" y="f54"/>
                                      <a:pt x="f77" y="f84"/>
                                    </a:cubicBezTo>
                                    <a:cubicBezTo>
                                      <a:pt x="f176" y="f177"/>
                                      <a:pt x="f178" y="f179"/>
                                      <a:pt x="f17" y="f120"/>
                                    </a:cubicBezTo>
                                    <a:cubicBezTo>
                                      <a:pt x="f180" y="f181"/>
                                      <a:pt x="f125" y="f127"/>
                                      <a:pt x="f104" y="f92"/>
                                    </a:cubicBezTo>
                                    <a:cubicBezTo>
                                      <a:pt x="f36" y="f182"/>
                                      <a:pt x="f97" y="f183"/>
                                      <a:pt x="f97" y="f183"/>
                                    </a:cubicBezTo>
                                    <a:cubicBezTo>
                                      <a:pt x="f100" y="f184"/>
                                      <a:pt x="f185" y="f135"/>
                                      <a:pt x="f89" y="f135"/>
                                    </a:cubicBezTo>
                                    <a:cubicBezTo>
                                      <a:pt x="f143" y="f135"/>
                                      <a:pt x="f95" y="f8"/>
                                      <a:pt x="f95" y="f183"/>
                                    </a:cubicBezTo>
                                    <a:cubicBezTo>
                                      <a:pt x="f95" y="f186"/>
                                      <a:pt x="f187" y="f188"/>
                                      <a:pt x="f87" y="f105"/>
                                    </a:cubicBezTo>
                                    <a:cubicBezTo>
                                      <a:pt x="f189" y="f173"/>
                                      <a:pt x="f190" y="f191"/>
                                      <a:pt x="f17" y="f84"/>
                                    </a:cubicBezTo>
                                    <a:cubicBezTo>
                                      <a:pt x="f192" y="f120"/>
                                      <a:pt x="f193" y="f194"/>
                                      <a:pt x="f113" y="f92"/>
                                    </a:cubicBezTo>
                                    <a:cubicBezTo>
                                      <a:pt x="f195" y="f196"/>
                                      <a:pt x="f197" y="f198"/>
                                      <a:pt x="f83" y="f94"/>
                                    </a:cubicBezTo>
                                    <a:cubicBezTo>
                                      <a:pt x="f125" y="f122"/>
                                      <a:pt x="f113" y="f199"/>
                                      <a:pt x="f119" y="f135"/>
                                    </a:cubicBezTo>
                                    <a:cubicBezTo>
                                      <a:pt x="f200" y="f201"/>
                                      <a:pt x="f202" y="f203"/>
                                      <a:pt x="f71" y="f84"/>
                                    </a:cubicBezTo>
                                    <a:cubicBezTo>
                                      <a:pt x="f204" y="f205"/>
                                      <a:pt x="f206" y="f207"/>
                                      <a:pt x="f17" y="f90"/>
                                    </a:cubicBezTo>
                                  </a:path>
                                </a:pathLst>
                              </a:custGeom>
                              <a:noFill/>
                              <a:ln w="9528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B411CB" id="Полилиния: фигура 36" o:spid="_x0000_s1026" style="position:absolute;margin-left:3.6pt;margin-top:6.3pt;width:16.5pt;height:9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 strokeweight=".26467mm">
                      <v:path arrowok="t" o:connecttype="custom" o:connectlocs="104775,0;209550,57150;104775,114300;0,57150;209550,76997;198687,53101;189996,39826;181306,26551;176961,18585;150889,7965;144371,2655;137853,0;90055,2655;44430,23895;35740,39826;33567,47791;27049,53101;20531,69031;11841,92927;5323,98237;3150,106202;978,98237;3150,69031;14013,79652;20531,82307;27049,87617;31394,95582;18359,98237;9668,100892;16186,103547;9668,106202;3150,103547;5323,74341;7496,92927;14013,92927;20531,87617;20531,98237;14013,95582;20531,90272;16186,82307;9668,79652;7496,71686;11841,79652;18359,84962;20531,92927;27049,95582;14013,100892;978,111512;5323,103547;3150,111512;7496,79652;27049,92927;24877,100892;11841,106202;31394,103547;29222,92927;27049,98237" o:connectangles="270,0,90,180,0,0,0,0,0,0,0,0,0,0,0,0,0,0,0,0,0,0,0,0,0,0,0,0,0,0,0,0,0,0,0,0,0,0,0,0,0,0,0,0,0,0,0,0,0,0,0,0,0,0,0,0,0" textboxrect="0,0,1929,861"/>
                    </v:shape>
                  </w:pict>
                </mc:Fallback>
              </mc:AlternateContent>
            </w: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FED6F4" w14:textId="015C7B69" w:rsidR="004B3F2D" w:rsidRDefault="00361219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>
              <w:rPr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0C26F494" wp14:editId="55FB5CAE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80010</wp:posOffset>
                      </wp:positionV>
                      <wp:extent cx="209550" cy="114300"/>
                      <wp:effectExtent l="0" t="0" r="19047" b="12070"/>
                      <wp:wrapNone/>
                      <wp:docPr id="1005418739" name="Полилиния: фигура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114300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360"/>
                                  <a:gd name="f3" fmla="val 180"/>
                                  <a:gd name="f4" fmla="val w"/>
                                  <a:gd name="f5" fmla="val h"/>
                                  <a:gd name="f6" fmla="val 0"/>
                                  <a:gd name="f7" fmla="val 1929"/>
                                  <a:gd name="f8" fmla="val 861"/>
                                  <a:gd name="f9" fmla="val 580"/>
                                  <a:gd name="f10" fmla="val 1902"/>
                                  <a:gd name="f11" fmla="val 474"/>
                                  <a:gd name="f12" fmla="val 1921"/>
                                  <a:gd name="f13" fmla="val 461"/>
                                  <a:gd name="f14" fmla="val 1829"/>
                                  <a:gd name="f15" fmla="val 400"/>
                                  <a:gd name="f16" fmla="val 1779"/>
                                  <a:gd name="f17" fmla="val 249"/>
                                  <a:gd name="f18" fmla="val 1852"/>
                                  <a:gd name="f19" fmla="val 429"/>
                                  <a:gd name="f20" fmla="val 1749"/>
                                  <a:gd name="f21" fmla="val 300"/>
                                  <a:gd name="f22" fmla="val 1639"/>
                                  <a:gd name="f23" fmla="val 162"/>
                                  <a:gd name="f24" fmla="val 1841"/>
                                  <a:gd name="f25" fmla="val 315"/>
                                  <a:gd name="f26" fmla="val 1669"/>
                                  <a:gd name="f27" fmla="val 200"/>
                                  <a:gd name="f28" fmla="val 1656"/>
                                  <a:gd name="f29" fmla="val 1649"/>
                                  <a:gd name="f30" fmla="val 153"/>
                                  <a:gd name="f31" fmla="val 1629"/>
                                  <a:gd name="f32" fmla="val 140"/>
                                  <a:gd name="f33" fmla="val 1571"/>
                                  <a:gd name="f34" fmla="val 104"/>
                                  <a:gd name="f35" fmla="val 1458"/>
                                  <a:gd name="f36" fmla="val 83"/>
                                  <a:gd name="f37" fmla="val 1389"/>
                                  <a:gd name="f38" fmla="val 60"/>
                                  <a:gd name="f39" fmla="val 1366"/>
                                  <a:gd name="f40" fmla="val 52"/>
                                  <a:gd name="f41" fmla="val 1350"/>
                                  <a:gd name="f42" fmla="val 31"/>
                                  <a:gd name="f43" fmla="val 1329"/>
                                  <a:gd name="f44" fmla="val 20"/>
                                  <a:gd name="f45" fmla="val 1310"/>
                                  <a:gd name="f46" fmla="val 11"/>
                                  <a:gd name="f47" fmla="val 1289"/>
                                  <a:gd name="f48" fmla="val 7"/>
                                  <a:gd name="f49" fmla="val 1269"/>
                                  <a:gd name="f50" fmla="val 1122"/>
                                  <a:gd name="f51" fmla="val 975"/>
                                  <a:gd name="f52" fmla="val 4"/>
                                  <a:gd name="f53" fmla="val 829"/>
                                  <a:gd name="f54" fmla="val 685"/>
                                  <a:gd name="f55" fmla="val 35"/>
                                  <a:gd name="f56" fmla="val 542"/>
                                  <a:gd name="f57" fmla="val 136"/>
                                  <a:gd name="f58" fmla="val 409"/>
                                  <a:gd name="f59" fmla="val 382"/>
                                  <a:gd name="f60" fmla="val 220"/>
                                  <a:gd name="f61" fmla="val 356"/>
                                  <a:gd name="f62" fmla="val 260"/>
                                  <a:gd name="f63" fmla="val 329"/>
                                  <a:gd name="f64" fmla="val 317"/>
                                  <a:gd name="f65" fmla="val 318"/>
                                  <a:gd name="f66" fmla="val 322"/>
                                  <a:gd name="f67" fmla="val 344"/>
                                  <a:gd name="f68" fmla="val 309"/>
                                  <a:gd name="f69" fmla="val 294"/>
                                  <a:gd name="f70" fmla="val 379"/>
                                  <a:gd name="f71" fmla="val 269"/>
                                  <a:gd name="f72" fmla="val 387"/>
                                  <a:gd name="f73" fmla="val 176"/>
                                  <a:gd name="f74" fmla="val 619"/>
                                  <a:gd name="f75" fmla="val 292"/>
                                  <a:gd name="f76" fmla="val 287"/>
                                  <a:gd name="f77" fmla="val 189"/>
                                  <a:gd name="f78" fmla="val 520"/>
                                  <a:gd name="f79" fmla="val 157"/>
                                  <a:gd name="f80" fmla="val 591"/>
                                  <a:gd name="f81" fmla="val 163"/>
                                  <a:gd name="f82" fmla="val 646"/>
                                  <a:gd name="f83" fmla="val 109"/>
                                  <a:gd name="f84" fmla="val 700"/>
                                  <a:gd name="f85" fmla="val 92"/>
                                  <a:gd name="f86" fmla="val 717"/>
                                  <a:gd name="f87" fmla="val 69"/>
                                  <a:gd name="f88" fmla="val 727"/>
                                  <a:gd name="f89" fmla="val 49"/>
                                  <a:gd name="f90" fmla="val 740"/>
                                  <a:gd name="f91" fmla="val 42"/>
                                  <a:gd name="f92" fmla="val 760"/>
                                  <a:gd name="f93" fmla="val 50"/>
                                  <a:gd name="f94" fmla="val 800"/>
                                  <a:gd name="f95" fmla="val 29"/>
                                  <a:gd name="f96" fmla="val 8"/>
                                  <a:gd name="f97" fmla="val 9"/>
                                  <a:gd name="f98" fmla="val 761"/>
                                  <a:gd name="f99" fmla="val 666"/>
                                  <a:gd name="f100" fmla="val 22"/>
                                  <a:gd name="f101" fmla="val 593"/>
                                  <a:gd name="f102" fmla="val 570"/>
                                  <a:gd name="f103" fmla="val 497"/>
                                  <a:gd name="f104" fmla="val 129"/>
                                  <a:gd name="f105" fmla="val 600"/>
                                  <a:gd name="f106" fmla="val 145"/>
                                  <a:gd name="f107" fmla="val 613"/>
                                  <a:gd name="f108" fmla="val 170"/>
                                  <a:gd name="f109" fmla="val 611"/>
                                  <a:gd name="f110" fmla="val 620"/>
                                  <a:gd name="f111" fmla="val 210"/>
                                  <a:gd name="f112" fmla="val 631"/>
                                  <a:gd name="f113" fmla="val 229"/>
                                  <a:gd name="f114" fmla="val 647"/>
                                  <a:gd name="f115" fmla="val 660"/>
                                  <a:gd name="f116" fmla="val 262"/>
                                  <a:gd name="f117" fmla="val 680"/>
                                  <a:gd name="f118" fmla="val 696"/>
                                  <a:gd name="f119" fmla="val 289"/>
                                  <a:gd name="f120" fmla="val 720"/>
                                  <a:gd name="f121" fmla="val 274"/>
                                  <a:gd name="f122" fmla="val 793"/>
                                  <a:gd name="f123" fmla="val 197"/>
                                  <a:gd name="f124" fmla="val 749"/>
                                  <a:gd name="f125" fmla="val 169"/>
                                  <a:gd name="f126" fmla="val 142"/>
                                  <a:gd name="f127" fmla="val 747"/>
                                  <a:gd name="f128" fmla="val 101"/>
                                  <a:gd name="f129" fmla="val 735"/>
                                  <a:gd name="f130" fmla="val 89"/>
                                  <a:gd name="f131" fmla="val 80"/>
                                  <a:gd name="f132" fmla="val 779"/>
                                  <a:gd name="f133" fmla="val 149"/>
                                  <a:gd name="f134" fmla="val 759"/>
                                  <a:gd name="f135" fmla="val 780"/>
                                  <a:gd name="f136" fmla="val 801"/>
                                  <a:gd name="f137" fmla="val 32"/>
                                  <a:gd name="f138" fmla="val 17"/>
                                  <a:gd name="f139" fmla="val 707"/>
                                  <a:gd name="f140" fmla="val 16"/>
                                  <a:gd name="f141" fmla="val 626"/>
                                  <a:gd name="f142" fmla="val 560"/>
                                  <a:gd name="f143" fmla="val 70"/>
                                  <a:gd name="f144" fmla="val 518"/>
                                  <a:gd name="f145" fmla="val 62"/>
                                  <a:gd name="f146" fmla="val 653"/>
                                  <a:gd name="f147" fmla="val 122"/>
                                  <a:gd name="f148" fmla="val 102"/>
                                  <a:gd name="f149" fmla="val 538"/>
                                  <a:gd name="f150" fmla="val 687"/>
                                  <a:gd name="f151" fmla="val 165"/>
                                  <a:gd name="f152" fmla="val 349"/>
                                  <a:gd name="f153" fmla="val 733"/>
                                  <a:gd name="f154" fmla="val 111"/>
                                  <a:gd name="f155" fmla="val 732"/>
                                  <a:gd name="f156" fmla="val 199"/>
                                  <a:gd name="f157" fmla="val 673"/>
                                  <a:gd name="f158" fmla="val 324"/>
                                  <a:gd name="f159" fmla="val 725"/>
                                  <a:gd name="f160" fmla="val 168"/>
                                  <a:gd name="f161" fmla="val 635"/>
                                  <a:gd name="f162" fmla="val 133"/>
                                  <a:gd name="f163" fmla="val 607"/>
                                  <a:gd name="f164" fmla="val 615"/>
                                  <a:gd name="f165" fmla="val 74"/>
                                  <a:gd name="f166" fmla="val 585"/>
                                  <a:gd name="f167" fmla="val 48"/>
                                  <a:gd name="f168" fmla="val 540"/>
                                  <a:gd name="f169" fmla="val 93"/>
                                  <a:gd name="f170" fmla="val 583"/>
                                  <a:gd name="f171" fmla="val 126"/>
                                  <a:gd name="f172" fmla="val 617"/>
                                  <a:gd name="f173" fmla="val 627"/>
                                  <a:gd name="f174" fmla="val 640"/>
                                  <a:gd name="f175" fmla="val 174"/>
                                  <a:gd name="f176" fmla="val 204"/>
                                  <a:gd name="f177" fmla="val 715"/>
                                  <a:gd name="f178" fmla="val 264"/>
                                  <a:gd name="f179" fmla="val 705"/>
                                  <a:gd name="f180" fmla="val 219"/>
                                  <a:gd name="f181" fmla="val 750"/>
                                  <a:gd name="f182" fmla="val 775"/>
                                  <a:gd name="f183" fmla="val 840"/>
                                  <a:gd name="f184" fmla="val 820"/>
                                  <a:gd name="f185" fmla="val 25"/>
                                  <a:gd name="f186" fmla="val 790"/>
                                  <a:gd name="f187" fmla="val 58"/>
                                  <a:gd name="f188" fmla="val 657"/>
                                  <a:gd name="f189" fmla="val 175"/>
                                  <a:gd name="f190" fmla="val 188"/>
                                  <a:gd name="f191" fmla="val 608"/>
                                  <a:gd name="f192" fmla="val 242"/>
                                  <a:gd name="f193" fmla="val 246"/>
                                  <a:gd name="f194" fmla="val 748"/>
                                  <a:gd name="f195" fmla="val 195"/>
                                  <a:gd name="f196" fmla="val 785"/>
                                  <a:gd name="f197" fmla="val 67"/>
                                  <a:gd name="f198" fmla="val 805"/>
                                  <a:gd name="f199" fmla="val 787"/>
                                  <a:gd name="f200" fmla="val 282"/>
                                  <a:gd name="f201" fmla="val 753"/>
                                  <a:gd name="f202" fmla="val 284"/>
                                  <a:gd name="f203" fmla="val 723"/>
                                  <a:gd name="f204" fmla="val 187"/>
                                  <a:gd name="f205" fmla="val 577"/>
                                  <a:gd name="f206" fmla="val 207"/>
                                  <a:gd name="f207" fmla="val 698"/>
                                  <a:gd name="f208" fmla="+- 0 0 -90"/>
                                  <a:gd name="f209" fmla="*/ f4 1 1929"/>
                                  <a:gd name="f210" fmla="*/ f5 1 861"/>
                                  <a:gd name="f211" fmla="val f6"/>
                                  <a:gd name="f212" fmla="val f7"/>
                                  <a:gd name="f213" fmla="val f8"/>
                                  <a:gd name="f214" fmla="*/ f208 f0 1"/>
                                  <a:gd name="f215" fmla="+- f213 0 f211"/>
                                  <a:gd name="f216" fmla="+- f212 0 f211"/>
                                  <a:gd name="f217" fmla="*/ f214 1 f3"/>
                                  <a:gd name="f218" fmla="*/ f216 1 1929"/>
                                  <a:gd name="f219" fmla="*/ f215 1 861"/>
                                  <a:gd name="f220" fmla="*/ 1929 f216 1"/>
                                  <a:gd name="f221" fmla="*/ 580 f215 1"/>
                                  <a:gd name="f222" fmla="*/ 1829 f216 1"/>
                                  <a:gd name="f223" fmla="*/ 400 f215 1"/>
                                  <a:gd name="f224" fmla="*/ 1749 f216 1"/>
                                  <a:gd name="f225" fmla="*/ 300 f215 1"/>
                                  <a:gd name="f226" fmla="*/ 1669 f216 1"/>
                                  <a:gd name="f227" fmla="*/ 200 f215 1"/>
                                  <a:gd name="f228" fmla="*/ 1629 f216 1"/>
                                  <a:gd name="f229" fmla="*/ 140 f215 1"/>
                                  <a:gd name="f230" fmla="*/ 1389 f216 1"/>
                                  <a:gd name="f231" fmla="*/ 60 f215 1"/>
                                  <a:gd name="f232" fmla="*/ 1329 f216 1"/>
                                  <a:gd name="f233" fmla="*/ 20 f215 1"/>
                                  <a:gd name="f234" fmla="*/ 1269 f216 1"/>
                                  <a:gd name="f235" fmla="*/ 0 f215 1"/>
                                  <a:gd name="f236" fmla="*/ 829 f216 1"/>
                                  <a:gd name="f237" fmla="*/ 409 f216 1"/>
                                  <a:gd name="f238" fmla="*/ 180 f215 1"/>
                                  <a:gd name="f239" fmla="*/ 329 f216 1"/>
                                  <a:gd name="f240" fmla="*/ 309 f216 1"/>
                                  <a:gd name="f241" fmla="*/ 360 f215 1"/>
                                  <a:gd name="f242" fmla="*/ 249 f216 1"/>
                                  <a:gd name="f243" fmla="*/ 189 f216 1"/>
                                  <a:gd name="f244" fmla="*/ 520 f215 1"/>
                                  <a:gd name="f245" fmla="*/ 109 f216 1"/>
                                  <a:gd name="f246" fmla="*/ 700 f215 1"/>
                                  <a:gd name="f247" fmla="*/ 49 f216 1"/>
                                  <a:gd name="f248" fmla="*/ 740 f215 1"/>
                                  <a:gd name="f249" fmla="*/ 29 f216 1"/>
                                  <a:gd name="f250" fmla="*/ 800 f215 1"/>
                                  <a:gd name="f251" fmla="*/ 9 f216 1"/>
                                  <a:gd name="f252" fmla="*/ 129 f216 1"/>
                                  <a:gd name="f253" fmla="*/ 600 f215 1"/>
                                  <a:gd name="f254" fmla="*/ 620 f215 1"/>
                                  <a:gd name="f255" fmla="*/ 660 f215 1"/>
                                  <a:gd name="f256" fmla="*/ 289 f216 1"/>
                                  <a:gd name="f257" fmla="*/ 720 f215 1"/>
                                  <a:gd name="f258" fmla="*/ 169 f216 1"/>
                                  <a:gd name="f259" fmla="*/ 89 f216 1"/>
                                  <a:gd name="f260" fmla="*/ 760 f215 1"/>
                                  <a:gd name="f261" fmla="*/ 149 f216 1"/>
                                  <a:gd name="f262" fmla="*/ 780 f215 1"/>
                                  <a:gd name="f263" fmla="*/ 560 f215 1"/>
                                  <a:gd name="f264" fmla="*/ 69 f216 1"/>
                                  <a:gd name="f265" fmla="*/ 680 f215 1"/>
                                  <a:gd name="f266" fmla="*/ 540 f215 1"/>
                                  <a:gd name="f267" fmla="*/ 640 f215 1"/>
                                  <a:gd name="f268" fmla="*/ 840 f215 1"/>
                                  <a:gd name="f269" fmla="*/ 229 f216 1"/>
                                  <a:gd name="f270" fmla="*/ 269 f216 1"/>
                                  <a:gd name="f271" fmla="+- f217 0 f1"/>
                                  <a:gd name="f272" fmla="*/ f220 1 1929"/>
                                  <a:gd name="f273" fmla="*/ f221 1 861"/>
                                  <a:gd name="f274" fmla="*/ f222 1 1929"/>
                                  <a:gd name="f275" fmla="*/ f223 1 861"/>
                                  <a:gd name="f276" fmla="*/ f224 1 1929"/>
                                  <a:gd name="f277" fmla="*/ f225 1 861"/>
                                  <a:gd name="f278" fmla="*/ f226 1 1929"/>
                                  <a:gd name="f279" fmla="*/ f227 1 861"/>
                                  <a:gd name="f280" fmla="*/ f228 1 1929"/>
                                  <a:gd name="f281" fmla="*/ f229 1 861"/>
                                  <a:gd name="f282" fmla="*/ f230 1 1929"/>
                                  <a:gd name="f283" fmla="*/ f231 1 861"/>
                                  <a:gd name="f284" fmla="*/ f232 1 1929"/>
                                  <a:gd name="f285" fmla="*/ f233 1 861"/>
                                  <a:gd name="f286" fmla="*/ f234 1 1929"/>
                                  <a:gd name="f287" fmla="*/ f235 1 861"/>
                                  <a:gd name="f288" fmla="*/ f236 1 1929"/>
                                  <a:gd name="f289" fmla="*/ f237 1 1929"/>
                                  <a:gd name="f290" fmla="*/ f238 1 861"/>
                                  <a:gd name="f291" fmla="*/ f239 1 1929"/>
                                  <a:gd name="f292" fmla="*/ f240 1 1929"/>
                                  <a:gd name="f293" fmla="*/ f241 1 861"/>
                                  <a:gd name="f294" fmla="*/ f242 1 1929"/>
                                  <a:gd name="f295" fmla="*/ f243 1 1929"/>
                                  <a:gd name="f296" fmla="*/ f244 1 861"/>
                                  <a:gd name="f297" fmla="*/ f245 1 1929"/>
                                  <a:gd name="f298" fmla="*/ f246 1 861"/>
                                  <a:gd name="f299" fmla="*/ f247 1 1929"/>
                                  <a:gd name="f300" fmla="*/ f248 1 861"/>
                                  <a:gd name="f301" fmla="*/ f249 1 1929"/>
                                  <a:gd name="f302" fmla="*/ f250 1 861"/>
                                  <a:gd name="f303" fmla="*/ f251 1 1929"/>
                                  <a:gd name="f304" fmla="*/ f252 1 1929"/>
                                  <a:gd name="f305" fmla="*/ f253 1 861"/>
                                  <a:gd name="f306" fmla="*/ f254 1 861"/>
                                  <a:gd name="f307" fmla="*/ f255 1 861"/>
                                  <a:gd name="f308" fmla="*/ f256 1 1929"/>
                                  <a:gd name="f309" fmla="*/ f257 1 861"/>
                                  <a:gd name="f310" fmla="*/ f258 1 1929"/>
                                  <a:gd name="f311" fmla="*/ f259 1 1929"/>
                                  <a:gd name="f312" fmla="*/ f260 1 861"/>
                                  <a:gd name="f313" fmla="*/ f261 1 1929"/>
                                  <a:gd name="f314" fmla="*/ f262 1 861"/>
                                  <a:gd name="f315" fmla="*/ f263 1 861"/>
                                  <a:gd name="f316" fmla="*/ f264 1 1929"/>
                                  <a:gd name="f317" fmla="*/ f265 1 861"/>
                                  <a:gd name="f318" fmla="*/ f266 1 861"/>
                                  <a:gd name="f319" fmla="*/ f267 1 861"/>
                                  <a:gd name="f320" fmla="*/ f268 1 861"/>
                                  <a:gd name="f321" fmla="*/ f269 1 1929"/>
                                  <a:gd name="f322" fmla="*/ f270 1 1929"/>
                                  <a:gd name="f323" fmla="*/ 0 1 f218"/>
                                  <a:gd name="f324" fmla="*/ f212 1 f218"/>
                                  <a:gd name="f325" fmla="*/ 0 1 f219"/>
                                  <a:gd name="f326" fmla="*/ f213 1 f219"/>
                                  <a:gd name="f327" fmla="*/ f272 1 f218"/>
                                  <a:gd name="f328" fmla="*/ f273 1 f219"/>
                                  <a:gd name="f329" fmla="*/ f274 1 f218"/>
                                  <a:gd name="f330" fmla="*/ f275 1 f219"/>
                                  <a:gd name="f331" fmla="*/ f276 1 f218"/>
                                  <a:gd name="f332" fmla="*/ f277 1 f219"/>
                                  <a:gd name="f333" fmla="*/ f278 1 f218"/>
                                  <a:gd name="f334" fmla="*/ f279 1 f219"/>
                                  <a:gd name="f335" fmla="*/ f280 1 f218"/>
                                  <a:gd name="f336" fmla="*/ f281 1 f219"/>
                                  <a:gd name="f337" fmla="*/ f282 1 f218"/>
                                  <a:gd name="f338" fmla="*/ f283 1 f219"/>
                                  <a:gd name="f339" fmla="*/ f284 1 f218"/>
                                  <a:gd name="f340" fmla="*/ f285 1 f219"/>
                                  <a:gd name="f341" fmla="*/ f286 1 f218"/>
                                  <a:gd name="f342" fmla="*/ f287 1 f219"/>
                                  <a:gd name="f343" fmla="*/ f288 1 f218"/>
                                  <a:gd name="f344" fmla="*/ f289 1 f218"/>
                                  <a:gd name="f345" fmla="*/ f290 1 f219"/>
                                  <a:gd name="f346" fmla="*/ f291 1 f218"/>
                                  <a:gd name="f347" fmla="*/ f292 1 f218"/>
                                  <a:gd name="f348" fmla="*/ f293 1 f219"/>
                                  <a:gd name="f349" fmla="*/ f294 1 f218"/>
                                  <a:gd name="f350" fmla="*/ f295 1 f218"/>
                                  <a:gd name="f351" fmla="*/ f296 1 f219"/>
                                  <a:gd name="f352" fmla="*/ f297 1 f218"/>
                                  <a:gd name="f353" fmla="*/ f298 1 f219"/>
                                  <a:gd name="f354" fmla="*/ f299 1 f218"/>
                                  <a:gd name="f355" fmla="*/ f300 1 f219"/>
                                  <a:gd name="f356" fmla="*/ f301 1 f218"/>
                                  <a:gd name="f357" fmla="*/ f302 1 f219"/>
                                  <a:gd name="f358" fmla="*/ f303 1 f218"/>
                                  <a:gd name="f359" fmla="*/ f304 1 f218"/>
                                  <a:gd name="f360" fmla="*/ f305 1 f219"/>
                                  <a:gd name="f361" fmla="*/ f306 1 f219"/>
                                  <a:gd name="f362" fmla="*/ f307 1 f219"/>
                                  <a:gd name="f363" fmla="*/ f308 1 f218"/>
                                  <a:gd name="f364" fmla="*/ f309 1 f219"/>
                                  <a:gd name="f365" fmla="*/ f310 1 f218"/>
                                  <a:gd name="f366" fmla="*/ f311 1 f218"/>
                                  <a:gd name="f367" fmla="*/ f312 1 f219"/>
                                  <a:gd name="f368" fmla="*/ f313 1 f218"/>
                                  <a:gd name="f369" fmla="*/ f314 1 f219"/>
                                  <a:gd name="f370" fmla="*/ f315 1 f219"/>
                                  <a:gd name="f371" fmla="*/ f316 1 f218"/>
                                  <a:gd name="f372" fmla="*/ f317 1 f219"/>
                                  <a:gd name="f373" fmla="*/ f318 1 f219"/>
                                  <a:gd name="f374" fmla="*/ f319 1 f219"/>
                                  <a:gd name="f375" fmla="*/ f320 1 f219"/>
                                  <a:gd name="f376" fmla="*/ f321 1 f218"/>
                                  <a:gd name="f377" fmla="*/ f322 1 f218"/>
                                  <a:gd name="f378" fmla="*/ f323 f209 1"/>
                                  <a:gd name="f379" fmla="*/ f324 f209 1"/>
                                  <a:gd name="f380" fmla="*/ f326 f210 1"/>
                                  <a:gd name="f381" fmla="*/ f325 f210 1"/>
                                  <a:gd name="f382" fmla="*/ f327 f209 1"/>
                                  <a:gd name="f383" fmla="*/ f328 f210 1"/>
                                  <a:gd name="f384" fmla="*/ f329 f209 1"/>
                                  <a:gd name="f385" fmla="*/ f330 f210 1"/>
                                  <a:gd name="f386" fmla="*/ f331 f209 1"/>
                                  <a:gd name="f387" fmla="*/ f332 f210 1"/>
                                  <a:gd name="f388" fmla="*/ f333 f209 1"/>
                                  <a:gd name="f389" fmla="*/ f334 f210 1"/>
                                  <a:gd name="f390" fmla="*/ f335 f209 1"/>
                                  <a:gd name="f391" fmla="*/ f336 f210 1"/>
                                  <a:gd name="f392" fmla="*/ f337 f209 1"/>
                                  <a:gd name="f393" fmla="*/ f338 f210 1"/>
                                  <a:gd name="f394" fmla="*/ f339 f209 1"/>
                                  <a:gd name="f395" fmla="*/ f340 f210 1"/>
                                  <a:gd name="f396" fmla="*/ f341 f209 1"/>
                                  <a:gd name="f397" fmla="*/ f342 f210 1"/>
                                  <a:gd name="f398" fmla="*/ f343 f209 1"/>
                                  <a:gd name="f399" fmla="*/ f344 f209 1"/>
                                  <a:gd name="f400" fmla="*/ f345 f210 1"/>
                                  <a:gd name="f401" fmla="*/ f346 f209 1"/>
                                  <a:gd name="f402" fmla="*/ f347 f209 1"/>
                                  <a:gd name="f403" fmla="*/ f348 f210 1"/>
                                  <a:gd name="f404" fmla="*/ f349 f209 1"/>
                                  <a:gd name="f405" fmla="*/ f350 f209 1"/>
                                  <a:gd name="f406" fmla="*/ f351 f210 1"/>
                                  <a:gd name="f407" fmla="*/ f352 f209 1"/>
                                  <a:gd name="f408" fmla="*/ f353 f210 1"/>
                                  <a:gd name="f409" fmla="*/ f354 f209 1"/>
                                  <a:gd name="f410" fmla="*/ f355 f210 1"/>
                                  <a:gd name="f411" fmla="*/ f356 f209 1"/>
                                  <a:gd name="f412" fmla="*/ f357 f210 1"/>
                                  <a:gd name="f413" fmla="*/ f358 f209 1"/>
                                  <a:gd name="f414" fmla="*/ f359 f209 1"/>
                                  <a:gd name="f415" fmla="*/ f360 f210 1"/>
                                  <a:gd name="f416" fmla="*/ f361 f210 1"/>
                                  <a:gd name="f417" fmla="*/ f362 f210 1"/>
                                  <a:gd name="f418" fmla="*/ f363 f209 1"/>
                                  <a:gd name="f419" fmla="*/ f364 f210 1"/>
                                  <a:gd name="f420" fmla="*/ f365 f209 1"/>
                                  <a:gd name="f421" fmla="*/ f366 f209 1"/>
                                  <a:gd name="f422" fmla="*/ f367 f210 1"/>
                                  <a:gd name="f423" fmla="*/ f368 f209 1"/>
                                  <a:gd name="f424" fmla="*/ f369 f210 1"/>
                                  <a:gd name="f425" fmla="*/ f370 f210 1"/>
                                  <a:gd name="f426" fmla="*/ f371 f209 1"/>
                                  <a:gd name="f427" fmla="*/ f372 f210 1"/>
                                  <a:gd name="f428" fmla="*/ f373 f210 1"/>
                                  <a:gd name="f429" fmla="*/ f374 f210 1"/>
                                  <a:gd name="f430" fmla="*/ f375 f210 1"/>
                                  <a:gd name="f431" fmla="*/ f376 f209 1"/>
                                  <a:gd name="f432" fmla="*/ f377 f209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271">
                                    <a:pos x="f382" y="f383"/>
                                  </a:cxn>
                                  <a:cxn ang="f271">
                                    <a:pos x="f384" y="f385"/>
                                  </a:cxn>
                                  <a:cxn ang="f271">
                                    <a:pos x="f386" y="f387"/>
                                  </a:cxn>
                                  <a:cxn ang="f271">
                                    <a:pos x="f388" y="f389"/>
                                  </a:cxn>
                                  <a:cxn ang="f271">
                                    <a:pos x="f390" y="f391"/>
                                  </a:cxn>
                                  <a:cxn ang="f271">
                                    <a:pos x="f392" y="f393"/>
                                  </a:cxn>
                                  <a:cxn ang="f271">
                                    <a:pos x="f394" y="f395"/>
                                  </a:cxn>
                                  <a:cxn ang="f271">
                                    <a:pos x="f396" y="f397"/>
                                  </a:cxn>
                                  <a:cxn ang="f271">
                                    <a:pos x="f398" y="f395"/>
                                  </a:cxn>
                                  <a:cxn ang="f271">
                                    <a:pos x="f399" y="f400"/>
                                  </a:cxn>
                                  <a:cxn ang="f271">
                                    <a:pos x="f401" y="f387"/>
                                  </a:cxn>
                                  <a:cxn ang="f271">
                                    <a:pos x="f402" y="f403"/>
                                  </a:cxn>
                                  <a:cxn ang="f271">
                                    <a:pos x="f404" y="f385"/>
                                  </a:cxn>
                                  <a:cxn ang="f271">
                                    <a:pos x="f405" y="f406"/>
                                  </a:cxn>
                                  <a:cxn ang="f271">
                                    <a:pos x="f407" y="f408"/>
                                  </a:cxn>
                                  <a:cxn ang="f271">
                                    <a:pos x="f409" y="f410"/>
                                  </a:cxn>
                                  <a:cxn ang="f271">
                                    <a:pos x="f411" y="f412"/>
                                  </a:cxn>
                                  <a:cxn ang="f271">
                                    <a:pos x="f413" y="f410"/>
                                  </a:cxn>
                                  <a:cxn ang="f271">
                                    <a:pos x="f411" y="f406"/>
                                  </a:cxn>
                                  <a:cxn ang="f271">
                                    <a:pos x="f414" y="f415"/>
                                  </a:cxn>
                                  <a:cxn ang="f271">
                                    <a:pos x="f405" y="f416"/>
                                  </a:cxn>
                                  <a:cxn ang="f271">
                                    <a:pos x="f404" y="f417"/>
                                  </a:cxn>
                                  <a:cxn ang="f271">
                                    <a:pos x="f418" y="f419"/>
                                  </a:cxn>
                                  <a:cxn ang="f271">
                                    <a:pos x="f420" y="f410"/>
                                  </a:cxn>
                                  <a:cxn ang="f271">
                                    <a:pos x="f421" y="f422"/>
                                  </a:cxn>
                                  <a:cxn ang="f271">
                                    <a:pos x="f423" y="f424"/>
                                  </a:cxn>
                                  <a:cxn ang="f271">
                                    <a:pos x="f421" y="f412"/>
                                  </a:cxn>
                                  <a:cxn ang="f271">
                                    <a:pos x="f411" y="f424"/>
                                  </a:cxn>
                                  <a:cxn ang="f271">
                                    <a:pos x="f409" y="f425"/>
                                  </a:cxn>
                                  <a:cxn ang="f271">
                                    <a:pos x="f426" y="f408"/>
                                  </a:cxn>
                                  <a:cxn ang="f271">
                                    <a:pos x="f414" y="f408"/>
                                  </a:cxn>
                                  <a:cxn ang="f271">
                                    <a:pos x="f405" y="f417"/>
                                  </a:cxn>
                                  <a:cxn ang="f271">
                                    <a:pos x="f405" y="f410"/>
                                  </a:cxn>
                                  <a:cxn ang="f271">
                                    <a:pos x="f414" y="f419"/>
                                  </a:cxn>
                                  <a:cxn ang="f271">
                                    <a:pos x="f405" y="f427"/>
                                  </a:cxn>
                                  <a:cxn ang="f271">
                                    <a:pos x="f423" y="f416"/>
                                  </a:cxn>
                                  <a:cxn ang="f271">
                                    <a:pos x="f421" y="f415"/>
                                  </a:cxn>
                                  <a:cxn ang="f271">
                                    <a:pos x="f426" y="f428"/>
                                  </a:cxn>
                                  <a:cxn ang="f271">
                                    <a:pos x="f407" y="f415"/>
                                  </a:cxn>
                                  <a:cxn ang="f271">
                                    <a:pos x="f420" y="f429"/>
                                  </a:cxn>
                                  <a:cxn ang="f271">
                                    <a:pos x="f405" y="f408"/>
                                  </a:cxn>
                                  <a:cxn ang="f271">
                                    <a:pos x="f404" y="f419"/>
                                  </a:cxn>
                                  <a:cxn ang="f271">
                                    <a:pos x="f414" y="f422"/>
                                  </a:cxn>
                                  <a:cxn ang="f271">
                                    <a:pos x="f413" y="f430"/>
                                  </a:cxn>
                                  <a:cxn ang="f271">
                                    <a:pos x="f409" y="f424"/>
                                  </a:cxn>
                                  <a:cxn ang="f271">
                                    <a:pos x="f411" y="f430"/>
                                  </a:cxn>
                                  <a:cxn ang="f271">
                                    <a:pos x="f426" y="f415"/>
                                  </a:cxn>
                                  <a:cxn ang="f271">
                                    <a:pos x="f404" y="f408"/>
                                  </a:cxn>
                                  <a:cxn ang="f271">
                                    <a:pos x="f431" y="f422"/>
                                  </a:cxn>
                                  <a:cxn ang="f271">
                                    <a:pos x="f407" y="f412"/>
                                  </a:cxn>
                                  <a:cxn ang="f271">
                                    <a:pos x="f418" y="f424"/>
                                  </a:cxn>
                                  <a:cxn ang="f271">
                                    <a:pos x="f432" y="f408"/>
                                  </a:cxn>
                                  <a:cxn ang="f271">
                                    <a:pos x="f404" y="f410"/>
                                  </a:cxn>
                                </a:cxnLst>
                                <a:rect l="f378" t="f381" r="f379" b="f380"/>
                                <a:pathLst>
                                  <a:path w="1929" h="861">
                                    <a:moveTo>
                                      <a:pt x="f7" y="f9"/>
                                    </a:moveTo>
                                    <a:cubicBezTo>
                                      <a:pt x="f10" y="f11"/>
                                      <a:pt x="f12" y="f13"/>
                                      <a:pt x="f14" y="f15"/>
                                    </a:cubicBezTo>
                                    <a:cubicBezTo>
                                      <a:pt x="f16" y="f17"/>
                                      <a:pt x="f18" y="f19"/>
                                      <a:pt x="f20" y="f21"/>
                                    </a:cubicBezTo>
                                    <a:cubicBezTo>
                                      <a:pt x="f22" y="f23"/>
                                      <a:pt x="f24" y="f25"/>
                                      <a:pt x="f26" y="f27"/>
                                    </a:cubicBezTo>
                                    <a:cubicBezTo>
                                      <a:pt x="f28" y="f3"/>
                                      <a:pt x="f29" y="f30"/>
                                      <a:pt x="f31" y="f32"/>
                                    </a:cubicBezTo>
                                    <a:cubicBezTo>
                                      <a:pt x="f33" y="f34"/>
                                      <a:pt x="f35" y="f36"/>
                                      <a:pt x="f37" y="f38"/>
                                    </a:cubicBezTo>
                                    <a:cubicBezTo>
                                      <a:pt x="f39" y="f40"/>
                                      <a:pt x="f41" y="f42"/>
                                      <a:pt x="f43" y="f44"/>
                                    </a:cubicBezTo>
                                    <a:cubicBezTo>
                                      <a:pt x="f45" y="f46"/>
                                      <a:pt x="f47" y="f48"/>
                                      <a:pt x="f49" y="f6"/>
                                    </a:cubicBezTo>
                                    <a:cubicBezTo>
                                      <a:pt x="f50" y="f48"/>
                                      <a:pt x="f51" y="f52"/>
                                      <a:pt x="f53" y="f44"/>
                                    </a:cubicBezTo>
                                    <a:cubicBezTo>
                                      <a:pt x="f54" y="f55"/>
                                      <a:pt x="f56" y="f57"/>
                                      <a:pt x="f58" y="f3"/>
                                    </a:cubicBezTo>
                                    <a:cubicBezTo>
                                      <a:pt x="f59" y="f60"/>
                                      <a:pt x="f61" y="f62"/>
                                      <a:pt x="f63" y="f21"/>
                                    </a:cubicBezTo>
                                    <a:cubicBezTo>
                                      <a:pt x="f64" y="f65"/>
                                      <a:pt x="f66" y="f67"/>
                                      <a:pt x="f68" y="f2"/>
                                    </a:cubicBezTo>
                                    <a:cubicBezTo>
                                      <a:pt x="f69" y="f70"/>
                                      <a:pt x="f71" y="f72"/>
                                      <a:pt x="f17" y="f15"/>
                                    </a:cubicBezTo>
                                    <a:cubicBezTo>
                                      <a:pt x="f73" y="f74"/>
                                      <a:pt x="f75" y="f76"/>
                                      <a:pt x="f77" y="f78"/>
                                    </a:cubicBezTo>
                                    <a:cubicBezTo>
                                      <a:pt x="f79" y="f80"/>
                                      <a:pt x="f81" y="f82"/>
                                      <a:pt x="f83" y="f84"/>
                                    </a:cubicBezTo>
                                    <a:cubicBezTo>
                                      <a:pt x="f85" y="f86"/>
                                      <a:pt x="f87" y="f88"/>
                                      <a:pt x="f89" y="f90"/>
                                    </a:cubicBezTo>
                                    <a:cubicBezTo>
                                      <a:pt x="f91" y="f92"/>
                                      <a:pt x="f93" y="f94"/>
                                      <a:pt x="f95" y="f94"/>
                                    </a:cubicBezTo>
                                    <a:cubicBezTo>
                                      <a:pt x="f96" y="f94"/>
                                      <a:pt x="f97" y="f98"/>
                                      <a:pt x="f97" y="f90"/>
                                    </a:cubicBezTo>
                                    <a:cubicBezTo>
                                      <a:pt x="f97" y="f99"/>
                                      <a:pt x="f100" y="f101"/>
                                      <a:pt x="f95" y="f78"/>
                                    </a:cubicBezTo>
                                    <a:cubicBezTo>
                                      <a:pt x="f3" y="f102"/>
                                      <a:pt x="f6" y="f103"/>
                                      <a:pt x="f104" y="f105"/>
                                    </a:cubicBezTo>
                                    <a:cubicBezTo>
                                      <a:pt x="f106" y="f107"/>
                                      <a:pt x="f108" y="f109"/>
                                      <a:pt x="f77" y="f110"/>
                                    </a:cubicBezTo>
                                    <a:cubicBezTo>
                                      <a:pt x="f111" y="f112"/>
                                      <a:pt x="f113" y="f114"/>
                                      <a:pt x="f17" y="f115"/>
                                    </a:cubicBezTo>
                                    <a:cubicBezTo>
                                      <a:pt x="f116" y="f117"/>
                                      <a:pt x="f69" y="f118"/>
                                      <a:pt x="f119" y="f120"/>
                                    </a:cubicBezTo>
                                    <a:cubicBezTo>
                                      <a:pt x="f121" y="f122"/>
                                      <a:pt x="f123" y="f124"/>
                                      <a:pt x="f125" y="f90"/>
                                    </a:cubicBezTo>
                                    <a:cubicBezTo>
                                      <a:pt x="f126" y="f127"/>
                                      <a:pt x="f128" y="f129"/>
                                      <a:pt x="f130" y="f92"/>
                                    </a:cubicBezTo>
                                    <a:cubicBezTo>
                                      <a:pt x="f131" y="f132"/>
                                      <a:pt x="f133" y="f134"/>
                                      <a:pt x="f133" y="f135"/>
                                    </a:cubicBezTo>
                                    <a:cubicBezTo>
                                      <a:pt x="f133" y="f136"/>
                                      <a:pt x="f83" y="f122"/>
                                      <a:pt x="f130" y="f94"/>
                                    </a:cubicBezTo>
                                    <a:cubicBezTo>
                                      <a:pt x="f87" y="f122"/>
                                      <a:pt x="f137" y="f136"/>
                                      <a:pt x="f95" y="f135"/>
                                    </a:cubicBezTo>
                                    <a:cubicBezTo>
                                      <a:pt x="f138" y="f139"/>
                                      <a:pt x="f140" y="f141"/>
                                      <a:pt x="f89" y="f142"/>
                                    </a:cubicBezTo>
                                    <a:cubicBezTo>
                                      <a:pt x="f143" y="f144"/>
                                      <a:pt x="f145" y="f146"/>
                                      <a:pt x="f87" y="f84"/>
                                    </a:cubicBezTo>
                                    <a:cubicBezTo>
                                      <a:pt x="f147" y="f56"/>
                                      <a:pt x="f148" y="f149"/>
                                      <a:pt x="f104" y="f84"/>
                                    </a:cubicBezTo>
                                    <a:cubicBezTo>
                                      <a:pt x="f133" y="f150"/>
                                      <a:pt x="f151" y="f115"/>
                                      <a:pt x="f77" y="f115"/>
                                    </a:cubicBezTo>
                                    <a:cubicBezTo>
                                      <a:pt x="f152" y="f115"/>
                                      <a:pt x="f77" y="f90"/>
                                      <a:pt x="f77" y="f90"/>
                                    </a:cubicBezTo>
                                    <a:cubicBezTo>
                                      <a:pt x="f125" y="f153"/>
                                      <a:pt x="f154" y="f155"/>
                                      <a:pt x="f104" y="f120"/>
                                    </a:cubicBezTo>
                                    <a:cubicBezTo>
                                      <a:pt x="f156" y="f157"/>
                                      <a:pt x="f158" y="f159"/>
                                      <a:pt x="f77" y="f117"/>
                                    </a:cubicBezTo>
                                    <a:cubicBezTo>
                                      <a:pt x="f73" y="f115"/>
                                      <a:pt x="f160" y="f161"/>
                                      <a:pt x="f133" y="f110"/>
                                    </a:cubicBezTo>
                                    <a:cubicBezTo>
                                      <a:pt x="f162" y="f163"/>
                                      <a:pt x="f34" y="f164"/>
                                      <a:pt x="f130" y="f105"/>
                                    </a:cubicBezTo>
                                    <a:cubicBezTo>
                                      <a:pt x="f165" y="f166"/>
                                      <a:pt x="f167" y="f168"/>
                                      <a:pt x="f87" y="f168"/>
                                    </a:cubicBezTo>
                                    <a:cubicBezTo>
                                      <a:pt x="f169" y="f168"/>
                                      <a:pt x="f85" y="f170"/>
                                      <a:pt x="f83" y="f105"/>
                                    </a:cubicBezTo>
                                    <a:cubicBezTo>
                                      <a:pt x="f171" y="f172"/>
                                      <a:pt x="f133" y="f173"/>
                                      <a:pt x="f125" y="f174"/>
                                    </a:cubicBezTo>
                                    <a:cubicBezTo>
                                      <a:pt x="f73" y="f115"/>
                                      <a:pt x="f175" y="f54"/>
                                      <a:pt x="f77" y="f84"/>
                                    </a:cubicBezTo>
                                    <a:cubicBezTo>
                                      <a:pt x="f176" y="f177"/>
                                      <a:pt x="f178" y="f179"/>
                                      <a:pt x="f17" y="f120"/>
                                    </a:cubicBezTo>
                                    <a:cubicBezTo>
                                      <a:pt x="f180" y="f181"/>
                                      <a:pt x="f125" y="f127"/>
                                      <a:pt x="f104" y="f92"/>
                                    </a:cubicBezTo>
                                    <a:cubicBezTo>
                                      <a:pt x="f36" y="f182"/>
                                      <a:pt x="f97" y="f183"/>
                                      <a:pt x="f97" y="f183"/>
                                    </a:cubicBezTo>
                                    <a:cubicBezTo>
                                      <a:pt x="f100" y="f184"/>
                                      <a:pt x="f185" y="f135"/>
                                      <a:pt x="f89" y="f135"/>
                                    </a:cubicBezTo>
                                    <a:cubicBezTo>
                                      <a:pt x="f143" y="f135"/>
                                      <a:pt x="f95" y="f8"/>
                                      <a:pt x="f95" y="f183"/>
                                    </a:cubicBezTo>
                                    <a:cubicBezTo>
                                      <a:pt x="f95" y="f186"/>
                                      <a:pt x="f187" y="f188"/>
                                      <a:pt x="f87" y="f105"/>
                                    </a:cubicBezTo>
                                    <a:cubicBezTo>
                                      <a:pt x="f189" y="f173"/>
                                      <a:pt x="f190" y="f191"/>
                                      <a:pt x="f17" y="f84"/>
                                    </a:cubicBezTo>
                                    <a:cubicBezTo>
                                      <a:pt x="f192" y="f120"/>
                                      <a:pt x="f193" y="f194"/>
                                      <a:pt x="f113" y="f92"/>
                                    </a:cubicBezTo>
                                    <a:cubicBezTo>
                                      <a:pt x="f195" y="f196"/>
                                      <a:pt x="f197" y="f198"/>
                                      <a:pt x="f83" y="f94"/>
                                    </a:cubicBezTo>
                                    <a:cubicBezTo>
                                      <a:pt x="f125" y="f122"/>
                                      <a:pt x="f113" y="f199"/>
                                      <a:pt x="f119" y="f135"/>
                                    </a:cubicBezTo>
                                    <a:cubicBezTo>
                                      <a:pt x="f200" y="f201"/>
                                      <a:pt x="f202" y="f203"/>
                                      <a:pt x="f71" y="f84"/>
                                    </a:cubicBezTo>
                                    <a:cubicBezTo>
                                      <a:pt x="f204" y="f205"/>
                                      <a:pt x="f206" y="f207"/>
                                      <a:pt x="f17" y="f90"/>
                                    </a:cubicBezTo>
                                  </a:path>
                                </a:pathLst>
                              </a:custGeom>
                              <a:noFill/>
                              <a:ln w="9528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FA9872" id="Полилиния: фигура 36" o:spid="_x0000_s1026" style="position:absolute;margin-left:3.45pt;margin-top:6.3pt;width:16.5pt;height:9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 strokeweight=".26467mm">
                      <v:path arrowok="t" o:connecttype="custom" o:connectlocs="104775,0;209550,57150;104775,114300;0,57150;209550,76997;198687,53101;189996,39826;181306,26551;176961,18585;150889,7965;144371,2655;137853,0;90055,2655;44430,23895;35740,39826;33567,47791;27049,53101;20531,69031;11841,92927;5323,98237;3150,106202;978,98237;3150,69031;14013,79652;20531,82307;27049,87617;31394,95582;18359,98237;9668,100892;16186,103547;9668,106202;3150,103547;5323,74341;7496,92927;14013,92927;20531,87617;20531,98237;14013,95582;20531,90272;16186,82307;9668,79652;7496,71686;11841,79652;18359,84962;20531,92927;27049,95582;14013,100892;978,111512;5323,103547;3150,111512;7496,79652;27049,92927;24877,100892;11841,106202;31394,103547;29222,92927;27049,98237" o:connectangles="270,0,90,180,0,0,0,0,0,0,0,0,0,0,0,0,0,0,0,0,0,0,0,0,0,0,0,0,0,0,0,0,0,0,0,0,0,0,0,0,0,0,0,0,0,0,0,0,0,0,0,0,0,0,0,0,0" textboxrect="0,0,1929,861"/>
                    </v:shape>
                  </w:pict>
                </mc:Fallback>
              </mc:AlternateContent>
            </w: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890C88" w14:textId="29C26B99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B29898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15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94DB3B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Знаковая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AB425F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47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1E0B7B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Беззнаковая</w:t>
            </w:r>
          </w:p>
        </w:tc>
      </w:tr>
      <w:tr w:rsidR="004B3F2D" w14:paraId="4E4B631E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59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C6F2A6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i/>
                <w:kern w:val="0"/>
                <w:lang w:eastAsia="ru-RU" w:bidi="ar-SA"/>
              </w:rPr>
              <w:t>А</w:t>
            </w:r>
            <w:r>
              <w:rPr>
                <w:rFonts w:ascii="Times New Roman" w:eastAsia="Times New Roman" w:hAnsi="Times New Roman" w:cs="Times New Roman"/>
                <w:kern w:val="0"/>
                <w:vertAlign w:val="subscript"/>
                <w:lang w:eastAsia="ru-RU" w:bidi="ar-SA"/>
              </w:rPr>
              <w:t>пр.</w:t>
            </w:r>
          </w:p>
        </w:tc>
        <w:tc>
          <w:tcPr>
            <w:tcW w:w="342" w:type="dxa"/>
            <w:tcBorders>
              <w:righ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57802F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1" w:type="dxa"/>
            <w:tcBorders>
              <w:lef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DD2F31" w14:textId="37C30D6E" w:rsidR="004B3F2D" w:rsidRPr="001A53C9" w:rsidRDefault="001A53C9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1A53C9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683369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89027F" w14:textId="6B0D727F" w:rsidR="004B3F2D" w:rsidRDefault="00361219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319EF0" w14:textId="3A70521A" w:rsidR="004B3F2D" w:rsidRDefault="00361219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AB2262" w14:textId="10C3CA42" w:rsidR="004B3F2D" w:rsidRDefault="00361219">
            <w:pPr>
              <w:pStyle w:val="Standard"/>
              <w:jc w:val="center"/>
              <w:rPr>
                <w:rFonts w:hint="eastAsia"/>
              </w:rPr>
            </w:pPr>
            <w:r>
              <w:rPr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5F14986A" wp14:editId="15EA97C0">
                      <wp:simplePos x="0" y="0"/>
                      <wp:positionH relativeFrom="column">
                        <wp:posOffset>-158750</wp:posOffset>
                      </wp:positionH>
                      <wp:positionV relativeFrom="paragraph">
                        <wp:posOffset>-89535</wp:posOffset>
                      </wp:positionV>
                      <wp:extent cx="209550" cy="114300"/>
                      <wp:effectExtent l="0" t="0" r="19047" b="12070"/>
                      <wp:wrapNone/>
                      <wp:docPr id="856358434" name="Полилиния: фигура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114300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360"/>
                                  <a:gd name="f3" fmla="val 180"/>
                                  <a:gd name="f4" fmla="val w"/>
                                  <a:gd name="f5" fmla="val h"/>
                                  <a:gd name="f6" fmla="val 0"/>
                                  <a:gd name="f7" fmla="val 1929"/>
                                  <a:gd name="f8" fmla="val 861"/>
                                  <a:gd name="f9" fmla="val 580"/>
                                  <a:gd name="f10" fmla="val 1902"/>
                                  <a:gd name="f11" fmla="val 474"/>
                                  <a:gd name="f12" fmla="val 1921"/>
                                  <a:gd name="f13" fmla="val 461"/>
                                  <a:gd name="f14" fmla="val 1829"/>
                                  <a:gd name="f15" fmla="val 400"/>
                                  <a:gd name="f16" fmla="val 1779"/>
                                  <a:gd name="f17" fmla="val 249"/>
                                  <a:gd name="f18" fmla="val 1852"/>
                                  <a:gd name="f19" fmla="val 429"/>
                                  <a:gd name="f20" fmla="val 1749"/>
                                  <a:gd name="f21" fmla="val 300"/>
                                  <a:gd name="f22" fmla="val 1639"/>
                                  <a:gd name="f23" fmla="val 162"/>
                                  <a:gd name="f24" fmla="val 1841"/>
                                  <a:gd name="f25" fmla="val 315"/>
                                  <a:gd name="f26" fmla="val 1669"/>
                                  <a:gd name="f27" fmla="val 200"/>
                                  <a:gd name="f28" fmla="val 1656"/>
                                  <a:gd name="f29" fmla="val 1649"/>
                                  <a:gd name="f30" fmla="val 153"/>
                                  <a:gd name="f31" fmla="val 1629"/>
                                  <a:gd name="f32" fmla="val 140"/>
                                  <a:gd name="f33" fmla="val 1571"/>
                                  <a:gd name="f34" fmla="val 104"/>
                                  <a:gd name="f35" fmla="val 1458"/>
                                  <a:gd name="f36" fmla="val 83"/>
                                  <a:gd name="f37" fmla="val 1389"/>
                                  <a:gd name="f38" fmla="val 60"/>
                                  <a:gd name="f39" fmla="val 1366"/>
                                  <a:gd name="f40" fmla="val 52"/>
                                  <a:gd name="f41" fmla="val 1350"/>
                                  <a:gd name="f42" fmla="val 31"/>
                                  <a:gd name="f43" fmla="val 1329"/>
                                  <a:gd name="f44" fmla="val 20"/>
                                  <a:gd name="f45" fmla="val 1310"/>
                                  <a:gd name="f46" fmla="val 11"/>
                                  <a:gd name="f47" fmla="val 1289"/>
                                  <a:gd name="f48" fmla="val 7"/>
                                  <a:gd name="f49" fmla="val 1269"/>
                                  <a:gd name="f50" fmla="val 1122"/>
                                  <a:gd name="f51" fmla="val 975"/>
                                  <a:gd name="f52" fmla="val 4"/>
                                  <a:gd name="f53" fmla="val 829"/>
                                  <a:gd name="f54" fmla="val 685"/>
                                  <a:gd name="f55" fmla="val 35"/>
                                  <a:gd name="f56" fmla="val 542"/>
                                  <a:gd name="f57" fmla="val 136"/>
                                  <a:gd name="f58" fmla="val 409"/>
                                  <a:gd name="f59" fmla="val 382"/>
                                  <a:gd name="f60" fmla="val 220"/>
                                  <a:gd name="f61" fmla="val 356"/>
                                  <a:gd name="f62" fmla="val 260"/>
                                  <a:gd name="f63" fmla="val 329"/>
                                  <a:gd name="f64" fmla="val 317"/>
                                  <a:gd name="f65" fmla="val 318"/>
                                  <a:gd name="f66" fmla="val 322"/>
                                  <a:gd name="f67" fmla="val 344"/>
                                  <a:gd name="f68" fmla="val 309"/>
                                  <a:gd name="f69" fmla="val 294"/>
                                  <a:gd name="f70" fmla="val 379"/>
                                  <a:gd name="f71" fmla="val 269"/>
                                  <a:gd name="f72" fmla="val 387"/>
                                  <a:gd name="f73" fmla="val 176"/>
                                  <a:gd name="f74" fmla="val 619"/>
                                  <a:gd name="f75" fmla="val 292"/>
                                  <a:gd name="f76" fmla="val 287"/>
                                  <a:gd name="f77" fmla="val 189"/>
                                  <a:gd name="f78" fmla="val 520"/>
                                  <a:gd name="f79" fmla="val 157"/>
                                  <a:gd name="f80" fmla="val 591"/>
                                  <a:gd name="f81" fmla="val 163"/>
                                  <a:gd name="f82" fmla="val 646"/>
                                  <a:gd name="f83" fmla="val 109"/>
                                  <a:gd name="f84" fmla="val 700"/>
                                  <a:gd name="f85" fmla="val 92"/>
                                  <a:gd name="f86" fmla="val 717"/>
                                  <a:gd name="f87" fmla="val 69"/>
                                  <a:gd name="f88" fmla="val 727"/>
                                  <a:gd name="f89" fmla="val 49"/>
                                  <a:gd name="f90" fmla="val 740"/>
                                  <a:gd name="f91" fmla="val 42"/>
                                  <a:gd name="f92" fmla="val 760"/>
                                  <a:gd name="f93" fmla="val 50"/>
                                  <a:gd name="f94" fmla="val 800"/>
                                  <a:gd name="f95" fmla="val 29"/>
                                  <a:gd name="f96" fmla="val 8"/>
                                  <a:gd name="f97" fmla="val 9"/>
                                  <a:gd name="f98" fmla="val 761"/>
                                  <a:gd name="f99" fmla="val 666"/>
                                  <a:gd name="f100" fmla="val 22"/>
                                  <a:gd name="f101" fmla="val 593"/>
                                  <a:gd name="f102" fmla="val 570"/>
                                  <a:gd name="f103" fmla="val 497"/>
                                  <a:gd name="f104" fmla="val 129"/>
                                  <a:gd name="f105" fmla="val 600"/>
                                  <a:gd name="f106" fmla="val 145"/>
                                  <a:gd name="f107" fmla="val 613"/>
                                  <a:gd name="f108" fmla="val 170"/>
                                  <a:gd name="f109" fmla="val 611"/>
                                  <a:gd name="f110" fmla="val 620"/>
                                  <a:gd name="f111" fmla="val 210"/>
                                  <a:gd name="f112" fmla="val 631"/>
                                  <a:gd name="f113" fmla="val 229"/>
                                  <a:gd name="f114" fmla="val 647"/>
                                  <a:gd name="f115" fmla="val 660"/>
                                  <a:gd name="f116" fmla="val 262"/>
                                  <a:gd name="f117" fmla="val 680"/>
                                  <a:gd name="f118" fmla="val 696"/>
                                  <a:gd name="f119" fmla="val 289"/>
                                  <a:gd name="f120" fmla="val 720"/>
                                  <a:gd name="f121" fmla="val 274"/>
                                  <a:gd name="f122" fmla="val 793"/>
                                  <a:gd name="f123" fmla="val 197"/>
                                  <a:gd name="f124" fmla="val 749"/>
                                  <a:gd name="f125" fmla="val 169"/>
                                  <a:gd name="f126" fmla="val 142"/>
                                  <a:gd name="f127" fmla="val 747"/>
                                  <a:gd name="f128" fmla="val 101"/>
                                  <a:gd name="f129" fmla="val 735"/>
                                  <a:gd name="f130" fmla="val 89"/>
                                  <a:gd name="f131" fmla="val 80"/>
                                  <a:gd name="f132" fmla="val 779"/>
                                  <a:gd name="f133" fmla="val 149"/>
                                  <a:gd name="f134" fmla="val 759"/>
                                  <a:gd name="f135" fmla="val 780"/>
                                  <a:gd name="f136" fmla="val 801"/>
                                  <a:gd name="f137" fmla="val 32"/>
                                  <a:gd name="f138" fmla="val 17"/>
                                  <a:gd name="f139" fmla="val 707"/>
                                  <a:gd name="f140" fmla="val 16"/>
                                  <a:gd name="f141" fmla="val 626"/>
                                  <a:gd name="f142" fmla="val 560"/>
                                  <a:gd name="f143" fmla="val 70"/>
                                  <a:gd name="f144" fmla="val 518"/>
                                  <a:gd name="f145" fmla="val 62"/>
                                  <a:gd name="f146" fmla="val 653"/>
                                  <a:gd name="f147" fmla="val 122"/>
                                  <a:gd name="f148" fmla="val 102"/>
                                  <a:gd name="f149" fmla="val 538"/>
                                  <a:gd name="f150" fmla="val 687"/>
                                  <a:gd name="f151" fmla="val 165"/>
                                  <a:gd name="f152" fmla="val 349"/>
                                  <a:gd name="f153" fmla="val 733"/>
                                  <a:gd name="f154" fmla="val 111"/>
                                  <a:gd name="f155" fmla="val 732"/>
                                  <a:gd name="f156" fmla="val 199"/>
                                  <a:gd name="f157" fmla="val 673"/>
                                  <a:gd name="f158" fmla="val 324"/>
                                  <a:gd name="f159" fmla="val 725"/>
                                  <a:gd name="f160" fmla="val 168"/>
                                  <a:gd name="f161" fmla="val 635"/>
                                  <a:gd name="f162" fmla="val 133"/>
                                  <a:gd name="f163" fmla="val 607"/>
                                  <a:gd name="f164" fmla="val 615"/>
                                  <a:gd name="f165" fmla="val 74"/>
                                  <a:gd name="f166" fmla="val 585"/>
                                  <a:gd name="f167" fmla="val 48"/>
                                  <a:gd name="f168" fmla="val 540"/>
                                  <a:gd name="f169" fmla="val 93"/>
                                  <a:gd name="f170" fmla="val 583"/>
                                  <a:gd name="f171" fmla="val 126"/>
                                  <a:gd name="f172" fmla="val 617"/>
                                  <a:gd name="f173" fmla="val 627"/>
                                  <a:gd name="f174" fmla="val 640"/>
                                  <a:gd name="f175" fmla="val 174"/>
                                  <a:gd name="f176" fmla="val 204"/>
                                  <a:gd name="f177" fmla="val 715"/>
                                  <a:gd name="f178" fmla="val 264"/>
                                  <a:gd name="f179" fmla="val 705"/>
                                  <a:gd name="f180" fmla="val 219"/>
                                  <a:gd name="f181" fmla="val 750"/>
                                  <a:gd name="f182" fmla="val 775"/>
                                  <a:gd name="f183" fmla="val 840"/>
                                  <a:gd name="f184" fmla="val 820"/>
                                  <a:gd name="f185" fmla="val 25"/>
                                  <a:gd name="f186" fmla="val 790"/>
                                  <a:gd name="f187" fmla="val 58"/>
                                  <a:gd name="f188" fmla="val 657"/>
                                  <a:gd name="f189" fmla="val 175"/>
                                  <a:gd name="f190" fmla="val 188"/>
                                  <a:gd name="f191" fmla="val 608"/>
                                  <a:gd name="f192" fmla="val 242"/>
                                  <a:gd name="f193" fmla="val 246"/>
                                  <a:gd name="f194" fmla="val 748"/>
                                  <a:gd name="f195" fmla="val 195"/>
                                  <a:gd name="f196" fmla="val 785"/>
                                  <a:gd name="f197" fmla="val 67"/>
                                  <a:gd name="f198" fmla="val 805"/>
                                  <a:gd name="f199" fmla="val 787"/>
                                  <a:gd name="f200" fmla="val 282"/>
                                  <a:gd name="f201" fmla="val 753"/>
                                  <a:gd name="f202" fmla="val 284"/>
                                  <a:gd name="f203" fmla="val 723"/>
                                  <a:gd name="f204" fmla="val 187"/>
                                  <a:gd name="f205" fmla="val 577"/>
                                  <a:gd name="f206" fmla="val 207"/>
                                  <a:gd name="f207" fmla="val 698"/>
                                  <a:gd name="f208" fmla="+- 0 0 -90"/>
                                  <a:gd name="f209" fmla="*/ f4 1 1929"/>
                                  <a:gd name="f210" fmla="*/ f5 1 861"/>
                                  <a:gd name="f211" fmla="val f6"/>
                                  <a:gd name="f212" fmla="val f7"/>
                                  <a:gd name="f213" fmla="val f8"/>
                                  <a:gd name="f214" fmla="*/ f208 f0 1"/>
                                  <a:gd name="f215" fmla="+- f213 0 f211"/>
                                  <a:gd name="f216" fmla="+- f212 0 f211"/>
                                  <a:gd name="f217" fmla="*/ f214 1 f3"/>
                                  <a:gd name="f218" fmla="*/ f216 1 1929"/>
                                  <a:gd name="f219" fmla="*/ f215 1 861"/>
                                  <a:gd name="f220" fmla="*/ 1929 f216 1"/>
                                  <a:gd name="f221" fmla="*/ 580 f215 1"/>
                                  <a:gd name="f222" fmla="*/ 1829 f216 1"/>
                                  <a:gd name="f223" fmla="*/ 400 f215 1"/>
                                  <a:gd name="f224" fmla="*/ 1749 f216 1"/>
                                  <a:gd name="f225" fmla="*/ 300 f215 1"/>
                                  <a:gd name="f226" fmla="*/ 1669 f216 1"/>
                                  <a:gd name="f227" fmla="*/ 200 f215 1"/>
                                  <a:gd name="f228" fmla="*/ 1629 f216 1"/>
                                  <a:gd name="f229" fmla="*/ 140 f215 1"/>
                                  <a:gd name="f230" fmla="*/ 1389 f216 1"/>
                                  <a:gd name="f231" fmla="*/ 60 f215 1"/>
                                  <a:gd name="f232" fmla="*/ 1329 f216 1"/>
                                  <a:gd name="f233" fmla="*/ 20 f215 1"/>
                                  <a:gd name="f234" fmla="*/ 1269 f216 1"/>
                                  <a:gd name="f235" fmla="*/ 0 f215 1"/>
                                  <a:gd name="f236" fmla="*/ 829 f216 1"/>
                                  <a:gd name="f237" fmla="*/ 409 f216 1"/>
                                  <a:gd name="f238" fmla="*/ 180 f215 1"/>
                                  <a:gd name="f239" fmla="*/ 329 f216 1"/>
                                  <a:gd name="f240" fmla="*/ 309 f216 1"/>
                                  <a:gd name="f241" fmla="*/ 360 f215 1"/>
                                  <a:gd name="f242" fmla="*/ 249 f216 1"/>
                                  <a:gd name="f243" fmla="*/ 189 f216 1"/>
                                  <a:gd name="f244" fmla="*/ 520 f215 1"/>
                                  <a:gd name="f245" fmla="*/ 109 f216 1"/>
                                  <a:gd name="f246" fmla="*/ 700 f215 1"/>
                                  <a:gd name="f247" fmla="*/ 49 f216 1"/>
                                  <a:gd name="f248" fmla="*/ 740 f215 1"/>
                                  <a:gd name="f249" fmla="*/ 29 f216 1"/>
                                  <a:gd name="f250" fmla="*/ 800 f215 1"/>
                                  <a:gd name="f251" fmla="*/ 9 f216 1"/>
                                  <a:gd name="f252" fmla="*/ 129 f216 1"/>
                                  <a:gd name="f253" fmla="*/ 600 f215 1"/>
                                  <a:gd name="f254" fmla="*/ 620 f215 1"/>
                                  <a:gd name="f255" fmla="*/ 660 f215 1"/>
                                  <a:gd name="f256" fmla="*/ 289 f216 1"/>
                                  <a:gd name="f257" fmla="*/ 720 f215 1"/>
                                  <a:gd name="f258" fmla="*/ 169 f216 1"/>
                                  <a:gd name="f259" fmla="*/ 89 f216 1"/>
                                  <a:gd name="f260" fmla="*/ 760 f215 1"/>
                                  <a:gd name="f261" fmla="*/ 149 f216 1"/>
                                  <a:gd name="f262" fmla="*/ 780 f215 1"/>
                                  <a:gd name="f263" fmla="*/ 560 f215 1"/>
                                  <a:gd name="f264" fmla="*/ 69 f216 1"/>
                                  <a:gd name="f265" fmla="*/ 680 f215 1"/>
                                  <a:gd name="f266" fmla="*/ 540 f215 1"/>
                                  <a:gd name="f267" fmla="*/ 640 f215 1"/>
                                  <a:gd name="f268" fmla="*/ 840 f215 1"/>
                                  <a:gd name="f269" fmla="*/ 229 f216 1"/>
                                  <a:gd name="f270" fmla="*/ 269 f216 1"/>
                                  <a:gd name="f271" fmla="+- f217 0 f1"/>
                                  <a:gd name="f272" fmla="*/ f220 1 1929"/>
                                  <a:gd name="f273" fmla="*/ f221 1 861"/>
                                  <a:gd name="f274" fmla="*/ f222 1 1929"/>
                                  <a:gd name="f275" fmla="*/ f223 1 861"/>
                                  <a:gd name="f276" fmla="*/ f224 1 1929"/>
                                  <a:gd name="f277" fmla="*/ f225 1 861"/>
                                  <a:gd name="f278" fmla="*/ f226 1 1929"/>
                                  <a:gd name="f279" fmla="*/ f227 1 861"/>
                                  <a:gd name="f280" fmla="*/ f228 1 1929"/>
                                  <a:gd name="f281" fmla="*/ f229 1 861"/>
                                  <a:gd name="f282" fmla="*/ f230 1 1929"/>
                                  <a:gd name="f283" fmla="*/ f231 1 861"/>
                                  <a:gd name="f284" fmla="*/ f232 1 1929"/>
                                  <a:gd name="f285" fmla="*/ f233 1 861"/>
                                  <a:gd name="f286" fmla="*/ f234 1 1929"/>
                                  <a:gd name="f287" fmla="*/ f235 1 861"/>
                                  <a:gd name="f288" fmla="*/ f236 1 1929"/>
                                  <a:gd name="f289" fmla="*/ f237 1 1929"/>
                                  <a:gd name="f290" fmla="*/ f238 1 861"/>
                                  <a:gd name="f291" fmla="*/ f239 1 1929"/>
                                  <a:gd name="f292" fmla="*/ f240 1 1929"/>
                                  <a:gd name="f293" fmla="*/ f241 1 861"/>
                                  <a:gd name="f294" fmla="*/ f242 1 1929"/>
                                  <a:gd name="f295" fmla="*/ f243 1 1929"/>
                                  <a:gd name="f296" fmla="*/ f244 1 861"/>
                                  <a:gd name="f297" fmla="*/ f245 1 1929"/>
                                  <a:gd name="f298" fmla="*/ f246 1 861"/>
                                  <a:gd name="f299" fmla="*/ f247 1 1929"/>
                                  <a:gd name="f300" fmla="*/ f248 1 861"/>
                                  <a:gd name="f301" fmla="*/ f249 1 1929"/>
                                  <a:gd name="f302" fmla="*/ f250 1 861"/>
                                  <a:gd name="f303" fmla="*/ f251 1 1929"/>
                                  <a:gd name="f304" fmla="*/ f252 1 1929"/>
                                  <a:gd name="f305" fmla="*/ f253 1 861"/>
                                  <a:gd name="f306" fmla="*/ f254 1 861"/>
                                  <a:gd name="f307" fmla="*/ f255 1 861"/>
                                  <a:gd name="f308" fmla="*/ f256 1 1929"/>
                                  <a:gd name="f309" fmla="*/ f257 1 861"/>
                                  <a:gd name="f310" fmla="*/ f258 1 1929"/>
                                  <a:gd name="f311" fmla="*/ f259 1 1929"/>
                                  <a:gd name="f312" fmla="*/ f260 1 861"/>
                                  <a:gd name="f313" fmla="*/ f261 1 1929"/>
                                  <a:gd name="f314" fmla="*/ f262 1 861"/>
                                  <a:gd name="f315" fmla="*/ f263 1 861"/>
                                  <a:gd name="f316" fmla="*/ f264 1 1929"/>
                                  <a:gd name="f317" fmla="*/ f265 1 861"/>
                                  <a:gd name="f318" fmla="*/ f266 1 861"/>
                                  <a:gd name="f319" fmla="*/ f267 1 861"/>
                                  <a:gd name="f320" fmla="*/ f268 1 861"/>
                                  <a:gd name="f321" fmla="*/ f269 1 1929"/>
                                  <a:gd name="f322" fmla="*/ f270 1 1929"/>
                                  <a:gd name="f323" fmla="*/ 0 1 f218"/>
                                  <a:gd name="f324" fmla="*/ f212 1 f218"/>
                                  <a:gd name="f325" fmla="*/ 0 1 f219"/>
                                  <a:gd name="f326" fmla="*/ f213 1 f219"/>
                                  <a:gd name="f327" fmla="*/ f272 1 f218"/>
                                  <a:gd name="f328" fmla="*/ f273 1 f219"/>
                                  <a:gd name="f329" fmla="*/ f274 1 f218"/>
                                  <a:gd name="f330" fmla="*/ f275 1 f219"/>
                                  <a:gd name="f331" fmla="*/ f276 1 f218"/>
                                  <a:gd name="f332" fmla="*/ f277 1 f219"/>
                                  <a:gd name="f333" fmla="*/ f278 1 f218"/>
                                  <a:gd name="f334" fmla="*/ f279 1 f219"/>
                                  <a:gd name="f335" fmla="*/ f280 1 f218"/>
                                  <a:gd name="f336" fmla="*/ f281 1 f219"/>
                                  <a:gd name="f337" fmla="*/ f282 1 f218"/>
                                  <a:gd name="f338" fmla="*/ f283 1 f219"/>
                                  <a:gd name="f339" fmla="*/ f284 1 f218"/>
                                  <a:gd name="f340" fmla="*/ f285 1 f219"/>
                                  <a:gd name="f341" fmla="*/ f286 1 f218"/>
                                  <a:gd name="f342" fmla="*/ f287 1 f219"/>
                                  <a:gd name="f343" fmla="*/ f288 1 f218"/>
                                  <a:gd name="f344" fmla="*/ f289 1 f218"/>
                                  <a:gd name="f345" fmla="*/ f290 1 f219"/>
                                  <a:gd name="f346" fmla="*/ f291 1 f218"/>
                                  <a:gd name="f347" fmla="*/ f292 1 f218"/>
                                  <a:gd name="f348" fmla="*/ f293 1 f219"/>
                                  <a:gd name="f349" fmla="*/ f294 1 f218"/>
                                  <a:gd name="f350" fmla="*/ f295 1 f218"/>
                                  <a:gd name="f351" fmla="*/ f296 1 f219"/>
                                  <a:gd name="f352" fmla="*/ f297 1 f218"/>
                                  <a:gd name="f353" fmla="*/ f298 1 f219"/>
                                  <a:gd name="f354" fmla="*/ f299 1 f218"/>
                                  <a:gd name="f355" fmla="*/ f300 1 f219"/>
                                  <a:gd name="f356" fmla="*/ f301 1 f218"/>
                                  <a:gd name="f357" fmla="*/ f302 1 f219"/>
                                  <a:gd name="f358" fmla="*/ f303 1 f218"/>
                                  <a:gd name="f359" fmla="*/ f304 1 f218"/>
                                  <a:gd name="f360" fmla="*/ f305 1 f219"/>
                                  <a:gd name="f361" fmla="*/ f306 1 f219"/>
                                  <a:gd name="f362" fmla="*/ f307 1 f219"/>
                                  <a:gd name="f363" fmla="*/ f308 1 f218"/>
                                  <a:gd name="f364" fmla="*/ f309 1 f219"/>
                                  <a:gd name="f365" fmla="*/ f310 1 f218"/>
                                  <a:gd name="f366" fmla="*/ f311 1 f218"/>
                                  <a:gd name="f367" fmla="*/ f312 1 f219"/>
                                  <a:gd name="f368" fmla="*/ f313 1 f218"/>
                                  <a:gd name="f369" fmla="*/ f314 1 f219"/>
                                  <a:gd name="f370" fmla="*/ f315 1 f219"/>
                                  <a:gd name="f371" fmla="*/ f316 1 f218"/>
                                  <a:gd name="f372" fmla="*/ f317 1 f219"/>
                                  <a:gd name="f373" fmla="*/ f318 1 f219"/>
                                  <a:gd name="f374" fmla="*/ f319 1 f219"/>
                                  <a:gd name="f375" fmla="*/ f320 1 f219"/>
                                  <a:gd name="f376" fmla="*/ f321 1 f218"/>
                                  <a:gd name="f377" fmla="*/ f322 1 f218"/>
                                  <a:gd name="f378" fmla="*/ f323 f209 1"/>
                                  <a:gd name="f379" fmla="*/ f324 f209 1"/>
                                  <a:gd name="f380" fmla="*/ f326 f210 1"/>
                                  <a:gd name="f381" fmla="*/ f325 f210 1"/>
                                  <a:gd name="f382" fmla="*/ f327 f209 1"/>
                                  <a:gd name="f383" fmla="*/ f328 f210 1"/>
                                  <a:gd name="f384" fmla="*/ f329 f209 1"/>
                                  <a:gd name="f385" fmla="*/ f330 f210 1"/>
                                  <a:gd name="f386" fmla="*/ f331 f209 1"/>
                                  <a:gd name="f387" fmla="*/ f332 f210 1"/>
                                  <a:gd name="f388" fmla="*/ f333 f209 1"/>
                                  <a:gd name="f389" fmla="*/ f334 f210 1"/>
                                  <a:gd name="f390" fmla="*/ f335 f209 1"/>
                                  <a:gd name="f391" fmla="*/ f336 f210 1"/>
                                  <a:gd name="f392" fmla="*/ f337 f209 1"/>
                                  <a:gd name="f393" fmla="*/ f338 f210 1"/>
                                  <a:gd name="f394" fmla="*/ f339 f209 1"/>
                                  <a:gd name="f395" fmla="*/ f340 f210 1"/>
                                  <a:gd name="f396" fmla="*/ f341 f209 1"/>
                                  <a:gd name="f397" fmla="*/ f342 f210 1"/>
                                  <a:gd name="f398" fmla="*/ f343 f209 1"/>
                                  <a:gd name="f399" fmla="*/ f344 f209 1"/>
                                  <a:gd name="f400" fmla="*/ f345 f210 1"/>
                                  <a:gd name="f401" fmla="*/ f346 f209 1"/>
                                  <a:gd name="f402" fmla="*/ f347 f209 1"/>
                                  <a:gd name="f403" fmla="*/ f348 f210 1"/>
                                  <a:gd name="f404" fmla="*/ f349 f209 1"/>
                                  <a:gd name="f405" fmla="*/ f350 f209 1"/>
                                  <a:gd name="f406" fmla="*/ f351 f210 1"/>
                                  <a:gd name="f407" fmla="*/ f352 f209 1"/>
                                  <a:gd name="f408" fmla="*/ f353 f210 1"/>
                                  <a:gd name="f409" fmla="*/ f354 f209 1"/>
                                  <a:gd name="f410" fmla="*/ f355 f210 1"/>
                                  <a:gd name="f411" fmla="*/ f356 f209 1"/>
                                  <a:gd name="f412" fmla="*/ f357 f210 1"/>
                                  <a:gd name="f413" fmla="*/ f358 f209 1"/>
                                  <a:gd name="f414" fmla="*/ f359 f209 1"/>
                                  <a:gd name="f415" fmla="*/ f360 f210 1"/>
                                  <a:gd name="f416" fmla="*/ f361 f210 1"/>
                                  <a:gd name="f417" fmla="*/ f362 f210 1"/>
                                  <a:gd name="f418" fmla="*/ f363 f209 1"/>
                                  <a:gd name="f419" fmla="*/ f364 f210 1"/>
                                  <a:gd name="f420" fmla="*/ f365 f209 1"/>
                                  <a:gd name="f421" fmla="*/ f366 f209 1"/>
                                  <a:gd name="f422" fmla="*/ f367 f210 1"/>
                                  <a:gd name="f423" fmla="*/ f368 f209 1"/>
                                  <a:gd name="f424" fmla="*/ f369 f210 1"/>
                                  <a:gd name="f425" fmla="*/ f370 f210 1"/>
                                  <a:gd name="f426" fmla="*/ f371 f209 1"/>
                                  <a:gd name="f427" fmla="*/ f372 f210 1"/>
                                  <a:gd name="f428" fmla="*/ f373 f210 1"/>
                                  <a:gd name="f429" fmla="*/ f374 f210 1"/>
                                  <a:gd name="f430" fmla="*/ f375 f210 1"/>
                                  <a:gd name="f431" fmla="*/ f376 f209 1"/>
                                  <a:gd name="f432" fmla="*/ f377 f209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271">
                                    <a:pos x="f382" y="f383"/>
                                  </a:cxn>
                                  <a:cxn ang="f271">
                                    <a:pos x="f384" y="f385"/>
                                  </a:cxn>
                                  <a:cxn ang="f271">
                                    <a:pos x="f386" y="f387"/>
                                  </a:cxn>
                                  <a:cxn ang="f271">
                                    <a:pos x="f388" y="f389"/>
                                  </a:cxn>
                                  <a:cxn ang="f271">
                                    <a:pos x="f390" y="f391"/>
                                  </a:cxn>
                                  <a:cxn ang="f271">
                                    <a:pos x="f392" y="f393"/>
                                  </a:cxn>
                                  <a:cxn ang="f271">
                                    <a:pos x="f394" y="f395"/>
                                  </a:cxn>
                                  <a:cxn ang="f271">
                                    <a:pos x="f396" y="f397"/>
                                  </a:cxn>
                                  <a:cxn ang="f271">
                                    <a:pos x="f398" y="f395"/>
                                  </a:cxn>
                                  <a:cxn ang="f271">
                                    <a:pos x="f399" y="f400"/>
                                  </a:cxn>
                                  <a:cxn ang="f271">
                                    <a:pos x="f401" y="f387"/>
                                  </a:cxn>
                                  <a:cxn ang="f271">
                                    <a:pos x="f402" y="f403"/>
                                  </a:cxn>
                                  <a:cxn ang="f271">
                                    <a:pos x="f404" y="f385"/>
                                  </a:cxn>
                                  <a:cxn ang="f271">
                                    <a:pos x="f405" y="f406"/>
                                  </a:cxn>
                                  <a:cxn ang="f271">
                                    <a:pos x="f407" y="f408"/>
                                  </a:cxn>
                                  <a:cxn ang="f271">
                                    <a:pos x="f409" y="f410"/>
                                  </a:cxn>
                                  <a:cxn ang="f271">
                                    <a:pos x="f411" y="f412"/>
                                  </a:cxn>
                                  <a:cxn ang="f271">
                                    <a:pos x="f413" y="f410"/>
                                  </a:cxn>
                                  <a:cxn ang="f271">
                                    <a:pos x="f411" y="f406"/>
                                  </a:cxn>
                                  <a:cxn ang="f271">
                                    <a:pos x="f414" y="f415"/>
                                  </a:cxn>
                                  <a:cxn ang="f271">
                                    <a:pos x="f405" y="f416"/>
                                  </a:cxn>
                                  <a:cxn ang="f271">
                                    <a:pos x="f404" y="f417"/>
                                  </a:cxn>
                                  <a:cxn ang="f271">
                                    <a:pos x="f418" y="f419"/>
                                  </a:cxn>
                                  <a:cxn ang="f271">
                                    <a:pos x="f420" y="f410"/>
                                  </a:cxn>
                                  <a:cxn ang="f271">
                                    <a:pos x="f421" y="f422"/>
                                  </a:cxn>
                                  <a:cxn ang="f271">
                                    <a:pos x="f423" y="f424"/>
                                  </a:cxn>
                                  <a:cxn ang="f271">
                                    <a:pos x="f421" y="f412"/>
                                  </a:cxn>
                                  <a:cxn ang="f271">
                                    <a:pos x="f411" y="f424"/>
                                  </a:cxn>
                                  <a:cxn ang="f271">
                                    <a:pos x="f409" y="f425"/>
                                  </a:cxn>
                                  <a:cxn ang="f271">
                                    <a:pos x="f426" y="f408"/>
                                  </a:cxn>
                                  <a:cxn ang="f271">
                                    <a:pos x="f414" y="f408"/>
                                  </a:cxn>
                                  <a:cxn ang="f271">
                                    <a:pos x="f405" y="f417"/>
                                  </a:cxn>
                                  <a:cxn ang="f271">
                                    <a:pos x="f405" y="f410"/>
                                  </a:cxn>
                                  <a:cxn ang="f271">
                                    <a:pos x="f414" y="f419"/>
                                  </a:cxn>
                                  <a:cxn ang="f271">
                                    <a:pos x="f405" y="f427"/>
                                  </a:cxn>
                                  <a:cxn ang="f271">
                                    <a:pos x="f423" y="f416"/>
                                  </a:cxn>
                                  <a:cxn ang="f271">
                                    <a:pos x="f421" y="f415"/>
                                  </a:cxn>
                                  <a:cxn ang="f271">
                                    <a:pos x="f426" y="f428"/>
                                  </a:cxn>
                                  <a:cxn ang="f271">
                                    <a:pos x="f407" y="f415"/>
                                  </a:cxn>
                                  <a:cxn ang="f271">
                                    <a:pos x="f420" y="f429"/>
                                  </a:cxn>
                                  <a:cxn ang="f271">
                                    <a:pos x="f405" y="f408"/>
                                  </a:cxn>
                                  <a:cxn ang="f271">
                                    <a:pos x="f404" y="f419"/>
                                  </a:cxn>
                                  <a:cxn ang="f271">
                                    <a:pos x="f414" y="f422"/>
                                  </a:cxn>
                                  <a:cxn ang="f271">
                                    <a:pos x="f413" y="f430"/>
                                  </a:cxn>
                                  <a:cxn ang="f271">
                                    <a:pos x="f409" y="f424"/>
                                  </a:cxn>
                                  <a:cxn ang="f271">
                                    <a:pos x="f411" y="f430"/>
                                  </a:cxn>
                                  <a:cxn ang="f271">
                                    <a:pos x="f426" y="f415"/>
                                  </a:cxn>
                                  <a:cxn ang="f271">
                                    <a:pos x="f404" y="f408"/>
                                  </a:cxn>
                                  <a:cxn ang="f271">
                                    <a:pos x="f431" y="f422"/>
                                  </a:cxn>
                                  <a:cxn ang="f271">
                                    <a:pos x="f407" y="f412"/>
                                  </a:cxn>
                                  <a:cxn ang="f271">
                                    <a:pos x="f418" y="f424"/>
                                  </a:cxn>
                                  <a:cxn ang="f271">
                                    <a:pos x="f432" y="f408"/>
                                  </a:cxn>
                                  <a:cxn ang="f271">
                                    <a:pos x="f404" y="f410"/>
                                  </a:cxn>
                                </a:cxnLst>
                                <a:rect l="f378" t="f381" r="f379" b="f380"/>
                                <a:pathLst>
                                  <a:path w="1929" h="861">
                                    <a:moveTo>
                                      <a:pt x="f7" y="f9"/>
                                    </a:moveTo>
                                    <a:cubicBezTo>
                                      <a:pt x="f10" y="f11"/>
                                      <a:pt x="f12" y="f13"/>
                                      <a:pt x="f14" y="f15"/>
                                    </a:cubicBezTo>
                                    <a:cubicBezTo>
                                      <a:pt x="f16" y="f17"/>
                                      <a:pt x="f18" y="f19"/>
                                      <a:pt x="f20" y="f21"/>
                                    </a:cubicBezTo>
                                    <a:cubicBezTo>
                                      <a:pt x="f22" y="f23"/>
                                      <a:pt x="f24" y="f25"/>
                                      <a:pt x="f26" y="f27"/>
                                    </a:cubicBezTo>
                                    <a:cubicBezTo>
                                      <a:pt x="f28" y="f3"/>
                                      <a:pt x="f29" y="f30"/>
                                      <a:pt x="f31" y="f32"/>
                                    </a:cubicBezTo>
                                    <a:cubicBezTo>
                                      <a:pt x="f33" y="f34"/>
                                      <a:pt x="f35" y="f36"/>
                                      <a:pt x="f37" y="f38"/>
                                    </a:cubicBezTo>
                                    <a:cubicBezTo>
                                      <a:pt x="f39" y="f40"/>
                                      <a:pt x="f41" y="f42"/>
                                      <a:pt x="f43" y="f44"/>
                                    </a:cubicBezTo>
                                    <a:cubicBezTo>
                                      <a:pt x="f45" y="f46"/>
                                      <a:pt x="f47" y="f48"/>
                                      <a:pt x="f49" y="f6"/>
                                    </a:cubicBezTo>
                                    <a:cubicBezTo>
                                      <a:pt x="f50" y="f48"/>
                                      <a:pt x="f51" y="f52"/>
                                      <a:pt x="f53" y="f44"/>
                                    </a:cubicBezTo>
                                    <a:cubicBezTo>
                                      <a:pt x="f54" y="f55"/>
                                      <a:pt x="f56" y="f57"/>
                                      <a:pt x="f58" y="f3"/>
                                    </a:cubicBezTo>
                                    <a:cubicBezTo>
                                      <a:pt x="f59" y="f60"/>
                                      <a:pt x="f61" y="f62"/>
                                      <a:pt x="f63" y="f21"/>
                                    </a:cubicBezTo>
                                    <a:cubicBezTo>
                                      <a:pt x="f64" y="f65"/>
                                      <a:pt x="f66" y="f67"/>
                                      <a:pt x="f68" y="f2"/>
                                    </a:cubicBezTo>
                                    <a:cubicBezTo>
                                      <a:pt x="f69" y="f70"/>
                                      <a:pt x="f71" y="f72"/>
                                      <a:pt x="f17" y="f15"/>
                                    </a:cubicBezTo>
                                    <a:cubicBezTo>
                                      <a:pt x="f73" y="f74"/>
                                      <a:pt x="f75" y="f76"/>
                                      <a:pt x="f77" y="f78"/>
                                    </a:cubicBezTo>
                                    <a:cubicBezTo>
                                      <a:pt x="f79" y="f80"/>
                                      <a:pt x="f81" y="f82"/>
                                      <a:pt x="f83" y="f84"/>
                                    </a:cubicBezTo>
                                    <a:cubicBezTo>
                                      <a:pt x="f85" y="f86"/>
                                      <a:pt x="f87" y="f88"/>
                                      <a:pt x="f89" y="f90"/>
                                    </a:cubicBezTo>
                                    <a:cubicBezTo>
                                      <a:pt x="f91" y="f92"/>
                                      <a:pt x="f93" y="f94"/>
                                      <a:pt x="f95" y="f94"/>
                                    </a:cubicBezTo>
                                    <a:cubicBezTo>
                                      <a:pt x="f96" y="f94"/>
                                      <a:pt x="f97" y="f98"/>
                                      <a:pt x="f97" y="f90"/>
                                    </a:cubicBezTo>
                                    <a:cubicBezTo>
                                      <a:pt x="f97" y="f99"/>
                                      <a:pt x="f100" y="f101"/>
                                      <a:pt x="f95" y="f78"/>
                                    </a:cubicBezTo>
                                    <a:cubicBezTo>
                                      <a:pt x="f3" y="f102"/>
                                      <a:pt x="f6" y="f103"/>
                                      <a:pt x="f104" y="f105"/>
                                    </a:cubicBezTo>
                                    <a:cubicBezTo>
                                      <a:pt x="f106" y="f107"/>
                                      <a:pt x="f108" y="f109"/>
                                      <a:pt x="f77" y="f110"/>
                                    </a:cubicBezTo>
                                    <a:cubicBezTo>
                                      <a:pt x="f111" y="f112"/>
                                      <a:pt x="f113" y="f114"/>
                                      <a:pt x="f17" y="f115"/>
                                    </a:cubicBezTo>
                                    <a:cubicBezTo>
                                      <a:pt x="f116" y="f117"/>
                                      <a:pt x="f69" y="f118"/>
                                      <a:pt x="f119" y="f120"/>
                                    </a:cubicBezTo>
                                    <a:cubicBezTo>
                                      <a:pt x="f121" y="f122"/>
                                      <a:pt x="f123" y="f124"/>
                                      <a:pt x="f125" y="f90"/>
                                    </a:cubicBezTo>
                                    <a:cubicBezTo>
                                      <a:pt x="f126" y="f127"/>
                                      <a:pt x="f128" y="f129"/>
                                      <a:pt x="f130" y="f92"/>
                                    </a:cubicBezTo>
                                    <a:cubicBezTo>
                                      <a:pt x="f131" y="f132"/>
                                      <a:pt x="f133" y="f134"/>
                                      <a:pt x="f133" y="f135"/>
                                    </a:cubicBezTo>
                                    <a:cubicBezTo>
                                      <a:pt x="f133" y="f136"/>
                                      <a:pt x="f83" y="f122"/>
                                      <a:pt x="f130" y="f94"/>
                                    </a:cubicBezTo>
                                    <a:cubicBezTo>
                                      <a:pt x="f87" y="f122"/>
                                      <a:pt x="f137" y="f136"/>
                                      <a:pt x="f95" y="f135"/>
                                    </a:cubicBezTo>
                                    <a:cubicBezTo>
                                      <a:pt x="f138" y="f139"/>
                                      <a:pt x="f140" y="f141"/>
                                      <a:pt x="f89" y="f142"/>
                                    </a:cubicBezTo>
                                    <a:cubicBezTo>
                                      <a:pt x="f143" y="f144"/>
                                      <a:pt x="f145" y="f146"/>
                                      <a:pt x="f87" y="f84"/>
                                    </a:cubicBezTo>
                                    <a:cubicBezTo>
                                      <a:pt x="f147" y="f56"/>
                                      <a:pt x="f148" y="f149"/>
                                      <a:pt x="f104" y="f84"/>
                                    </a:cubicBezTo>
                                    <a:cubicBezTo>
                                      <a:pt x="f133" y="f150"/>
                                      <a:pt x="f151" y="f115"/>
                                      <a:pt x="f77" y="f115"/>
                                    </a:cubicBezTo>
                                    <a:cubicBezTo>
                                      <a:pt x="f152" y="f115"/>
                                      <a:pt x="f77" y="f90"/>
                                      <a:pt x="f77" y="f90"/>
                                    </a:cubicBezTo>
                                    <a:cubicBezTo>
                                      <a:pt x="f125" y="f153"/>
                                      <a:pt x="f154" y="f155"/>
                                      <a:pt x="f104" y="f120"/>
                                    </a:cubicBezTo>
                                    <a:cubicBezTo>
                                      <a:pt x="f156" y="f157"/>
                                      <a:pt x="f158" y="f159"/>
                                      <a:pt x="f77" y="f117"/>
                                    </a:cubicBezTo>
                                    <a:cubicBezTo>
                                      <a:pt x="f73" y="f115"/>
                                      <a:pt x="f160" y="f161"/>
                                      <a:pt x="f133" y="f110"/>
                                    </a:cubicBezTo>
                                    <a:cubicBezTo>
                                      <a:pt x="f162" y="f163"/>
                                      <a:pt x="f34" y="f164"/>
                                      <a:pt x="f130" y="f105"/>
                                    </a:cubicBezTo>
                                    <a:cubicBezTo>
                                      <a:pt x="f165" y="f166"/>
                                      <a:pt x="f167" y="f168"/>
                                      <a:pt x="f87" y="f168"/>
                                    </a:cubicBezTo>
                                    <a:cubicBezTo>
                                      <a:pt x="f169" y="f168"/>
                                      <a:pt x="f85" y="f170"/>
                                      <a:pt x="f83" y="f105"/>
                                    </a:cubicBezTo>
                                    <a:cubicBezTo>
                                      <a:pt x="f171" y="f172"/>
                                      <a:pt x="f133" y="f173"/>
                                      <a:pt x="f125" y="f174"/>
                                    </a:cubicBezTo>
                                    <a:cubicBezTo>
                                      <a:pt x="f73" y="f115"/>
                                      <a:pt x="f175" y="f54"/>
                                      <a:pt x="f77" y="f84"/>
                                    </a:cubicBezTo>
                                    <a:cubicBezTo>
                                      <a:pt x="f176" y="f177"/>
                                      <a:pt x="f178" y="f179"/>
                                      <a:pt x="f17" y="f120"/>
                                    </a:cubicBezTo>
                                    <a:cubicBezTo>
                                      <a:pt x="f180" y="f181"/>
                                      <a:pt x="f125" y="f127"/>
                                      <a:pt x="f104" y="f92"/>
                                    </a:cubicBezTo>
                                    <a:cubicBezTo>
                                      <a:pt x="f36" y="f182"/>
                                      <a:pt x="f97" y="f183"/>
                                      <a:pt x="f97" y="f183"/>
                                    </a:cubicBezTo>
                                    <a:cubicBezTo>
                                      <a:pt x="f100" y="f184"/>
                                      <a:pt x="f185" y="f135"/>
                                      <a:pt x="f89" y="f135"/>
                                    </a:cubicBezTo>
                                    <a:cubicBezTo>
                                      <a:pt x="f143" y="f135"/>
                                      <a:pt x="f95" y="f8"/>
                                      <a:pt x="f95" y="f183"/>
                                    </a:cubicBezTo>
                                    <a:cubicBezTo>
                                      <a:pt x="f95" y="f186"/>
                                      <a:pt x="f187" y="f188"/>
                                      <a:pt x="f87" y="f105"/>
                                    </a:cubicBezTo>
                                    <a:cubicBezTo>
                                      <a:pt x="f189" y="f173"/>
                                      <a:pt x="f190" y="f191"/>
                                      <a:pt x="f17" y="f84"/>
                                    </a:cubicBezTo>
                                    <a:cubicBezTo>
                                      <a:pt x="f192" y="f120"/>
                                      <a:pt x="f193" y="f194"/>
                                      <a:pt x="f113" y="f92"/>
                                    </a:cubicBezTo>
                                    <a:cubicBezTo>
                                      <a:pt x="f195" y="f196"/>
                                      <a:pt x="f197" y="f198"/>
                                      <a:pt x="f83" y="f94"/>
                                    </a:cubicBezTo>
                                    <a:cubicBezTo>
                                      <a:pt x="f125" y="f122"/>
                                      <a:pt x="f113" y="f199"/>
                                      <a:pt x="f119" y="f135"/>
                                    </a:cubicBezTo>
                                    <a:cubicBezTo>
                                      <a:pt x="f200" y="f201"/>
                                      <a:pt x="f202" y="f203"/>
                                      <a:pt x="f71" y="f84"/>
                                    </a:cubicBezTo>
                                    <a:cubicBezTo>
                                      <a:pt x="f204" y="f205"/>
                                      <a:pt x="f206" y="f207"/>
                                      <a:pt x="f17" y="f90"/>
                                    </a:cubicBezTo>
                                  </a:path>
                                </a:pathLst>
                              </a:custGeom>
                              <a:noFill/>
                              <a:ln w="9528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2E5108" id="Полилиния: фигура 36" o:spid="_x0000_s1026" style="position:absolute;margin-left:-12.5pt;margin-top:-7.05pt;width:16.5pt;height:9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 strokeweight=".26467mm">
                      <v:path arrowok="t" o:connecttype="custom" o:connectlocs="104775,0;209550,57150;104775,114300;0,57150;209550,76997;198687,53101;189996,39826;181306,26551;176961,18585;150889,7965;144371,2655;137853,0;90055,2655;44430,23895;35740,39826;33567,47791;27049,53101;20531,69031;11841,92927;5323,98237;3150,106202;978,98237;3150,69031;14013,79652;20531,82307;27049,87617;31394,95582;18359,98237;9668,100892;16186,103547;9668,106202;3150,103547;5323,74341;7496,92927;14013,92927;20531,87617;20531,98237;14013,95582;20531,90272;16186,82307;9668,79652;7496,71686;11841,79652;18359,84962;20531,92927;27049,95582;14013,100892;978,111512;5323,103547;3150,111512;7496,79652;27049,92927;24877,100892;11841,106202;31394,103547;29222,92927;27049,98237" o:connectangles="270,0,90,180,0,0,0,0,0,0,0,0,0,0,0,0,0,0,0,0,0,0,0,0,0,0,0,0,0,0,0,0,0,0,0,0,0,0,0,0,0,0,0,0,0,0,0,0,0,0,0,0,0,0,0,0,0" textboxrect="0,0,1929,861"/>
                    </v:shape>
                  </w:pict>
                </mc:Fallback>
              </mc:AlternateContent>
            </w:r>
            <w:r w:rsidR="00000000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52ECD8" w14:textId="47D4C0E6" w:rsidR="004B3F2D" w:rsidRDefault="00361219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54F788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A8E6CE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15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AB7B34" w14:textId="24F71800" w:rsidR="004B3F2D" w:rsidRDefault="00361219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39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A231DE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47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5FB910" w14:textId="0ACC5BD6" w:rsidR="004B3F2D" w:rsidRDefault="00361219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39</w:t>
            </w:r>
          </w:p>
        </w:tc>
      </w:tr>
      <w:tr w:rsidR="004B3F2D" w14:paraId="3AA7C791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591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265A9A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i/>
                <w:kern w:val="0"/>
                <w:lang w:val="en-US" w:eastAsia="ru-RU" w:bidi="ar-SA"/>
              </w:rPr>
              <w:t>B</w:t>
            </w:r>
            <w:r>
              <w:rPr>
                <w:rFonts w:ascii="Times New Roman" w:eastAsia="Times New Roman" w:hAnsi="Times New Roman" w:cs="Times New Roman"/>
                <w:kern w:val="0"/>
                <w:vertAlign w:val="subscript"/>
                <w:lang w:eastAsia="ru-RU" w:bidi="ar-SA"/>
              </w:rPr>
              <w:t>пр.</w:t>
            </w:r>
          </w:p>
        </w:tc>
        <w:tc>
          <w:tcPr>
            <w:tcW w:w="342" w:type="dxa"/>
            <w:tcBorders>
              <w:righ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6EA495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1" w:type="dxa"/>
            <w:tcBorders>
              <w:lef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ACAB6A" w14:textId="7A53CFCE" w:rsidR="004B3F2D" w:rsidRDefault="00361219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3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38DFB1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1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EA6F81" w14:textId="1A04DD64" w:rsidR="004B3F2D" w:rsidRDefault="00361219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3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C47869" w14:textId="3DEA03B9" w:rsidR="004B3F2D" w:rsidRDefault="00361219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1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4C381A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3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10FCC2" w14:textId="60BF6F4F" w:rsidR="004B3F2D" w:rsidRDefault="00361219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1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BD8AFA" w14:textId="5FEB467C" w:rsidR="004B3F2D" w:rsidRDefault="00361219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894CE5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156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57D03E" w14:textId="06D3F9ED" w:rsidR="004B3F2D" w:rsidRDefault="00361219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67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DCDFAC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475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7D9AC8" w14:textId="114451E8" w:rsidR="004B3F2D" w:rsidRDefault="00361219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67</w:t>
            </w:r>
          </w:p>
        </w:tc>
      </w:tr>
      <w:tr w:rsidR="004B3F2D" w14:paraId="3ED141C0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591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9FE881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kern w:val="0"/>
                <w:lang w:eastAsia="ru-RU" w:bidi="ar-SA"/>
              </w:rPr>
              <w:t>С</w:t>
            </w:r>
            <w:r>
              <w:rPr>
                <w:rFonts w:ascii="Times New Roman" w:eastAsia="Times New Roman" w:hAnsi="Times New Roman" w:cs="Times New Roman"/>
                <w:kern w:val="0"/>
                <w:vertAlign w:val="subscript"/>
                <w:lang w:eastAsia="ru-RU" w:bidi="ar-SA"/>
              </w:rPr>
              <w:t>пр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vertAlign w:val="subscript"/>
                <w:lang w:eastAsia="ru-RU" w:bidi="ar-SA"/>
              </w:rPr>
              <w:t>.</w:t>
            </w:r>
          </w:p>
        </w:tc>
        <w:tc>
          <w:tcPr>
            <w:tcW w:w="342" w:type="dxa"/>
            <w:tcBorders>
              <w:righ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A78D1A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1" w:type="dxa"/>
            <w:tcBorders>
              <w:lef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DD2264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3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7D5196" w14:textId="0D254BA6" w:rsidR="004B3F2D" w:rsidRDefault="00361219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1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AFB9B0" w14:textId="5CAE844A" w:rsidR="004B3F2D" w:rsidRDefault="00361219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3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7378BE" w14:textId="2C88F2F9" w:rsidR="004B3F2D" w:rsidRDefault="00361219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1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EBE8C3" w14:textId="53FB7CD2" w:rsidR="004B3F2D" w:rsidRDefault="00361219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3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4D7595" w14:textId="6A755EB7" w:rsidR="004B3F2D" w:rsidRDefault="00361219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1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A48875" w14:textId="56ADDE5A" w:rsidR="004B3F2D" w:rsidRDefault="00361219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13B43E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156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F6754B" w14:textId="3D15713A" w:rsidR="004B3F2D" w:rsidRDefault="00361219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106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FE9A60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475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7501C2" w14:textId="70970369" w:rsidR="004B3F2D" w:rsidRDefault="00361219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106</w:t>
            </w:r>
          </w:p>
        </w:tc>
      </w:tr>
    </w:tbl>
    <w:p w14:paraId="7CD42728" w14:textId="77777777" w:rsidR="004B3F2D" w:rsidRDefault="004B3F2D">
      <w:pPr>
        <w:pStyle w:val="Standard"/>
        <w:tabs>
          <w:tab w:val="left" w:pos="3200"/>
        </w:tabs>
        <w:ind w:left="720"/>
        <w:rPr>
          <w:rFonts w:hint="eastAsia"/>
          <w:b/>
          <w:bCs/>
          <w:lang w:val="en-US"/>
        </w:rPr>
      </w:pPr>
    </w:p>
    <w:p w14:paraId="71EF2383" w14:textId="77777777" w:rsidR="004B3F2D" w:rsidRDefault="004B3F2D">
      <w:pPr>
        <w:pStyle w:val="Standard"/>
        <w:tabs>
          <w:tab w:val="left" w:pos="3200"/>
        </w:tabs>
        <w:ind w:left="720"/>
        <w:rPr>
          <w:rFonts w:hint="eastAsia"/>
          <w:b/>
          <w:bCs/>
          <w:lang w:val="en-US"/>
        </w:rPr>
      </w:pPr>
    </w:p>
    <w:tbl>
      <w:tblPr>
        <w:tblW w:w="6410" w:type="dxa"/>
        <w:tblInd w:w="162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9"/>
        <w:gridCol w:w="1059"/>
        <w:gridCol w:w="1037"/>
        <w:gridCol w:w="1099"/>
        <w:gridCol w:w="1037"/>
        <w:gridCol w:w="1099"/>
      </w:tblGrid>
      <w:tr w:rsidR="004B3F2D" w14:paraId="76ADF7AF" w14:textId="77777777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1079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E324DB3" w14:textId="149B7327" w:rsidR="004B3F2D" w:rsidRPr="00E24391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rPr>
                <w:lang w:val="en-US"/>
              </w:rPr>
              <w:t xml:space="preserve">CF = </w:t>
            </w:r>
            <w:r w:rsidR="00E24391">
              <w:t>0</w:t>
            </w:r>
          </w:p>
        </w:tc>
        <w:tc>
          <w:tcPr>
            <w:tcW w:w="1059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ADBC8A1" w14:textId="77777777" w:rsidR="004B3F2D" w:rsidRDefault="00000000">
            <w:pPr>
              <w:pStyle w:val="TableContents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ZF = 0</w:t>
            </w:r>
          </w:p>
        </w:tc>
        <w:tc>
          <w:tcPr>
            <w:tcW w:w="1037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CACCB64" w14:textId="79BE33D2" w:rsidR="004B3F2D" w:rsidRPr="0079534F" w:rsidRDefault="00000000">
            <w:pPr>
              <w:pStyle w:val="TableContents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 xml:space="preserve">PF = </w:t>
            </w:r>
            <w:r w:rsidR="0079534F">
              <w:rPr>
                <w:lang w:val="en-US"/>
              </w:rPr>
              <w:t>1</w:t>
            </w:r>
          </w:p>
        </w:tc>
        <w:tc>
          <w:tcPr>
            <w:tcW w:w="1099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C037B64" w14:textId="5743F7B0" w:rsidR="004B3F2D" w:rsidRPr="009421F9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rPr>
                <w:lang w:val="en-US"/>
              </w:rPr>
              <w:t xml:space="preserve">AF = </w:t>
            </w:r>
            <w:r w:rsidR="009421F9">
              <w:t>0</w:t>
            </w:r>
          </w:p>
        </w:tc>
        <w:tc>
          <w:tcPr>
            <w:tcW w:w="1037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CA190C9" w14:textId="77777777" w:rsidR="004B3F2D" w:rsidRDefault="00000000">
            <w:pPr>
              <w:pStyle w:val="TableContents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SF = 0</w:t>
            </w:r>
          </w:p>
        </w:tc>
        <w:tc>
          <w:tcPr>
            <w:tcW w:w="1099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D3C2040" w14:textId="77777777" w:rsidR="004B3F2D" w:rsidRDefault="00000000">
            <w:pPr>
              <w:pStyle w:val="TableContents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OF = 0</w:t>
            </w:r>
          </w:p>
        </w:tc>
      </w:tr>
    </w:tbl>
    <w:p w14:paraId="0B03FCDF" w14:textId="39FAF75A" w:rsidR="004B3F2D" w:rsidRDefault="004B3F2D">
      <w:pPr>
        <w:pStyle w:val="Standard"/>
        <w:tabs>
          <w:tab w:val="left" w:pos="3200"/>
        </w:tabs>
        <w:ind w:left="720"/>
        <w:rPr>
          <w:rFonts w:hint="eastAsia"/>
          <w:b/>
          <w:bCs/>
          <w:lang w:val="en-US"/>
        </w:rPr>
      </w:pPr>
    </w:p>
    <w:p w14:paraId="3308BA13" w14:textId="00250CA1" w:rsidR="004B3F2D" w:rsidRDefault="004B3F2D">
      <w:pPr>
        <w:pStyle w:val="Standard"/>
        <w:tabs>
          <w:tab w:val="left" w:pos="3200"/>
        </w:tabs>
        <w:ind w:left="720"/>
        <w:rPr>
          <w:rFonts w:hint="eastAsia"/>
          <w:b/>
          <w:bCs/>
          <w:lang w:val="en-US"/>
        </w:rPr>
      </w:pPr>
    </w:p>
    <w:tbl>
      <w:tblPr>
        <w:tblW w:w="6429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1"/>
        <w:gridCol w:w="342"/>
        <w:gridCol w:w="341"/>
        <w:gridCol w:w="343"/>
        <w:gridCol w:w="341"/>
        <w:gridCol w:w="343"/>
        <w:gridCol w:w="341"/>
        <w:gridCol w:w="343"/>
        <w:gridCol w:w="341"/>
        <w:gridCol w:w="236"/>
        <w:gridCol w:w="1156"/>
        <w:gridCol w:w="236"/>
        <w:gridCol w:w="1475"/>
      </w:tblGrid>
      <w:tr w:rsidR="004B3F2D" w14:paraId="2992624B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3326" w:type="dxa"/>
            <w:gridSpan w:val="9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D7342E" w14:textId="746B2FAD" w:rsidR="004B3F2D" w:rsidRDefault="00000000">
            <w:pPr>
              <w:pStyle w:val="Standard"/>
              <w:rPr>
                <w:rFonts w:hint="eastAsia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eastAsia="ru-RU" w:bidi="ar-SA"/>
              </w:rPr>
              <w:t xml:space="preserve">А </w:t>
            </w:r>
            <w:r w:rsidR="00361219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 w:bidi="ar-SA"/>
              </w:rPr>
              <w:t>&gt;</w:t>
            </w:r>
            <w:proofErr w:type="gramEnd"/>
            <w:r w:rsidR="00361219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 w:bidi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0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 w:bidi="ar-SA"/>
              </w:rPr>
              <w:t>B</w:t>
            </w:r>
            <w:r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eastAsia="ru-RU" w:bidi="ar-SA"/>
              </w:rPr>
              <w:t xml:space="preserve"> </w:t>
            </w:r>
            <w:r w:rsidR="0036121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&lt;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0.</w:t>
            </w:r>
          </w:p>
        </w:tc>
        <w:tc>
          <w:tcPr>
            <w:tcW w:w="3103" w:type="dxa"/>
            <w:gridSpan w:val="4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F9BB48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Интерпретации</w:t>
            </w:r>
          </w:p>
        </w:tc>
      </w:tr>
      <w:tr w:rsidR="004B3F2D" w14:paraId="755D55FC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59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D1A65E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34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E85D28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4AAEDB" w14:textId="778C0C7D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22F3E7" w14:textId="5B0B17BD" w:rsidR="004B3F2D" w:rsidRDefault="00816FD1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>
              <w:rPr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7FE6AA67" wp14:editId="182AEAA2">
                      <wp:simplePos x="0" y="0"/>
                      <wp:positionH relativeFrom="column">
                        <wp:posOffset>-191770</wp:posOffset>
                      </wp:positionH>
                      <wp:positionV relativeFrom="paragraph">
                        <wp:posOffset>113665</wp:posOffset>
                      </wp:positionV>
                      <wp:extent cx="209550" cy="114300"/>
                      <wp:effectExtent l="0" t="0" r="19047" b="12070"/>
                      <wp:wrapNone/>
                      <wp:docPr id="75637223" name="Полилиния: фигура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114300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360"/>
                                  <a:gd name="f3" fmla="val 180"/>
                                  <a:gd name="f4" fmla="val w"/>
                                  <a:gd name="f5" fmla="val h"/>
                                  <a:gd name="f6" fmla="val 0"/>
                                  <a:gd name="f7" fmla="val 1929"/>
                                  <a:gd name="f8" fmla="val 861"/>
                                  <a:gd name="f9" fmla="val 580"/>
                                  <a:gd name="f10" fmla="val 1902"/>
                                  <a:gd name="f11" fmla="val 474"/>
                                  <a:gd name="f12" fmla="val 1921"/>
                                  <a:gd name="f13" fmla="val 461"/>
                                  <a:gd name="f14" fmla="val 1829"/>
                                  <a:gd name="f15" fmla="val 400"/>
                                  <a:gd name="f16" fmla="val 1779"/>
                                  <a:gd name="f17" fmla="val 249"/>
                                  <a:gd name="f18" fmla="val 1852"/>
                                  <a:gd name="f19" fmla="val 429"/>
                                  <a:gd name="f20" fmla="val 1749"/>
                                  <a:gd name="f21" fmla="val 300"/>
                                  <a:gd name="f22" fmla="val 1639"/>
                                  <a:gd name="f23" fmla="val 162"/>
                                  <a:gd name="f24" fmla="val 1841"/>
                                  <a:gd name="f25" fmla="val 315"/>
                                  <a:gd name="f26" fmla="val 1669"/>
                                  <a:gd name="f27" fmla="val 200"/>
                                  <a:gd name="f28" fmla="val 1656"/>
                                  <a:gd name="f29" fmla="val 1649"/>
                                  <a:gd name="f30" fmla="val 153"/>
                                  <a:gd name="f31" fmla="val 1629"/>
                                  <a:gd name="f32" fmla="val 140"/>
                                  <a:gd name="f33" fmla="val 1571"/>
                                  <a:gd name="f34" fmla="val 104"/>
                                  <a:gd name="f35" fmla="val 1458"/>
                                  <a:gd name="f36" fmla="val 83"/>
                                  <a:gd name="f37" fmla="val 1389"/>
                                  <a:gd name="f38" fmla="val 60"/>
                                  <a:gd name="f39" fmla="val 1366"/>
                                  <a:gd name="f40" fmla="val 52"/>
                                  <a:gd name="f41" fmla="val 1350"/>
                                  <a:gd name="f42" fmla="val 31"/>
                                  <a:gd name="f43" fmla="val 1329"/>
                                  <a:gd name="f44" fmla="val 20"/>
                                  <a:gd name="f45" fmla="val 1310"/>
                                  <a:gd name="f46" fmla="val 11"/>
                                  <a:gd name="f47" fmla="val 1289"/>
                                  <a:gd name="f48" fmla="val 7"/>
                                  <a:gd name="f49" fmla="val 1269"/>
                                  <a:gd name="f50" fmla="val 1122"/>
                                  <a:gd name="f51" fmla="val 975"/>
                                  <a:gd name="f52" fmla="val 4"/>
                                  <a:gd name="f53" fmla="val 829"/>
                                  <a:gd name="f54" fmla="val 685"/>
                                  <a:gd name="f55" fmla="val 35"/>
                                  <a:gd name="f56" fmla="val 542"/>
                                  <a:gd name="f57" fmla="val 136"/>
                                  <a:gd name="f58" fmla="val 409"/>
                                  <a:gd name="f59" fmla="val 382"/>
                                  <a:gd name="f60" fmla="val 220"/>
                                  <a:gd name="f61" fmla="val 356"/>
                                  <a:gd name="f62" fmla="val 260"/>
                                  <a:gd name="f63" fmla="val 329"/>
                                  <a:gd name="f64" fmla="val 317"/>
                                  <a:gd name="f65" fmla="val 318"/>
                                  <a:gd name="f66" fmla="val 322"/>
                                  <a:gd name="f67" fmla="val 344"/>
                                  <a:gd name="f68" fmla="val 309"/>
                                  <a:gd name="f69" fmla="val 294"/>
                                  <a:gd name="f70" fmla="val 379"/>
                                  <a:gd name="f71" fmla="val 269"/>
                                  <a:gd name="f72" fmla="val 387"/>
                                  <a:gd name="f73" fmla="val 176"/>
                                  <a:gd name="f74" fmla="val 619"/>
                                  <a:gd name="f75" fmla="val 292"/>
                                  <a:gd name="f76" fmla="val 287"/>
                                  <a:gd name="f77" fmla="val 189"/>
                                  <a:gd name="f78" fmla="val 520"/>
                                  <a:gd name="f79" fmla="val 157"/>
                                  <a:gd name="f80" fmla="val 591"/>
                                  <a:gd name="f81" fmla="val 163"/>
                                  <a:gd name="f82" fmla="val 646"/>
                                  <a:gd name="f83" fmla="val 109"/>
                                  <a:gd name="f84" fmla="val 700"/>
                                  <a:gd name="f85" fmla="val 92"/>
                                  <a:gd name="f86" fmla="val 717"/>
                                  <a:gd name="f87" fmla="val 69"/>
                                  <a:gd name="f88" fmla="val 727"/>
                                  <a:gd name="f89" fmla="val 49"/>
                                  <a:gd name="f90" fmla="val 740"/>
                                  <a:gd name="f91" fmla="val 42"/>
                                  <a:gd name="f92" fmla="val 760"/>
                                  <a:gd name="f93" fmla="val 50"/>
                                  <a:gd name="f94" fmla="val 800"/>
                                  <a:gd name="f95" fmla="val 29"/>
                                  <a:gd name="f96" fmla="val 8"/>
                                  <a:gd name="f97" fmla="val 9"/>
                                  <a:gd name="f98" fmla="val 761"/>
                                  <a:gd name="f99" fmla="val 666"/>
                                  <a:gd name="f100" fmla="val 22"/>
                                  <a:gd name="f101" fmla="val 593"/>
                                  <a:gd name="f102" fmla="val 570"/>
                                  <a:gd name="f103" fmla="val 497"/>
                                  <a:gd name="f104" fmla="val 129"/>
                                  <a:gd name="f105" fmla="val 600"/>
                                  <a:gd name="f106" fmla="val 145"/>
                                  <a:gd name="f107" fmla="val 613"/>
                                  <a:gd name="f108" fmla="val 170"/>
                                  <a:gd name="f109" fmla="val 611"/>
                                  <a:gd name="f110" fmla="val 620"/>
                                  <a:gd name="f111" fmla="val 210"/>
                                  <a:gd name="f112" fmla="val 631"/>
                                  <a:gd name="f113" fmla="val 229"/>
                                  <a:gd name="f114" fmla="val 647"/>
                                  <a:gd name="f115" fmla="val 660"/>
                                  <a:gd name="f116" fmla="val 262"/>
                                  <a:gd name="f117" fmla="val 680"/>
                                  <a:gd name="f118" fmla="val 696"/>
                                  <a:gd name="f119" fmla="val 289"/>
                                  <a:gd name="f120" fmla="val 720"/>
                                  <a:gd name="f121" fmla="val 274"/>
                                  <a:gd name="f122" fmla="val 793"/>
                                  <a:gd name="f123" fmla="val 197"/>
                                  <a:gd name="f124" fmla="val 749"/>
                                  <a:gd name="f125" fmla="val 169"/>
                                  <a:gd name="f126" fmla="val 142"/>
                                  <a:gd name="f127" fmla="val 747"/>
                                  <a:gd name="f128" fmla="val 101"/>
                                  <a:gd name="f129" fmla="val 735"/>
                                  <a:gd name="f130" fmla="val 89"/>
                                  <a:gd name="f131" fmla="val 80"/>
                                  <a:gd name="f132" fmla="val 779"/>
                                  <a:gd name="f133" fmla="val 149"/>
                                  <a:gd name="f134" fmla="val 759"/>
                                  <a:gd name="f135" fmla="val 780"/>
                                  <a:gd name="f136" fmla="val 801"/>
                                  <a:gd name="f137" fmla="val 32"/>
                                  <a:gd name="f138" fmla="val 17"/>
                                  <a:gd name="f139" fmla="val 707"/>
                                  <a:gd name="f140" fmla="val 16"/>
                                  <a:gd name="f141" fmla="val 626"/>
                                  <a:gd name="f142" fmla="val 560"/>
                                  <a:gd name="f143" fmla="val 70"/>
                                  <a:gd name="f144" fmla="val 518"/>
                                  <a:gd name="f145" fmla="val 62"/>
                                  <a:gd name="f146" fmla="val 653"/>
                                  <a:gd name="f147" fmla="val 122"/>
                                  <a:gd name="f148" fmla="val 102"/>
                                  <a:gd name="f149" fmla="val 538"/>
                                  <a:gd name="f150" fmla="val 687"/>
                                  <a:gd name="f151" fmla="val 165"/>
                                  <a:gd name="f152" fmla="val 349"/>
                                  <a:gd name="f153" fmla="val 733"/>
                                  <a:gd name="f154" fmla="val 111"/>
                                  <a:gd name="f155" fmla="val 732"/>
                                  <a:gd name="f156" fmla="val 199"/>
                                  <a:gd name="f157" fmla="val 673"/>
                                  <a:gd name="f158" fmla="val 324"/>
                                  <a:gd name="f159" fmla="val 725"/>
                                  <a:gd name="f160" fmla="val 168"/>
                                  <a:gd name="f161" fmla="val 635"/>
                                  <a:gd name="f162" fmla="val 133"/>
                                  <a:gd name="f163" fmla="val 607"/>
                                  <a:gd name="f164" fmla="val 615"/>
                                  <a:gd name="f165" fmla="val 74"/>
                                  <a:gd name="f166" fmla="val 585"/>
                                  <a:gd name="f167" fmla="val 48"/>
                                  <a:gd name="f168" fmla="val 540"/>
                                  <a:gd name="f169" fmla="val 93"/>
                                  <a:gd name="f170" fmla="val 583"/>
                                  <a:gd name="f171" fmla="val 126"/>
                                  <a:gd name="f172" fmla="val 617"/>
                                  <a:gd name="f173" fmla="val 627"/>
                                  <a:gd name="f174" fmla="val 640"/>
                                  <a:gd name="f175" fmla="val 174"/>
                                  <a:gd name="f176" fmla="val 204"/>
                                  <a:gd name="f177" fmla="val 715"/>
                                  <a:gd name="f178" fmla="val 264"/>
                                  <a:gd name="f179" fmla="val 705"/>
                                  <a:gd name="f180" fmla="val 219"/>
                                  <a:gd name="f181" fmla="val 750"/>
                                  <a:gd name="f182" fmla="val 775"/>
                                  <a:gd name="f183" fmla="val 840"/>
                                  <a:gd name="f184" fmla="val 820"/>
                                  <a:gd name="f185" fmla="val 25"/>
                                  <a:gd name="f186" fmla="val 790"/>
                                  <a:gd name="f187" fmla="val 58"/>
                                  <a:gd name="f188" fmla="val 657"/>
                                  <a:gd name="f189" fmla="val 175"/>
                                  <a:gd name="f190" fmla="val 188"/>
                                  <a:gd name="f191" fmla="val 608"/>
                                  <a:gd name="f192" fmla="val 242"/>
                                  <a:gd name="f193" fmla="val 246"/>
                                  <a:gd name="f194" fmla="val 748"/>
                                  <a:gd name="f195" fmla="val 195"/>
                                  <a:gd name="f196" fmla="val 785"/>
                                  <a:gd name="f197" fmla="val 67"/>
                                  <a:gd name="f198" fmla="val 805"/>
                                  <a:gd name="f199" fmla="val 787"/>
                                  <a:gd name="f200" fmla="val 282"/>
                                  <a:gd name="f201" fmla="val 753"/>
                                  <a:gd name="f202" fmla="val 284"/>
                                  <a:gd name="f203" fmla="val 723"/>
                                  <a:gd name="f204" fmla="val 187"/>
                                  <a:gd name="f205" fmla="val 577"/>
                                  <a:gd name="f206" fmla="val 207"/>
                                  <a:gd name="f207" fmla="val 698"/>
                                  <a:gd name="f208" fmla="+- 0 0 -90"/>
                                  <a:gd name="f209" fmla="*/ f4 1 1929"/>
                                  <a:gd name="f210" fmla="*/ f5 1 861"/>
                                  <a:gd name="f211" fmla="val f6"/>
                                  <a:gd name="f212" fmla="val f7"/>
                                  <a:gd name="f213" fmla="val f8"/>
                                  <a:gd name="f214" fmla="*/ f208 f0 1"/>
                                  <a:gd name="f215" fmla="+- f213 0 f211"/>
                                  <a:gd name="f216" fmla="+- f212 0 f211"/>
                                  <a:gd name="f217" fmla="*/ f214 1 f3"/>
                                  <a:gd name="f218" fmla="*/ f216 1 1929"/>
                                  <a:gd name="f219" fmla="*/ f215 1 861"/>
                                  <a:gd name="f220" fmla="*/ 1929 f216 1"/>
                                  <a:gd name="f221" fmla="*/ 580 f215 1"/>
                                  <a:gd name="f222" fmla="*/ 1829 f216 1"/>
                                  <a:gd name="f223" fmla="*/ 400 f215 1"/>
                                  <a:gd name="f224" fmla="*/ 1749 f216 1"/>
                                  <a:gd name="f225" fmla="*/ 300 f215 1"/>
                                  <a:gd name="f226" fmla="*/ 1669 f216 1"/>
                                  <a:gd name="f227" fmla="*/ 200 f215 1"/>
                                  <a:gd name="f228" fmla="*/ 1629 f216 1"/>
                                  <a:gd name="f229" fmla="*/ 140 f215 1"/>
                                  <a:gd name="f230" fmla="*/ 1389 f216 1"/>
                                  <a:gd name="f231" fmla="*/ 60 f215 1"/>
                                  <a:gd name="f232" fmla="*/ 1329 f216 1"/>
                                  <a:gd name="f233" fmla="*/ 20 f215 1"/>
                                  <a:gd name="f234" fmla="*/ 1269 f216 1"/>
                                  <a:gd name="f235" fmla="*/ 0 f215 1"/>
                                  <a:gd name="f236" fmla="*/ 829 f216 1"/>
                                  <a:gd name="f237" fmla="*/ 409 f216 1"/>
                                  <a:gd name="f238" fmla="*/ 180 f215 1"/>
                                  <a:gd name="f239" fmla="*/ 329 f216 1"/>
                                  <a:gd name="f240" fmla="*/ 309 f216 1"/>
                                  <a:gd name="f241" fmla="*/ 360 f215 1"/>
                                  <a:gd name="f242" fmla="*/ 249 f216 1"/>
                                  <a:gd name="f243" fmla="*/ 189 f216 1"/>
                                  <a:gd name="f244" fmla="*/ 520 f215 1"/>
                                  <a:gd name="f245" fmla="*/ 109 f216 1"/>
                                  <a:gd name="f246" fmla="*/ 700 f215 1"/>
                                  <a:gd name="f247" fmla="*/ 49 f216 1"/>
                                  <a:gd name="f248" fmla="*/ 740 f215 1"/>
                                  <a:gd name="f249" fmla="*/ 29 f216 1"/>
                                  <a:gd name="f250" fmla="*/ 800 f215 1"/>
                                  <a:gd name="f251" fmla="*/ 9 f216 1"/>
                                  <a:gd name="f252" fmla="*/ 129 f216 1"/>
                                  <a:gd name="f253" fmla="*/ 600 f215 1"/>
                                  <a:gd name="f254" fmla="*/ 620 f215 1"/>
                                  <a:gd name="f255" fmla="*/ 660 f215 1"/>
                                  <a:gd name="f256" fmla="*/ 289 f216 1"/>
                                  <a:gd name="f257" fmla="*/ 720 f215 1"/>
                                  <a:gd name="f258" fmla="*/ 169 f216 1"/>
                                  <a:gd name="f259" fmla="*/ 89 f216 1"/>
                                  <a:gd name="f260" fmla="*/ 760 f215 1"/>
                                  <a:gd name="f261" fmla="*/ 149 f216 1"/>
                                  <a:gd name="f262" fmla="*/ 780 f215 1"/>
                                  <a:gd name="f263" fmla="*/ 560 f215 1"/>
                                  <a:gd name="f264" fmla="*/ 69 f216 1"/>
                                  <a:gd name="f265" fmla="*/ 680 f215 1"/>
                                  <a:gd name="f266" fmla="*/ 540 f215 1"/>
                                  <a:gd name="f267" fmla="*/ 640 f215 1"/>
                                  <a:gd name="f268" fmla="*/ 840 f215 1"/>
                                  <a:gd name="f269" fmla="*/ 229 f216 1"/>
                                  <a:gd name="f270" fmla="*/ 269 f216 1"/>
                                  <a:gd name="f271" fmla="+- f217 0 f1"/>
                                  <a:gd name="f272" fmla="*/ f220 1 1929"/>
                                  <a:gd name="f273" fmla="*/ f221 1 861"/>
                                  <a:gd name="f274" fmla="*/ f222 1 1929"/>
                                  <a:gd name="f275" fmla="*/ f223 1 861"/>
                                  <a:gd name="f276" fmla="*/ f224 1 1929"/>
                                  <a:gd name="f277" fmla="*/ f225 1 861"/>
                                  <a:gd name="f278" fmla="*/ f226 1 1929"/>
                                  <a:gd name="f279" fmla="*/ f227 1 861"/>
                                  <a:gd name="f280" fmla="*/ f228 1 1929"/>
                                  <a:gd name="f281" fmla="*/ f229 1 861"/>
                                  <a:gd name="f282" fmla="*/ f230 1 1929"/>
                                  <a:gd name="f283" fmla="*/ f231 1 861"/>
                                  <a:gd name="f284" fmla="*/ f232 1 1929"/>
                                  <a:gd name="f285" fmla="*/ f233 1 861"/>
                                  <a:gd name="f286" fmla="*/ f234 1 1929"/>
                                  <a:gd name="f287" fmla="*/ f235 1 861"/>
                                  <a:gd name="f288" fmla="*/ f236 1 1929"/>
                                  <a:gd name="f289" fmla="*/ f237 1 1929"/>
                                  <a:gd name="f290" fmla="*/ f238 1 861"/>
                                  <a:gd name="f291" fmla="*/ f239 1 1929"/>
                                  <a:gd name="f292" fmla="*/ f240 1 1929"/>
                                  <a:gd name="f293" fmla="*/ f241 1 861"/>
                                  <a:gd name="f294" fmla="*/ f242 1 1929"/>
                                  <a:gd name="f295" fmla="*/ f243 1 1929"/>
                                  <a:gd name="f296" fmla="*/ f244 1 861"/>
                                  <a:gd name="f297" fmla="*/ f245 1 1929"/>
                                  <a:gd name="f298" fmla="*/ f246 1 861"/>
                                  <a:gd name="f299" fmla="*/ f247 1 1929"/>
                                  <a:gd name="f300" fmla="*/ f248 1 861"/>
                                  <a:gd name="f301" fmla="*/ f249 1 1929"/>
                                  <a:gd name="f302" fmla="*/ f250 1 861"/>
                                  <a:gd name="f303" fmla="*/ f251 1 1929"/>
                                  <a:gd name="f304" fmla="*/ f252 1 1929"/>
                                  <a:gd name="f305" fmla="*/ f253 1 861"/>
                                  <a:gd name="f306" fmla="*/ f254 1 861"/>
                                  <a:gd name="f307" fmla="*/ f255 1 861"/>
                                  <a:gd name="f308" fmla="*/ f256 1 1929"/>
                                  <a:gd name="f309" fmla="*/ f257 1 861"/>
                                  <a:gd name="f310" fmla="*/ f258 1 1929"/>
                                  <a:gd name="f311" fmla="*/ f259 1 1929"/>
                                  <a:gd name="f312" fmla="*/ f260 1 861"/>
                                  <a:gd name="f313" fmla="*/ f261 1 1929"/>
                                  <a:gd name="f314" fmla="*/ f262 1 861"/>
                                  <a:gd name="f315" fmla="*/ f263 1 861"/>
                                  <a:gd name="f316" fmla="*/ f264 1 1929"/>
                                  <a:gd name="f317" fmla="*/ f265 1 861"/>
                                  <a:gd name="f318" fmla="*/ f266 1 861"/>
                                  <a:gd name="f319" fmla="*/ f267 1 861"/>
                                  <a:gd name="f320" fmla="*/ f268 1 861"/>
                                  <a:gd name="f321" fmla="*/ f269 1 1929"/>
                                  <a:gd name="f322" fmla="*/ f270 1 1929"/>
                                  <a:gd name="f323" fmla="*/ 0 1 f218"/>
                                  <a:gd name="f324" fmla="*/ f212 1 f218"/>
                                  <a:gd name="f325" fmla="*/ 0 1 f219"/>
                                  <a:gd name="f326" fmla="*/ f213 1 f219"/>
                                  <a:gd name="f327" fmla="*/ f272 1 f218"/>
                                  <a:gd name="f328" fmla="*/ f273 1 f219"/>
                                  <a:gd name="f329" fmla="*/ f274 1 f218"/>
                                  <a:gd name="f330" fmla="*/ f275 1 f219"/>
                                  <a:gd name="f331" fmla="*/ f276 1 f218"/>
                                  <a:gd name="f332" fmla="*/ f277 1 f219"/>
                                  <a:gd name="f333" fmla="*/ f278 1 f218"/>
                                  <a:gd name="f334" fmla="*/ f279 1 f219"/>
                                  <a:gd name="f335" fmla="*/ f280 1 f218"/>
                                  <a:gd name="f336" fmla="*/ f281 1 f219"/>
                                  <a:gd name="f337" fmla="*/ f282 1 f218"/>
                                  <a:gd name="f338" fmla="*/ f283 1 f219"/>
                                  <a:gd name="f339" fmla="*/ f284 1 f218"/>
                                  <a:gd name="f340" fmla="*/ f285 1 f219"/>
                                  <a:gd name="f341" fmla="*/ f286 1 f218"/>
                                  <a:gd name="f342" fmla="*/ f287 1 f219"/>
                                  <a:gd name="f343" fmla="*/ f288 1 f218"/>
                                  <a:gd name="f344" fmla="*/ f289 1 f218"/>
                                  <a:gd name="f345" fmla="*/ f290 1 f219"/>
                                  <a:gd name="f346" fmla="*/ f291 1 f218"/>
                                  <a:gd name="f347" fmla="*/ f292 1 f218"/>
                                  <a:gd name="f348" fmla="*/ f293 1 f219"/>
                                  <a:gd name="f349" fmla="*/ f294 1 f218"/>
                                  <a:gd name="f350" fmla="*/ f295 1 f218"/>
                                  <a:gd name="f351" fmla="*/ f296 1 f219"/>
                                  <a:gd name="f352" fmla="*/ f297 1 f218"/>
                                  <a:gd name="f353" fmla="*/ f298 1 f219"/>
                                  <a:gd name="f354" fmla="*/ f299 1 f218"/>
                                  <a:gd name="f355" fmla="*/ f300 1 f219"/>
                                  <a:gd name="f356" fmla="*/ f301 1 f218"/>
                                  <a:gd name="f357" fmla="*/ f302 1 f219"/>
                                  <a:gd name="f358" fmla="*/ f303 1 f218"/>
                                  <a:gd name="f359" fmla="*/ f304 1 f218"/>
                                  <a:gd name="f360" fmla="*/ f305 1 f219"/>
                                  <a:gd name="f361" fmla="*/ f306 1 f219"/>
                                  <a:gd name="f362" fmla="*/ f307 1 f219"/>
                                  <a:gd name="f363" fmla="*/ f308 1 f218"/>
                                  <a:gd name="f364" fmla="*/ f309 1 f219"/>
                                  <a:gd name="f365" fmla="*/ f310 1 f218"/>
                                  <a:gd name="f366" fmla="*/ f311 1 f218"/>
                                  <a:gd name="f367" fmla="*/ f312 1 f219"/>
                                  <a:gd name="f368" fmla="*/ f313 1 f218"/>
                                  <a:gd name="f369" fmla="*/ f314 1 f219"/>
                                  <a:gd name="f370" fmla="*/ f315 1 f219"/>
                                  <a:gd name="f371" fmla="*/ f316 1 f218"/>
                                  <a:gd name="f372" fmla="*/ f317 1 f219"/>
                                  <a:gd name="f373" fmla="*/ f318 1 f219"/>
                                  <a:gd name="f374" fmla="*/ f319 1 f219"/>
                                  <a:gd name="f375" fmla="*/ f320 1 f219"/>
                                  <a:gd name="f376" fmla="*/ f321 1 f218"/>
                                  <a:gd name="f377" fmla="*/ f322 1 f218"/>
                                  <a:gd name="f378" fmla="*/ f323 f209 1"/>
                                  <a:gd name="f379" fmla="*/ f324 f209 1"/>
                                  <a:gd name="f380" fmla="*/ f326 f210 1"/>
                                  <a:gd name="f381" fmla="*/ f325 f210 1"/>
                                  <a:gd name="f382" fmla="*/ f327 f209 1"/>
                                  <a:gd name="f383" fmla="*/ f328 f210 1"/>
                                  <a:gd name="f384" fmla="*/ f329 f209 1"/>
                                  <a:gd name="f385" fmla="*/ f330 f210 1"/>
                                  <a:gd name="f386" fmla="*/ f331 f209 1"/>
                                  <a:gd name="f387" fmla="*/ f332 f210 1"/>
                                  <a:gd name="f388" fmla="*/ f333 f209 1"/>
                                  <a:gd name="f389" fmla="*/ f334 f210 1"/>
                                  <a:gd name="f390" fmla="*/ f335 f209 1"/>
                                  <a:gd name="f391" fmla="*/ f336 f210 1"/>
                                  <a:gd name="f392" fmla="*/ f337 f209 1"/>
                                  <a:gd name="f393" fmla="*/ f338 f210 1"/>
                                  <a:gd name="f394" fmla="*/ f339 f209 1"/>
                                  <a:gd name="f395" fmla="*/ f340 f210 1"/>
                                  <a:gd name="f396" fmla="*/ f341 f209 1"/>
                                  <a:gd name="f397" fmla="*/ f342 f210 1"/>
                                  <a:gd name="f398" fmla="*/ f343 f209 1"/>
                                  <a:gd name="f399" fmla="*/ f344 f209 1"/>
                                  <a:gd name="f400" fmla="*/ f345 f210 1"/>
                                  <a:gd name="f401" fmla="*/ f346 f209 1"/>
                                  <a:gd name="f402" fmla="*/ f347 f209 1"/>
                                  <a:gd name="f403" fmla="*/ f348 f210 1"/>
                                  <a:gd name="f404" fmla="*/ f349 f209 1"/>
                                  <a:gd name="f405" fmla="*/ f350 f209 1"/>
                                  <a:gd name="f406" fmla="*/ f351 f210 1"/>
                                  <a:gd name="f407" fmla="*/ f352 f209 1"/>
                                  <a:gd name="f408" fmla="*/ f353 f210 1"/>
                                  <a:gd name="f409" fmla="*/ f354 f209 1"/>
                                  <a:gd name="f410" fmla="*/ f355 f210 1"/>
                                  <a:gd name="f411" fmla="*/ f356 f209 1"/>
                                  <a:gd name="f412" fmla="*/ f357 f210 1"/>
                                  <a:gd name="f413" fmla="*/ f358 f209 1"/>
                                  <a:gd name="f414" fmla="*/ f359 f209 1"/>
                                  <a:gd name="f415" fmla="*/ f360 f210 1"/>
                                  <a:gd name="f416" fmla="*/ f361 f210 1"/>
                                  <a:gd name="f417" fmla="*/ f362 f210 1"/>
                                  <a:gd name="f418" fmla="*/ f363 f209 1"/>
                                  <a:gd name="f419" fmla="*/ f364 f210 1"/>
                                  <a:gd name="f420" fmla="*/ f365 f209 1"/>
                                  <a:gd name="f421" fmla="*/ f366 f209 1"/>
                                  <a:gd name="f422" fmla="*/ f367 f210 1"/>
                                  <a:gd name="f423" fmla="*/ f368 f209 1"/>
                                  <a:gd name="f424" fmla="*/ f369 f210 1"/>
                                  <a:gd name="f425" fmla="*/ f370 f210 1"/>
                                  <a:gd name="f426" fmla="*/ f371 f209 1"/>
                                  <a:gd name="f427" fmla="*/ f372 f210 1"/>
                                  <a:gd name="f428" fmla="*/ f373 f210 1"/>
                                  <a:gd name="f429" fmla="*/ f374 f210 1"/>
                                  <a:gd name="f430" fmla="*/ f375 f210 1"/>
                                  <a:gd name="f431" fmla="*/ f376 f209 1"/>
                                  <a:gd name="f432" fmla="*/ f377 f209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271">
                                    <a:pos x="f382" y="f383"/>
                                  </a:cxn>
                                  <a:cxn ang="f271">
                                    <a:pos x="f384" y="f385"/>
                                  </a:cxn>
                                  <a:cxn ang="f271">
                                    <a:pos x="f386" y="f387"/>
                                  </a:cxn>
                                  <a:cxn ang="f271">
                                    <a:pos x="f388" y="f389"/>
                                  </a:cxn>
                                  <a:cxn ang="f271">
                                    <a:pos x="f390" y="f391"/>
                                  </a:cxn>
                                  <a:cxn ang="f271">
                                    <a:pos x="f392" y="f393"/>
                                  </a:cxn>
                                  <a:cxn ang="f271">
                                    <a:pos x="f394" y="f395"/>
                                  </a:cxn>
                                  <a:cxn ang="f271">
                                    <a:pos x="f396" y="f397"/>
                                  </a:cxn>
                                  <a:cxn ang="f271">
                                    <a:pos x="f398" y="f395"/>
                                  </a:cxn>
                                  <a:cxn ang="f271">
                                    <a:pos x="f399" y="f400"/>
                                  </a:cxn>
                                  <a:cxn ang="f271">
                                    <a:pos x="f401" y="f387"/>
                                  </a:cxn>
                                  <a:cxn ang="f271">
                                    <a:pos x="f402" y="f403"/>
                                  </a:cxn>
                                  <a:cxn ang="f271">
                                    <a:pos x="f404" y="f385"/>
                                  </a:cxn>
                                  <a:cxn ang="f271">
                                    <a:pos x="f405" y="f406"/>
                                  </a:cxn>
                                  <a:cxn ang="f271">
                                    <a:pos x="f407" y="f408"/>
                                  </a:cxn>
                                  <a:cxn ang="f271">
                                    <a:pos x="f409" y="f410"/>
                                  </a:cxn>
                                  <a:cxn ang="f271">
                                    <a:pos x="f411" y="f412"/>
                                  </a:cxn>
                                  <a:cxn ang="f271">
                                    <a:pos x="f413" y="f410"/>
                                  </a:cxn>
                                  <a:cxn ang="f271">
                                    <a:pos x="f411" y="f406"/>
                                  </a:cxn>
                                  <a:cxn ang="f271">
                                    <a:pos x="f414" y="f415"/>
                                  </a:cxn>
                                  <a:cxn ang="f271">
                                    <a:pos x="f405" y="f416"/>
                                  </a:cxn>
                                  <a:cxn ang="f271">
                                    <a:pos x="f404" y="f417"/>
                                  </a:cxn>
                                  <a:cxn ang="f271">
                                    <a:pos x="f418" y="f419"/>
                                  </a:cxn>
                                  <a:cxn ang="f271">
                                    <a:pos x="f420" y="f410"/>
                                  </a:cxn>
                                  <a:cxn ang="f271">
                                    <a:pos x="f421" y="f422"/>
                                  </a:cxn>
                                  <a:cxn ang="f271">
                                    <a:pos x="f423" y="f424"/>
                                  </a:cxn>
                                  <a:cxn ang="f271">
                                    <a:pos x="f421" y="f412"/>
                                  </a:cxn>
                                  <a:cxn ang="f271">
                                    <a:pos x="f411" y="f424"/>
                                  </a:cxn>
                                  <a:cxn ang="f271">
                                    <a:pos x="f409" y="f425"/>
                                  </a:cxn>
                                  <a:cxn ang="f271">
                                    <a:pos x="f426" y="f408"/>
                                  </a:cxn>
                                  <a:cxn ang="f271">
                                    <a:pos x="f414" y="f408"/>
                                  </a:cxn>
                                  <a:cxn ang="f271">
                                    <a:pos x="f405" y="f417"/>
                                  </a:cxn>
                                  <a:cxn ang="f271">
                                    <a:pos x="f405" y="f410"/>
                                  </a:cxn>
                                  <a:cxn ang="f271">
                                    <a:pos x="f414" y="f419"/>
                                  </a:cxn>
                                  <a:cxn ang="f271">
                                    <a:pos x="f405" y="f427"/>
                                  </a:cxn>
                                  <a:cxn ang="f271">
                                    <a:pos x="f423" y="f416"/>
                                  </a:cxn>
                                  <a:cxn ang="f271">
                                    <a:pos x="f421" y="f415"/>
                                  </a:cxn>
                                  <a:cxn ang="f271">
                                    <a:pos x="f426" y="f428"/>
                                  </a:cxn>
                                  <a:cxn ang="f271">
                                    <a:pos x="f407" y="f415"/>
                                  </a:cxn>
                                  <a:cxn ang="f271">
                                    <a:pos x="f420" y="f429"/>
                                  </a:cxn>
                                  <a:cxn ang="f271">
                                    <a:pos x="f405" y="f408"/>
                                  </a:cxn>
                                  <a:cxn ang="f271">
                                    <a:pos x="f404" y="f419"/>
                                  </a:cxn>
                                  <a:cxn ang="f271">
                                    <a:pos x="f414" y="f422"/>
                                  </a:cxn>
                                  <a:cxn ang="f271">
                                    <a:pos x="f413" y="f430"/>
                                  </a:cxn>
                                  <a:cxn ang="f271">
                                    <a:pos x="f409" y="f424"/>
                                  </a:cxn>
                                  <a:cxn ang="f271">
                                    <a:pos x="f411" y="f430"/>
                                  </a:cxn>
                                  <a:cxn ang="f271">
                                    <a:pos x="f426" y="f415"/>
                                  </a:cxn>
                                  <a:cxn ang="f271">
                                    <a:pos x="f404" y="f408"/>
                                  </a:cxn>
                                  <a:cxn ang="f271">
                                    <a:pos x="f431" y="f422"/>
                                  </a:cxn>
                                  <a:cxn ang="f271">
                                    <a:pos x="f407" y="f412"/>
                                  </a:cxn>
                                  <a:cxn ang="f271">
                                    <a:pos x="f418" y="f424"/>
                                  </a:cxn>
                                  <a:cxn ang="f271">
                                    <a:pos x="f432" y="f408"/>
                                  </a:cxn>
                                  <a:cxn ang="f271">
                                    <a:pos x="f404" y="f410"/>
                                  </a:cxn>
                                </a:cxnLst>
                                <a:rect l="f378" t="f381" r="f379" b="f380"/>
                                <a:pathLst>
                                  <a:path w="1929" h="861">
                                    <a:moveTo>
                                      <a:pt x="f7" y="f9"/>
                                    </a:moveTo>
                                    <a:cubicBezTo>
                                      <a:pt x="f10" y="f11"/>
                                      <a:pt x="f12" y="f13"/>
                                      <a:pt x="f14" y="f15"/>
                                    </a:cubicBezTo>
                                    <a:cubicBezTo>
                                      <a:pt x="f16" y="f17"/>
                                      <a:pt x="f18" y="f19"/>
                                      <a:pt x="f20" y="f21"/>
                                    </a:cubicBezTo>
                                    <a:cubicBezTo>
                                      <a:pt x="f22" y="f23"/>
                                      <a:pt x="f24" y="f25"/>
                                      <a:pt x="f26" y="f27"/>
                                    </a:cubicBezTo>
                                    <a:cubicBezTo>
                                      <a:pt x="f28" y="f3"/>
                                      <a:pt x="f29" y="f30"/>
                                      <a:pt x="f31" y="f32"/>
                                    </a:cubicBezTo>
                                    <a:cubicBezTo>
                                      <a:pt x="f33" y="f34"/>
                                      <a:pt x="f35" y="f36"/>
                                      <a:pt x="f37" y="f38"/>
                                    </a:cubicBezTo>
                                    <a:cubicBezTo>
                                      <a:pt x="f39" y="f40"/>
                                      <a:pt x="f41" y="f42"/>
                                      <a:pt x="f43" y="f44"/>
                                    </a:cubicBezTo>
                                    <a:cubicBezTo>
                                      <a:pt x="f45" y="f46"/>
                                      <a:pt x="f47" y="f48"/>
                                      <a:pt x="f49" y="f6"/>
                                    </a:cubicBezTo>
                                    <a:cubicBezTo>
                                      <a:pt x="f50" y="f48"/>
                                      <a:pt x="f51" y="f52"/>
                                      <a:pt x="f53" y="f44"/>
                                    </a:cubicBezTo>
                                    <a:cubicBezTo>
                                      <a:pt x="f54" y="f55"/>
                                      <a:pt x="f56" y="f57"/>
                                      <a:pt x="f58" y="f3"/>
                                    </a:cubicBezTo>
                                    <a:cubicBezTo>
                                      <a:pt x="f59" y="f60"/>
                                      <a:pt x="f61" y="f62"/>
                                      <a:pt x="f63" y="f21"/>
                                    </a:cubicBezTo>
                                    <a:cubicBezTo>
                                      <a:pt x="f64" y="f65"/>
                                      <a:pt x="f66" y="f67"/>
                                      <a:pt x="f68" y="f2"/>
                                    </a:cubicBezTo>
                                    <a:cubicBezTo>
                                      <a:pt x="f69" y="f70"/>
                                      <a:pt x="f71" y="f72"/>
                                      <a:pt x="f17" y="f15"/>
                                    </a:cubicBezTo>
                                    <a:cubicBezTo>
                                      <a:pt x="f73" y="f74"/>
                                      <a:pt x="f75" y="f76"/>
                                      <a:pt x="f77" y="f78"/>
                                    </a:cubicBezTo>
                                    <a:cubicBezTo>
                                      <a:pt x="f79" y="f80"/>
                                      <a:pt x="f81" y="f82"/>
                                      <a:pt x="f83" y="f84"/>
                                    </a:cubicBezTo>
                                    <a:cubicBezTo>
                                      <a:pt x="f85" y="f86"/>
                                      <a:pt x="f87" y="f88"/>
                                      <a:pt x="f89" y="f90"/>
                                    </a:cubicBezTo>
                                    <a:cubicBezTo>
                                      <a:pt x="f91" y="f92"/>
                                      <a:pt x="f93" y="f94"/>
                                      <a:pt x="f95" y="f94"/>
                                    </a:cubicBezTo>
                                    <a:cubicBezTo>
                                      <a:pt x="f96" y="f94"/>
                                      <a:pt x="f97" y="f98"/>
                                      <a:pt x="f97" y="f90"/>
                                    </a:cubicBezTo>
                                    <a:cubicBezTo>
                                      <a:pt x="f97" y="f99"/>
                                      <a:pt x="f100" y="f101"/>
                                      <a:pt x="f95" y="f78"/>
                                    </a:cubicBezTo>
                                    <a:cubicBezTo>
                                      <a:pt x="f3" y="f102"/>
                                      <a:pt x="f6" y="f103"/>
                                      <a:pt x="f104" y="f105"/>
                                    </a:cubicBezTo>
                                    <a:cubicBezTo>
                                      <a:pt x="f106" y="f107"/>
                                      <a:pt x="f108" y="f109"/>
                                      <a:pt x="f77" y="f110"/>
                                    </a:cubicBezTo>
                                    <a:cubicBezTo>
                                      <a:pt x="f111" y="f112"/>
                                      <a:pt x="f113" y="f114"/>
                                      <a:pt x="f17" y="f115"/>
                                    </a:cubicBezTo>
                                    <a:cubicBezTo>
                                      <a:pt x="f116" y="f117"/>
                                      <a:pt x="f69" y="f118"/>
                                      <a:pt x="f119" y="f120"/>
                                    </a:cubicBezTo>
                                    <a:cubicBezTo>
                                      <a:pt x="f121" y="f122"/>
                                      <a:pt x="f123" y="f124"/>
                                      <a:pt x="f125" y="f90"/>
                                    </a:cubicBezTo>
                                    <a:cubicBezTo>
                                      <a:pt x="f126" y="f127"/>
                                      <a:pt x="f128" y="f129"/>
                                      <a:pt x="f130" y="f92"/>
                                    </a:cubicBezTo>
                                    <a:cubicBezTo>
                                      <a:pt x="f131" y="f132"/>
                                      <a:pt x="f133" y="f134"/>
                                      <a:pt x="f133" y="f135"/>
                                    </a:cubicBezTo>
                                    <a:cubicBezTo>
                                      <a:pt x="f133" y="f136"/>
                                      <a:pt x="f83" y="f122"/>
                                      <a:pt x="f130" y="f94"/>
                                    </a:cubicBezTo>
                                    <a:cubicBezTo>
                                      <a:pt x="f87" y="f122"/>
                                      <a:pt x="f137" y="f136"/>
                                      <a:pt x="f95" y="f135"/>
                                    </a:cubicBezTo>
                                    <a:cubicBezTo>
                                      <a:pt x="f138" y="f139"/>
                                      <a:pt x="f140" y="f141"/>
                                      <a:pt x="f89" y="f142"/>
                                    </a:cubicBezTo>
                                    <a:cubicBezTo>
                                      <a:pt x="f143" y="f144"/>
                                      <a:pt x="f145" y="f146"/>
                                      <a:pt x="f87" y="f84"/>
                                    </a:cubicBezTo>
                                    <a:cubicBezTo>
                                      <a:pt x="f147" y="f56"/>
                                      <a:pt x="f148" y="f149"/>
                                      <a:pt x="f104" y="f84"/>
                                    </a:cubicBezTo>
                                    <a:cubicBezTo>
                                      <a:pt x="f133" y="f150"/>
                                      <a:pt x="f151" y="f115"/>
                                      <a:pt x="f77" y="f115"/>
                                    </a:cubicBezTo>
                                    <a:cubicBezTo>
                                      <a:pt x="f152" y="f115"/>
                                      <a:pt x="f77" y="f90"/>
                                      <a:pt x="f77" y="f90"/>
                                    </a:cubicBezTo>
                                    <a:cubicBezTo>
                                      <a:pt x="f125" y="f153"/>
                                      <a:pt x="f154" y="f155"/>
                                      <a:pt x="f104" y="f120"/>
                                    </a:cubicBezTo>
                                    <a:cubicBezTo>
                                      <a:pt x="f156" y="f157"/>
                                      <a:pt x="f158" y="f159"/>
                                      <a:pt x="f77" y="f117"/>
                                    </a:cubicBezTo>
                                    <a:cubicBezTo>
                                      <a:pt x="f73" y="f115"/>
                                      <a:pt x="f160" y="f161"/>
                                      <a:pt x="f133" y="f110"/>
                                    </a:cubicBezTo>
                                    <a:cubicBezTo>
                                      <a:pt x="f162" y="f163"/>
                                      <a:pt x="f34" y="f164"/>
                                      <a:pt x="f130" y="f105"/>
                                    </a:cubicBezTo>
                                    <a:cubicBezTo>
                                      <a:pt x="f165" y="f166"/>
                                      <a:pt x="f167" y="f168"/>
                                      <a:pt x="f87" y="f168"/>
                                    </a:cubicBezTo>
                                    <a:cubicBezTo>
                                      <a:pt x="f169" y="f168"/>
                                      <a:pt x="f85" y="f170"/>
                                      <a:pt x="f83" y="f105"/>
                                    </a:cubicBezTo>
                                    <a:cubicBezTo>
                                      <a:pt x="f171" y="f172"/>
                                      <a:pt x="f133" y="f173"/>
                                      <a:pt x="f125" y="f174"/>
                                    </a:cubicBezTo>
                                    <a:cubicBezTo>
                                      <a:pt x="f73" y="f115"/>
                                      <a:pt x="f175" y="f54"/>
                                      <a:pt x="f77" y="f84"/>
                                    </a:cubicBezTo>
                                    <a:cubicBezTo>
                                      <a:pt x="f176" y="f177"/>
                                      <a:pt x="f178" y="f179"/>
                                      <a:pt x="f17" y="f120"/>
                                    </a:cubicBezTo>
                                    <a:cubicBezTo>
                                      <a:pt x="f180" y="f181"/>
                                      <a:pt x="f125" y="f127"/>
                                      <a:pt x="f104" y="f92"/>
                                    </a:cubicBezTo>
                                    <a:cubicBezTo>
                                      <a:pt x="f36" y="f182"/>
                                      <a:pt x="f97" y="f183"/>
                                      <a:pt x="f97" y="f183"/>
                                    </a:cubicBezTo>
                                    <a:cubicBezTo>
                                      <a:pt x="f100" y="f184"/>
                                      <a:pt x="f185" y="f135"/>
                                      <a:pt x="f89" y="f135"/>
                                    </a:cubicBezTo>
                                    <a:cubicBezTo>
                                      <a:pt x="f143" y="f135"/>
                                      <a:pt x="f95" y="f8"/>
                                      <a:pt x="f95" y="f183"/>
                                    </a:cubicBezTo>
                                    <a:cubicBezTo>
                                      <a:pt x="f95" y="f186"/>
                                      <a:pt x="f187" y="f188"/>
                                      <a:pt x="f87" y="f105"/>
                                    </a:cubicBezTo>
                                    <a:cubicBezTo>
                                      <a:pt x="f189" y="f173"/>
                                      <a:pt x="f190" y="f191"/>
                                      <a:pt x="f17" y="f84"/>
                                    </a:cubicBezTo>
                                    <a:cubicBezTo>
                                      <a:pt x="f192" y="f120"/>
                                      <a:pt x="f193" y="f194"/>
                                      <a:pt x="f113" y="f92"/>
                                    </a:cubicBezTo>
                                    <a:cubicBezTo>
                                      <a:pt x="f195" y="f196"/>
                                      <a:pt x="f197" y="f198"/>
                                      <a:pt x="f83" y="f94"/>
                                    </a:cubicBezTo>
                                    <a:cubicBezTo>
                                      <a:pt x="f125" y="f122"/>
                                      <a:pt x="f113" y="f199"/>
                                      <a:pt x="f119" y="f135"/>
                                    </a:cubicBezTo>
                                    <a:cubicBezTo>
                                      <a:pt x="f200" y="f201"/>
                                      <a:pt x="f202" y="f203"/>
                                      <a:pt x="f71" y="f84"/>
                                    </a:cubicBezTo>
                                    <a:cubicBezTo>
                                      <a:pt x="f204" y="f205"/>
                                      <a:pt x="f206" y="f207"/>
                                      <a:pt x="f17" y="f90"/>
                                    </a:cubicBezTo>
                                  </a:path>
                                </a:pathLst>
                              </a:custGeom>
                              <a:noFill/>
                              <a:ln w="9528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25994D" id="Полилиния: фигура 36" o:spid="_x0000_s1026" style="position:absolute;margin-left:-15.1pt;margin-top:8.95pt;width:16.5pt;height:9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 strokeweight=".26467mm">
                      <v:path arrowok="t" o:connecttype="custom" o:connectlocs="104775,0;209550,57150;104775,114300;0,57150;209550,76997;198687,53101;189996,39826;181306,26551;176961,18585;150889,7965;144371,2655;137853,0;90055,2655;44430,23895;35740,39826;33567,47791;27049,53101;20531,69031;11841,92927;5323,98237;3150,106202;978,98237;3150,69031;14013,79652;20531,82307;27049,87617;31394,95582;18359,98237;9668,100892;16186,103547;9668,106202;3150,103547;5323,74341;7496,92927;14013,92927;20531,87617;20531,98237;14013,95582;20531,90272;16186,82307;9668,79652;7496,71686;11841,79652;18359,84962;20531,92927;27049,95582;14013,100892;978,111512;5323,103547;3150,111512;7496,79652;27049,92927;24877,100892;11841,106202;31394,103547;29222,92927;27049,98237" o:connectangles="270,0,90,180,0,0,0,0,0,0,0,0,0,0,0,0,0,0,0,0,0,0,0,0,0,0,0,0,0,0,0,0,0,0,0,0,0,0,0,0,0,0,0,0,0,0,0,0,0,0,0,0,0,0,0,0,0" textboxrect="0,0,1929,861"/>
                    </v:shape>
                  </w:pict>
                </mc:Fallback>
              </mc:AlternateContent>
            </w: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F3D7C9" w14:textId="1EFA3C12" w:rsidR="004B3F2D" w:rsidRDefault="00816FD1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>
              <w:rPr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3B178C5B" wp14:editId="360652D2">
                      <wp:simplePos x="0" y="0"/>
                      <wp:positionH relativeFrom="column">
                        <wp:posOffset>-116205</wp:posOffset>
                      </wp:positionH>
                      <wp:positionV relativeFrom="paragraph">
                        <wp:posOffset>106680</wp:posOffset>
                      </wp:positionV>
                      <wp:extent cx="209550" cy="114300"/>
                      <wp:effectExtent l="0" t="0" r="19047" b="12070"/>
                      <wp:wrapNone/>
                      <wp:docPr id="889882640" name="Полилиния: фигура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114300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360"/>
                                  <a:gd name="f3" fmla="val 180"/>
                                  <a:gd name="f4" fmla="val w"/>
                                  <a:gd name="f5" fmla="val h"/>
                                  <a:gd name="f6" fmla="val 0"/>
                                  <a:gd name="f7" fmla="val 1929"/>
                                  <a:gd name="f8" fmla="val 861"/>
                                  <a:gd name="f9" fmla="val 580"/>
                                  <a:gd name="f10" fmla="val 1902"/>
                                  <a:gd name="f11" fmla="val 474"/>
                                  <a:gd name="f12" fmla="val 1921"/>
                                  <a:gd name="f13" fmla="val 461"/>
                                  <a:gd name="f14" fmla="val 1829"/>
                                  <a:gd name="f15" fmla="val 400"/>
                                  <a:gd name="f16" fmla="val 1779"/>
                                  <a:gd name="f17" fmla="val 249"/>
                                  <a:gd name="f18" fmla="val 1852"/>
                                  <a:gd name="f19" fmla="val 429"/>
                                  <a:gd name="f20" fmla="val 1749"/>
                                  <a:gd name="f21" fmla="val 300"/>
                                  <a:gd name="f22" fmla="val 1639"/>
                                  <a:gd name="f23" fmla="val 162"/>
                                  <a:gd name="f24" fmla="val 1841"/>
                                  <a:gd name="f25" fmla="val 315"/>
                                  <a:gd name="f26" fmla="val 1669"/>
                                  <a:gd name="f27" fmla="val 200"/>
                                  <a:gd name="f28" fmla="val 1656"/>
                                  <a:gd name="f29" fmla="val 1649"/>
                                  <a:gd name="f30" fmla="val 153"/>
                                  <a:gd name="f31" fmla="val 1629"/>
                                  <a:gd name="f32" fmla="val 140"/>
                                  <a:gd name="f33" fmla="val 1571"/>
                                  <a:gd name="f34" fmla="val 104"/>
                                  <a:gd name="f35" fmla="val 1458"/>
                                  <a:gd name="f36" fmla="val 83"/>
                                  <a:gd name="f37" fmla="val 1389"/>
                                  <a:gd name="f38" fmla="val 60"/>
                                  <a:gd name="f39" fmla="val 1366"/>
                                  <a:gd name="f40" fmla="val 52"/>
                                  <a:gd name="f41" fmla="val 1350"/>
                                  <a:gd name="f42" fmla="val 31"/>
                                  <a:gd name="f43" fmla="val 1329"/>
                                  <a:gd name="f44" fmla="val 20"/>
                                  <a:gd name="f45" fmla="val 1310"/>
                                  <a:gd name="f46" fmla="val 11"/>
                                  <a:gd name="f47" fmla="val 1289"/>
                                  <a:gd name="f48" fmla="val 7"/>
                                  <a:gd name="f49" fmla="val 1269"/>
                                  <a:gd name="f50" fmla="val 1122"/>
                                  <a:gd name="f51" fmla="val 975"/>
                                  <a:gd name="f52" fmla="val 4"/>
                                  <a:gd name="f53" fmla="val 829"/>
                                  <a:gd name="f54" fmla="val 685"/>
                                  <a:gd name="f55" fmla="val 35"/>
                                  <a:gd name="f56" fmla="val 542"/>
                                  <a:gd name="f57" fmla="val 136"/>
                                  <a:gd name="f58" fmla="val 409"/>
                                  <a:gd name="f59" fmla="val 382"/>
                                  <a:gd name="f60" fmla="val 220"/>
                                  <a:gd name="f61" fmla="val 356"/>
                                  <a:gd name="f62" fmla="val 260"/>
                                  <a:gd name="f63" fmla="val 329"/>
                                  <a:gd name="f64" fmla="val 317"/>
                                  <a:gd name="f65" fmla="val 318"/>
                                  <a:gd name="f66" fmla="val 322"/>
                                  <a:gd name="f67" fmla="val 344"/>
                                  <a:gd name="f68" fmla="val 309"/>
                                  <a:gd name="f69" fmla="val 294"/>
                                  <a:gd name="f70" fmla="val 379"/>
                                  <a:gd name="f71" fmla="val 269"/>
                                  <a:gd name="f72" fmla="val 387"/>
                                  <a:gd name="f73" fmla="val 176"/>
                                  <a:gd name="f74" fmla="val 619"/>
                                  <a:gd name="f75" fmla="val 292"/>
                                  <a:gd name="f76" fmla="val 287"/>
                                  <a:gd name="f77" fmla="val 189"/>
                                  <a:gd name="f78" fmla="val 520"/>
                                  <a:gd name="f79" fmla="val 157"/>
                                  <a:gd name="f80" fmla="val 591"/>
                                  <a:gd name="f81" fmla="val 163"/>
                                  <a:gd name="f82" fmla="val 646"/>
                                  <a:gd name="f83" fmla="val 109"/>
                                  <a:gd name="f84" fmla="val 700"/>
                                  <a:gd name="f85" fmla="val 92"/>
                                  <a:gd name="f86" fmla="val 717"/>
                                  <a:gd name="f87" fmla="val 69"/>
                                  <a:gd name="f88" fmla="val 727"/>
                                  <a:gd name="f89" fmla="val 49"/>
                                  <a:gd name="f90" fmla="val 740"/>
                                  <a:gd name="f91" fmla="val 42"/>
                                  <a:gd name="f92" fmla="val 760"/>
                                  <a:gd name="f93" fmla="val 50"/>
                                  <a:gd name="f94" fmla="val 800"/>
                                  <a:gd name="f95" fmla="val 29"/>
                                  <a:gd name="f96" fmla="val 8"/>
                                  <a:gd name="f97" fmla="val 9"/>
                                  <a:gd name="f98" fmla="val 761"/>
                                  <a:gd name="f99" fmla="val 666"/>
                                  <a:gd name="f100" fmla="val 22"/>
                                  <a:gd name="f101" fmla="val 593"/>
                                  <a:gd name="f102" fmla="val 570"/>
                                  <a:gd name="f103" fmla="val 497"/>
                                  <a:gd name="f104" fmla="val 129"/>
                                  <a:gd name="f105" fmla="val 600"/>
                                  <a:gd name="f106" fmla="val 145"/>
                                  <a:gd name="f107" fmla="val 613"/>
                                  <a:gd name="f108" fmla="val 170"/>
                                  <a:gd name="f109" fmla="val 611"/>
                                  <a:gd name="f110" fmla="val 620"/>
                                  <a:gd name="f111" fmla="val 210"/>
                                  <a:gd name="f112" fmla="val 631"/>
                                  <a:gd name="f113" fmla="val 229"/>
                                  <a:gd name="f114" fmla="val 647"/>
                                  <a:gd name="f115" fmla="val 660"/>
                                  <a:gd name="f116" fmla="val 262"/>
                                  <a:gd name="f117" fmla="val 680"/>
                                  <a:gd name="f118" fmla="val 696"/>
                                  <a:gd name="f119" fmla="val 289"/>
                                  <a:gd name="f120" fmla="val 720"/>
                                  <a:gd name="f121" fmla="val 274"/>
                                  <a:gd name="f122" fmla="val 793"/>
                                  <a:gd name="f123" fmla="val 197"/>
                                  <a:gd name="f124" fmla="val 749"/>
                                  <a:gd name="f125" fmla="val 169"/>
                                  <a:gd name="f126" fmla="val 142"/>
                                  <a:gd name="f127" fmla="val 747"/>
                                  <a:gd name="f128" fmla="val 101"/>
                                  <a:gd name="f129" fmla="val 735"/>
                                  <a:gd name="f130" fmla="val 89"/>
                                  <a:gd name="f131" fmla="val 80"/>
                                  <a:gd name="f132" fmla="val 779"/>
                                  <a:gd name="f133" fmla="val 149"/>
                                  <a:gd name="f134" fmla="val 759"/>
                                  <a:gd name="f135" fmla="val 780"/>
                                  <a:gd name="f136" fmla="val 801"/>
                                  <a:gd name="f137" fmla="val 32"/>
                                  <a:gd name="f138" fmla="val 17"/>
                                  <a:gd name="f139" fmla="val 707"/>
                                  <a:gd name="f140" fmla="val 16"/>
                                  <a:gd name="f141" fmla="val 626"/>
                                  <a:gd name="f142" fmla="val 560"/>
                                  <a:gd name="f143" fmla="val 70"/>
                                  <a:gd name="f144" fmla="val 518"/>
                                  <a:gd name="f145" fmla="val 62"/>
                                  <a:gd name="f146" fmla="val 653"/>
                                  <a:gd name="f147" fmla="val 122"/>
                                  <a:gd name="f148" fmla="val 102"/>
                                  <a:gd name="f149" fmla="val 538"/>
                                  <a:gd name="f150" fmla="val 687"/>
                                  <a:gd name="f151" fmla="val 165"/>
                                  <a:gd name="f152" fmla="val 349"/>
                                  <a:gd name="f153" fmla="val 733"/>
                                  <a:gd name="f154" fmla="val 111"/>
                                  <a:gd name="f155" fmla="val 732"/>
                                  <a:gd name="f156" fmla="val 199"/>
                                  <a:gd name="f157" fmla="val 673"/>
                                  <a:gd name="f158" fmla="val 324"/>
                                  <a:gd name="f159" fmla="val 725"/>
                                  <a:gd name="f160" fmla="val 168"/>
                                  <a:gd name="f161" fmla="val 635"/>
                                  <a:gd name="f162" fmla="val 133"/>
                                  <a:gd name="f163" fmla="val 607"/>
                                  <a:gd name="f164" fmla="val 615"/>
                                  <a:gd name="f165" fmla="val 74"/>
                                  <a:gd name="f166" fmla="val 585"/>
                                  <a:gd name="f167" fmla="val 48"/>
                                  <a:gd name="f168" fmla="val 540"/>
                                  <a:gd name="f169" fmla="val 93"/>
                                  <a:gd name="f170" fmla="val 583"/>
                                  <a:gd name="f171" fmla="val 126"/>
                                  <a:gd name="f172" fmla="val 617"/>
                                  <a:gd name="f173" fmla="val 627"/>
                                  <a:gd name="f174" fmla="val 640"/>
                                  <a:gd name="f175" fmla="val 174"/>
                                  <a:gd name="f176" fmla="val 204"/>
                                  <a:gd name="f177" fmla="val 715"/>
                                  <a:gd name="f178" fmla="val 264"/>
                                  <a:gd name="f179" fmla="val 705"/>
                                  <a:gd name="f180" fmla="val 219"/>
                                  <a:gd name="f181" fmla="val 750"/>
                                  <a:gd name="f182" fmla="val 775"/>
                                  <a:gd name="f183" fmla="val 840"/>
                                  <a:gd name="f184" fmla="val 820"/>
                                  <a:gd name="f185" fmla="val 25"/>
                                  <a:gd name="f186" fmla="val 790"/>
                                  <a:gd name="f187" fmla="val 58"/>
                                  <a:gd name="f188" fmla="val 657"/>
                                  <a:gd name="f189" fmla="val 175"/>
                                  <a:gd name="f190" fmla="val 188"/>
                                  <a:gd name="f191" fmla="val 608"/>
                                  <a:gd name="f192" fmla="val 242"/>
                                  <a:gd name="f193" fmla="val 246"/>
                                  <a:gd name="f194" fmla="val 748"/>
                                  <a:gd name="f195" fmla="val 195"/>
                                  <a:gd name="f196" fmla="val 785"/>
                                  <a:gd name="f197" fmla="val 67"/>
                                  <a:gd name="f198" fmla="val 805"/>
                                  <a:gd name="f199" fmla="val 787"/>
                                  <a:gd name="f200" fmla="val 282"/>
                                  <a:gd name="f201" fmla="val 753"/>
                                  <a:gd name="f202" fmla="val 284"/>
                                  <a:gd name="f203" fmla="val 723"/>
                                  <a:gd name="f204" fmla="val 187"/>
                                  <a:gd name="f205" fmla="val 577"/>
                                  <a:gd name="f206" fmla="val 207"/>
                                  <a:gd name="f207" fmla="val 698"/>
                                  <a:gd name="f208" fmla="+- 0 0 -90"/>
                                  <a:gd name="f209" fmla="*/ f4 1 1929"/>
                                  <a:gd name="f210" fmla="*/ f5 1 861"/>
                                  <a:gd name="f211" fmla="val f6"/>
                                  <a:gd name="f212" fmla="val f7"/>
                                  <a:gd name="f213" fmla="val f8"/>
                                  <a:gd name="f214" fmla="*/ f208 f0 1"/>
                                  <a:gd name="f215" fmla="+- f213 0 f211"/>
                                  <a:gd name="f216" fmla="+- f212 0 f211"/>
                                  <a:gd name="f217" fmla="*/ f214 1 f3"/>
                                  <a:gd name="f218" fmla="*/ f216 1 1929"/>
                                  <a:gd name="f219" fmla="*/ f215 1 861"/>
                                  <a:gd name="f220" fmla="*/ 1929 f216 1"/>
                                  <a:gd name="f221" fmla="*/ 580 f215 1"/>
                                  <a:gd name="f222" fmla="*/ 1829 f216 1"/>
                                  <a:gd name="f223" fmla="*/ 400 f215 1"/>
                                  <a:gd name="f224" fmla="*/ 1749 f216 1"/>
                                  <a:gd name="f225" fmla="*/ 300 f215 1"/>
                                  <a:gd name="f226" fmla="*/ 1669 f216 1"/>
                                  <a:gd name="f227" fmla="*/ 200 f215 1"/>
                                  <a:gd name="f228" fmla="*/ 1629 f216 1"/>
                                  <a:gd name="f229" fmla="*/ 140 f215 1"/>
                                  <a:gd name="f230" fmla="*/ 1389 f216 1"/>
                                  <a:gd name="f231" fmla="*/ 60 f215 1"/>
                                  <a:gd name="f232" fmla="*/ 1329 f216 1"/>
                                  <a:gd name="f233" fmla="*/ 20 f215 1"/>
                                  <a:gd name="f234" fmla="*/ 1269 f216 1"/>
                                  <a:gd name="f235" fmla="*/ 0 f215 1"/>
                                  <a:gd name="f236" fmla="*/ 829 f216 1"/>
                                  <a:gd name="f237" fmla="*/ 409 f216 1"/>
                                  <a:gd name="f238" fmla="*/ 180 f215 1"/>
                                  <a:gd name="f239" fmla="*/ 329 f216 1"/>
                                  <a:gd name="f240" fmla="*/ 309 f216 1"/>
                                  <a:gd name="f241" fmla="*/ 360 f215 1"/>
                                  <a:gd name="f242" fmla="*/ 249 f216 1"/>
                                  <a:gd name="f243" fmla="*/ 189 f216 1"/>
                                  <a:gd name="f244" fmla="*/ 520 f215 1"/>
                                  <a:gd name="f245" fmla="*/ 109 f216 1"/>
                                  <a:gd name="f246" fmla="*/ 700 f215 1"/>
                                  <a:gd name="f247" fmla="*/ 49 f216 1"/>
                                  <a:gd name="f248" fmla="*/ 740 f215 1"/>
                                  <a:gd name="f249" fmla="*/ 29 f216 1"/>
                                  <a:gd name="f250" fmla="*/ 800 f215 1"/>
                                  <a:gd name="f251" fmla="*/ 9 f216 1"/>
                                  <a:gd name="f252" fmla="*/ 129 f216 1"/>
                                  <a:gd name="f253" fmla="*/ 600 f215 1"/>
                                  <a:gd name="f254" fmla="*/ 620 f215 1"/>
                                  <a:gd name="f255" fmla="*/ 660 f215 1"/>
                                  <a:gd name="f256" fmla="*/ 289 f216 1"/>
                                  <a:gd name="f257" fmla="*/ 720 f215 1"/>
                                  <a:gd name="f258" fmla="*/ 169 f216 1"/>
                                  <a:gd name="f259" fmla="*/ 89 f216 1"/>
                                  <a:gd name="f260" fmla="*/ 760 f215 1"/>
                                  <a:gd name="f261" fmla="*/ 149 f216 1"/>
                                  <a:gd name="f262" fmla="*/ 780 f215 1"/>
                                  <a:gd name="f263" fmla="*/ 560 f215 1"/>
                                  <a:gd name="f264" fmla="*/ 69 f216 1"/>
                                  <a:gd name="f265" fmla="*/ 680 f215 1"/>
                                  <a:gd name="f266" fmla="*/ 540 f215 1"/>
                                  <a:gd name="f267" fmla="*/ 640 f215 1"/>
                                  <a:gd name="f268" fmla="*/ 840 f215 1"/>
                                  <a:gd name="f269" fmla="*/ 229 f216 1"/>
                                  <a:gd name="f270" fmla="*/ 269 f216 1"/>
                                  <a:gd name="f271" fmla="+- f217 0 f1"/>
                                  <a:gd name="f272" fmla="*/ f220 1 1929"/>
                                  <a:gd name="f273" fmla="*/ f221 1 861"/>
                                  <a:gd name="f274" fmla="*/ f222 1 1929"/>
                                  <a:gd name="f275" fmla="*/ f223 1 861"/>
                                  <a:gd name="f276" fmla="*/ f224 1 1929"/>
                                  <a:gd name="f277" fmla="*/ f225 1 861"/>
                                  <a:gd name="f278" fmla="*/ f226 1 1929"/>
                                  <a:gd name="f279" fmla="*/ f227 1 861"/>
                                  <a:gd name="f280" fmla="*/ f228 1 1929"/>
                                  <a:gd name="f281" fmla="*/ f229 1 861"/>
                                  <a:gd name="f282" fmla="*/ f230 1 1929"/>
                                  <a:gd name="f283" fmla="*/ f231 1 861"/>
                                  <a:gd name="f284" fmla="*/ f232 1 1929"/>
                                  <a:gd name="f285" fmla="*/ f233 1 861"/>
                                  <a:gd name="f286" fmla="*/ f234 1 1929"/>
                                  <a:gd name="f287" fmla="*/ f235 1 861"/>
                                  <a:gd name="f288" fmla="*/ f236 1 1929"/>
                                  <a:gd name="f289" fmla="*/ f237 1 1929"/>
                                  <a:gd name="f290" fmla="*/ f238 1 861"/>
                                  <a:gd name="f291" fmla="*/ f239 1 1929"/>
                                  <a:gd name="f292" fmla="*/ f240 1 1929"/>
                                  <a:gd name="f293" fmla="*/ f241 1 861"/>
                                  <a:gd name="f294" fmla="*/ f242 1 1929"/>
                                  <a:gd name="f295" fmla="*/ f243 1 1929"/>
                                  <a:gd name="f296" fmla="*/ f244 1 861"/>
                                  <a:gd name="f297" fmla="*/ f245 1 1929"/>
                                  <a:gd name="f298" fmla="*/ f246 1 861"/>
                                  <a:gd name="f299" fmla="*/ f247 1 1929"/>
                                  <a:gd name="f300" fmla="*/ f248 1 861"/>
                                  <a:gd name="f301" fmla="*/ f249 1 1929"/>
                                  <a:gd name="f302" fmla="*/ f250 1 861"/>
                                  <a:gd name="f303" fmla="*/ f251 1 1929"/>
                                  <a:gd name="f304" fmla="*/ f252 1 1929"/>
                                  <a:gd name="f305" fmla="*/ f253 1 861"/>
                                  <a:gd name="f306" fmla="*/ f254 1 861"/>
                                  <a:gd name="f307" fmla="*/ f255 1 861"/>
                                  <a:gd name="f308" fmla="*/ f256 1 1929"/>
                                  <a:gd name="f309" fmla="*/ f257 1 861"/>
                                  <a:gd name="f310" fmla="*/ f258 1 1929"/>
                                  <a:gd name="f311" fmla="*/ f259 1 1929"/>
                                  <a:gd name="f312" fmla="*/ f260 1 861"/>
                                  <a:gd name="f313" fmla="*/ f261 1 1929"/>
                                  <a:gd name="f314" fmla="*/ f262 1 861"/>
                                  <a:gd name="f315" fmla="*/ f263 1 861"/>
                                  <a:gd name="f316" fmla="*/ f264 1 1929"/>
                                  <a:gd name="f317" fmla="*/ f265 1 861"/>
                                  <a:gd name="f318" fmla="*/ f266 1 861"/>
                                  <a:gd name="f319" fmla="*/ f267 1 861"/>
                                  <a:gd name="f320" fmla="*/ f268 1 861"/>
                                  <a:gd name="f321" fmla="*/ f269 1 1929"/>
                                  <a:gd name="f322" fmla="*/ f270 1 1929"/>
                                  <a:gd name="f323" fmla="*/ 0 1 f218"/>
                                  <a:gd name="f324" fmla="*/ f212 1 f218"/>
                                  <a:gd name="f325" fmla="*/ 0 1 f219"/>
                                  <a:gd name="f326" fmla="*/ f213 1 f219"/>
                                  <a:gd name="f327" fmla="*/ f272 1 f218"/>
                                  <a:gd name="f328" fmla="*/ f273 1 f219"/>
                                  <a:gd name="f329" fmla="*/ f274 1 f218"/>
                                  <a:gd name="f330" fmla="*/ f275 1 f219"/>
                                  <a:gd name="f331" fmla="*/ f276 1 f218"/>
                                  <a:gd name="f332" fmla="*/ f277 1 f219"/>
                                  <a:gd name="f333" fmla="*/ f278 1 f218"/>
                                  <a:gd name="f334" fmla="*/ f279 1 f219"/>
                                  <a:gd name="f335" fmla="*/ f280 1 f218"/>
                                  <a:gd name="f336" fmla="*/ f281 1 f219"/>
                                  <a:gd name="f337" fmla="*/ f282 1 f218"/>
                                  <a:gd name="f338" fmla="*/ f283 1 f219"/>
                                  <a:gd name="f339" fmla="*/ f284 1 f218"/>
                                  <a:gd name="f340" fmla="*/ f285 1 f219"/>
                                  <a:gd name="f341" fmla="*/ f286 1 f218"/>
                                  <a:gd name="f342" fmla="*/ f287 1 f219"/>
                                  <a:gd name="f343" fmla="*/ f288 1 f218"/>
                                  <a:gd name="f344" fmla="*/ f289 1 f218"/>
                                  <a:gd name="f345" fmla="*/ f290 1 f219"/>
                                  <a:gd name="f346" fmla="*/ f291 1 f218"/>
                                  <a:gd name="f347" fmla="*/ f292 1 f218"/>
                                  <a:gd name="f348" fmla="*/ f293 1 f219"/>
                                  <a:gd name="f349" fmla="*/ f294 1 f218"/>
                                  <a:gd name="f350" fmla="*/ f295 1 f218"/>
                                  <a:gd name="f351" fmla="*/ f296 1 f219"/>
                                  <a:gd name="f352" fmla="*/ f297 1 f218"/>
                                  <a:gd name="f353" fmla="*/ f298 1 f219"/>
                                  <a:gd name="f354" fmla="*/ f299 1 f218"/>
                                  <a:gd name="f355" fmla="*/ f300 1 f219"/>
                                  <a:gd name="f356" fmla="*/ f301 1 f218"/>
                                  <a:gd name="f357" fmla="*/ f302 1 f219"/>
                                  <a:gd name="f358" fmla="*/ f303 1 f218"/>
                                  <a:gd name="f359" fmla="*/ f304 1 f218"/>
                                  <a:gd name="f360" fmla="*/ f305 1 f219"/>
                                  <a:gd name="f361" fmla="*/ f306 1 f219"/>
                                  <a:gd name="f362" fmla="*/ f307 1 f219"/>
                                  <a:gd name="f363" fmla="*/ f308 1 f218"/>
                                  <a:gd name="f364" fmla="*/ f309 1 f219"/>
                                  <a:gd name="f365" fmla="*/ f310 1 f218"/>
                                  <a:gd name="f366" fmla="*/ f311 1 f218"/>
                                  <a:gd name="f367" fmla="*/ f312 1 f219"/>
                                  <a:gd name="f368" fmla="*/ f313 1 f218"/>
                                  <a:gd name="f369" fmla="*/ f314 1 f219"/>
                                  <a:gd name="f370" fmla="*/ f315 1 f219"/>
                                  <a:gd name="f371" fmla="*/ f316 1 f218"/>
                                  <a:gd name="f372" fmla="*/ f317 1 f219"/>
                                  <a:gd name="f373" fmla="*/ f318 1 f219"/>
                                  <a:gd name="f374" fmla="*/ f319 1 f219"/>
                                  <a:gd name="f375" fmla="*/ f320 1 f219"/>
                                  <a:gd name="f376" fmla="*/ f321 1 f218"/>
                                  <a:gd name="f377" fmla="*/ f322 1 f218"/>
                                  <a:gd name="f378" fmla="*/ f323 f209 1"/>
                                  <a:gd name="f379" fmla="*/ f324 f209 1"/>
                                  <a:gd name="f380" fmla="*/ f326 f210 1"/>
                                  <a:gd name="f381" fmla="*/ f325 f210 1"/>
                                  <a:gd name="f382" fmla="*/ f327 f209 1"/>
                                  <a:gd name="f383" fmla="*/ f328 f210 1"/>
                                  <a:gd name="f384" fmla="*/ f329 f209 1"/>
                                  <a:gd name="f385" fmla="*/ f330 f210 1"/>
                                  <a:gd name="f386" fmla="*/ f331 f209 1"/>
                                  <a:gd name="f387" fmla="*/ f332 f210 1"/>
                                  <a:gd name="f388" fmla="*/ f333 f209 1"/>
                                  <a:gd name="f389" fmla="*/ f334 f210 1"/>
                                  <a:gd name="f390" fmla="*/ f335 f209 1"/>
                                  <a:gd name="f391" fmla="*/ f336 f210 1"/>
                                  <a:gd name="f392" fmla="*/ f337 f209 1"/>
                                  <a:gd name="f393" fmla="*/ f338 f210 1"/>
                                  <a:gd name="f394" fmla="*/ f339 f209 1"/>
                                  <a:gd name="f395" fmla="*/ f340 f210 1"/>
                                  <a:gd name="f396" fmla="*/ f341 f209 1"/>
                                  <a:gd name="f397" fmla="*/ f342 f210 1"/>
                                  <a:gd name="f398" fmla="*/ f343 f209 1"/>
                                  <a:gd name="f399" fmla="*/ f344 f209 1"/>
                                  <a:gd name="f400" fmla="*/ f345 f210 1"/>
                                  <a:gd name="f401" fmla="*/ f346 f209 1"/>
                                  <a:gd name="f402" fmla="*/ f347 f209 1"/>
                                  <a:gd name="f403" fmla="*/ f348 f210 1"/>
                                  <a:gd name="f404" fmla="*/ f349 f209 1"/>
                                  <a:gd name="f405" fmla="*/ f350 f209 1"/>
                                  <a:gd name="f406" fmla="*/ f351 f210 1"/>
                                  <a:gd name="f407" fmla="*/ f352 f209 1"/>
                                  <a:gd name="f408" fmla="*/ f353 f210 1"/>
                                  <a:gd name="f409" fmla="*/ f354 f209 1"/>
                                  <a:gd name="f410" fmla="*/ f355 f210 1"/>
                                  <a:gd name="f411" fmla="*/ f356 f209 1"/>
                                  <a:gd name="f412" fmla="*/ f357 f210 1"/>
                                  <a:gd name="f413" fmla="*/ f358 f209 1"/>
                                  <a:gd name="f414" fmla="*/ f359 f209 1"/>
                                  <a:gd name="f415" fmla="*/ f360 f210 1"/>
                                  <a:gd name="f416" fmla="*/ f361 f210 1"/>
                                  <a:gd name="f417" fmla="*/ f362 f210 1"/>
                                  <a:gd name="f418" fmla="*/ f363 f209 1"/>
                                  <a:gd name="f419" fmla="*/ f364 f210 1"/>
                                  <a:gd name="f420" fmla="*/ f365 f209 1"/>
                                  <a:gd name="f421" fmla="*/ f366 f209 1"/>
                                  <a:gd name="f422" fmla="*/ f367 f210 1"/>
                                  <a:gd name="f423" fmla="*/ f368 f209 1"/>
                                  <a:gd name="f424" fmla="*/ f369 f210 1"/>
                                  <a:gd name="f425" fmla="*/ f370 f210 1"/>
                                  <a:gd name="f426" fmla="*/ f371 f209 1"/>
                                  <a:gd name="f427" fmla="*/ f372 f210 1"/>
                                  <a:gd name="f428" fmla="*/ f373 f210 1"/>
                                  <a:gd name="f429" fmla="*/ f374 f210 1"/>
                                  <a:gd name="f430" fmla="*/ f375 f210 1"/>
                                  <a:gd name="f431" fmla="*/ f376 f209 1"/>
                                  <a:gd name="f432" fmla="*/ f377 f209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271">
                                    <a:pos x="f382" y="f383"/>
                                  </a:cxn>
                                  <a:cxn ang="f271">
                                    <a:pos x="f384" y="f385"/>
                                  </a:cxn>
                                  <a:cxn ang="f271">
                                    <a:pos x="f386" y="f387"/>
                                  </a:cxn>
                                  <a:cxn ang="f271">
                                    <a:pos x="f388" y="f389"/>
                                  </a:cxn>
                                  <a:cxn ang="f271">
                                    <a:pos x="f390" y="f391"/>
                                  </a:cxn>
                                  <a:cxn ang="f271">
                                    <a:pos x="f392" y="f393"/>
                                  </a:cxn>
                                  <a:cxn ang="f271">
                                    <a:pos x="f394" y="f395"/>
                                  </a:cxn>
                                  <a:cxn ang="f271">
                                    <a:pos x="f396" y="f397"/>
                                  </a:cxn>
                                  <a:cxn ang="f271">
                                    <a:pos x="f398" y="f395"/>
                                  </a:cxn>
                                  <a:cxn ang="f271">
                                    <a:pos x="f399" y="f400"/>
                                  </a:cxn>
                                  <a:cxn ang="f271">
                                    <a:pos x="f401" y="f387"/>
                                  </a:cxn>
                                  <a:cxn ang="f271">
                                    <a:pos x="f402" y="f403"/>
                                  </a:cxn>
                                  <a:cxn ang="f271">
                                    <a:pos x="f404" y="f385"/>
                                  </a:cxn>
                                  <a:cxn ang="f271">
                                    <a:pos x="f405" y="f406"/>
                                  </a:cxn>
                                  <a:cxn ang="f271">
                                    <a:pos x="f407" y="f408"/>
                                  </a:cxn>
                                  <a:cxn ang="f271">
                                    <a:pos x="f409" y="f410"/>
                                  </a:cxn>
                                  <a:cxn ang="f271">
                                    <a:pos x="f411" y="f412"/>
                                  </a:cxn>
                                  <a:cxn ang="f271">
                                    <a:pos x="f413" y="f410"/>
                                  </a:cxn>
                                  <a:cxn ang="f271">
                                    <a:pos x="f411" y="f406"/>
                                  </a:cxn>
                                  <a:cxn ang="f271">
                                    <a:pos x="f414" y="f415"/>
                                  </a:cxn>
                                  <a:cxn ang="f271">
                                    <a:pos x="f405" y="f416"/>
                                  </a:cxn>
                                  <a:cxn ang="f271">
                                    <a:pos x="f404" y="f417"/>
                                  </a:cxn>
                                  <a:cxn ang="f271">
                                    <a:pos x="f418" y="f419"/>
                                  </a:cxn>
                                  <a:cxn ang="f271">
                                    <a:pos x="f420" y="f410"/>
                                  </a:cxn>
                                  <a:cxn ang="f271">
                                    <a:pos x="f421" y="f422"/>
                                  </a:cxn>
                                  <a:cxn ang="f271">
                                    <a:pos x="f423" y="f424"/>
                                  </a:cxn>
                                  <a:cxn ang="f271">
                                    <a:pos x="f421" y="f412"/>
                                  </a:cxn>
                                  <a:cxn ang="f271">
                                    <a:pos x="f411" y="f424"/>
                                  </a:cxn>
                                  <a:cxn ang="f271">
                                    <a:pos x="f409" y="f425"/>
                                  </a:cxn>
                                  <a:cxn ang="f271">
                                    <a:pos x="f426" y="f408"/>
                                  </a:cxn>
                                  <a:cxn ang="f271">
                                    <a:pos x="f414" y="f408"/>
                                  </a:cxn>
                                  <a:cxn ang="f271">
                                    <a:pos x="f405" y="f417"/>
                                  </a:cxn>
                                  <a:cxn ang="f271">
                                    <a:pos x="f405" y="f410"/>
                                  </a:cxn>
                                  <a:cxn ang="f271">
                                    <a:pos x="f414" y="f419"/>
                                  </a:cxn>
                                  <a:cxn ang="f271">
                                    <a:pos x="f405" y="f427"/>
                                  </a:cxn>
                                  <a:cxn ang="f271">
                                    <a:pos x="f423" y="f416"/>
                                  </a:cxn>
                                  <a:cxn ang="f271">
                                    <a:pos x="f421" y="f415"/>
                                  </a:cxn>
                                  <a:cxn ang="f271">
                                    <a:pos x="f426" y="f428"/>
                                  </a:cxn>
                                  <a:cxn ang="f271">
                                    <a:pos x="f407" y="f415"/>
                                  </a:cxn>
                                  <a:cxn ang="f271">
                                    <a:pos x="f420" y="f429"/>
                                  </a:cxn>
                                  <a:cxn ang="f271">
                                    <a:pos x="f405" y="f408"/>
                                  </a:cxn>
                                  <a:cxn ang="f271">
                                    <a:pos x="f404" y="f419"/>
                                  </a:cxn>
                                  <a:cxn ang="f271">
                                    <a:pos x="f414" y="f422"/>
                                  </a:cxn>
                                  <a:cxn ang="f271">
                                    <a:pos x="f413" y="f430"/>
                                  </a:cxn>
                                  <a:cxn ang="f271">
                                    <a:pos x="f409" y="f424"/>
                                  </a:cxn>
                                  <a:cxn ang="f271">
                                    <a:pos x="f411" y="f430"/>
                                  </a:cxn>
                                  <a:cxn ang="f271">
                                    <a:pos x="f426" y="f415"/>
                                  </a:cxn>
                                  <a:cxn ang="f271">
                                    <a:pos x="f404" y="f408"/>
                                  </a:cxn>
                                  <a:cxn ang="f271">
                                    <a:pos x="f431" y="f422"/>
                                  </a:cxn>
                                  <a:cxn ang="f271">
                                    <a:pos x="f407" y="f412"/>
                                  </a:cxn>
                                  <a:cxn ang="f271">
                                    <a:pos x="f418" y="f424"/>
                                  </a:cxn>
                                  <a:cxn ang="f271">
                                    <a:pos x="f432" y="f408"/>
                                  </a:cxn>
                                  <a:cxn ang="f271">
                                    <a:pos x="f404" y="f410"/>
                                  </a:cxn>
                                </a:cxnLst>
                                <a:rect l="f378" t="f381" r="f379" b="f380"/>
                                <a:pathLst>
                                  <a:path w="1929" h="861">
                                    <a:moveTo>
                                      <a:pt x="f7" y="f9"/>
                                    </a:moveTo>
                                    <a:cubicBezTo>
                                      <a:pt x="f10" y="f11"/>
                                      <a:pt x="f12" y="f13"/>
                                      <a:pt x="f14" y="f15"/>
                                    </a:cubicBezTo>
                                    <a:cubicBezTo>
                                      <a:pt x="f16" y="f17"/>
                                      <a:pt x="f18" y="f19"/>
                                      <a:pt x="f20" y="f21"/>
                                    </a:cubicBezTo>
                                    <a:cubicBezTo>
                                      <a:pt x="f22" y="f23"/>
                                      <a:pt x="f24" y="f25"/>
                                      <a:pt x="f26" y="f27"/>
                                    </a:cubicBezTo>
                                    <a:cubicBezTo>
                                      <a:pt x="f28" y="f3"/>
                                      <a:pt x="f29" y="f30"/>
                                      <a:pt x="f31" y="f32"/>
                                    </a:cubicBezTo>
                                    <a:cubicBezTo>
                                      <a:pt x="f33" y="f34"/>
                                      <a:pt x="f35" y="f36"/>
                                      <a:pt x="f37" y="f38"/>
                                    </a:cubicBezTo>
                                    <a:cubicBezTo>
                                      <a:pt x="f39" y="f40"/>
                                      <a:pt x="f41" y="f42"/>
                                      <a:pt x="f43" y="f44"/>
                                    </a:cubicBezTo>
                                    <a:cubicBezTo>
                                      <a:pt x="f45" y="f46"/>
                                      <a:pt x="f47" y="f48"/>
                                      <a:pt x="f49" y="f6"/>
                                    </a:cubicBezTo>
                                    <a:cubicBezTo>
                                      <a:pt x="f50" y="f48"/>
                                      <a:pt x="f51" y="f52"/>
                                      <a:pt x="f53" y="f44"/>
                                    </a:cubicBezTo>
                                    <a:cubicBezTo>
                                      <a:pt x="f54" y="f55"/>
                                      <a:pt x="f56" y="f57"/>
                                      <a:pt x="f58" y="f3"/>
                                    </a:cubicBezTo>
                                    <a:cubicBezTo>
                                      <a:pt x="f59" y="f60"/>
                                      <a:pt x="f61" y="f62"/>
                                      <a:pt x="f63" y="f21"/>
                                    </a:cubicBezTo>
                                    <a:cubicBezTo>
                                      <a:pt x="f64" y="f65"/>
                                      <a:pt x="f66" y="f67"/>
                                      <a:pt x="f68" y="f2"/>
                                    </a:cubicBezTo>
                                    <a:cubicBezTo>
                                      <a:pt x="f69" y="f70"/>
                                      <a:pt x="f71" y="f72"/>
                                      <a:pt x="f17" y="f15"/>
                                    </a:cubicBezTo>
                                    <a:cubicBezTo>
                                      <a:pt x="f73" y="f74"/>
                                      <a:pt x="f75" y="f76"/>
                                      <a:pt x="f77" y="f78"/>
                                    </a:cubicBezTo>
                                    <a:cubicBezTo>
                                      <a:pt x="f79" y="f80"/>
                                      <a:pt x="f81" y="f82"/>
                                      <a:pt x="f83" y="f84"/>
                                    </a:cubicBezTo>
                                    <a:cubicBezTo>
                                      <a:pt x="f85" y="f86"/>
                                      <a:pt x="f87" y="f88"/>
                                      <a:pt x="f89" y="f90"/>
                                    </a:cubicBezTo>
                                    <a:cubicBezTo>
                                      <a:pt x="f91" y="f92"/>
                                      <a:pt x="f93" y="f94"/>
                                      <a:pt x="f95" y="f94"/>
                                    </a:cubicBezTo>
                                    <a:cubicBezTo>
                                      <a:pt x="f96" y="f94"/>
                                      <a:pt x="f97" y="f98"/>
                                      <a:pt x="f97" y="f90"/>
                                    </a:cubicBezTo>
                                    <a:cubicBezTo>
                                      <a:pt x="f97" y="f99"/>
                                      <a:pt x="f100" y="f101"/>
                                      <a:pt x="f95" y="f78"/>
                                    </a:cubicBezTo>
                                    <a:cubicBezTo>
                                      <a:pt x="f3" y="f102"/>
                                      <a:pt x="f6" y="f103"/>
                                      <a:pt x="f104" y="f105"/>
                                    </a:cubicBezTo>
                                    <a:cubicBezTo>
                                      <a:pt x="f106" y="f107"/>
                                      <a:pt x="f108" y="f109"/>
                                      <a:pt x="f77" y="f110"/>
                                    </a:cubicBezTo>
                                    <a:cubicBezTo>
                                      <a:pt x="f111" y="f112"/>
                                      <a:pt x="f113" y="f114"/>
                                      <a:pt x="f17" y="f115"/>
                                    </a:cubicBezTo>
                                    <a:cubicBezTo>
                                      <a:pt x="f116" y="f117"/>
                                      <a:pt x="f69" y="f118"/>
                                      <a:pt x="f119" y="f120"/>
                                    </a:cubicBezTo>
                                    <a:cubicBezTo>
                                      <a:pt x="f121" y="f122"/>
                                      <a:pt x="f123" y="f124"/>
                                      <a:pt x="f125" y="f90"/>
                                    </a:cubicBezTo>
                                    <a:cubicBezTo>
                                      <a:pt x="f126" y="f127"/>
                                      <a:pt x="f128" y="f129"/>
                                      <a:pt x="f130" y="f92"/>
                                    </a:cubicBezTo>
                                    <a:cubicBezTo>
                                      <a:pt x="f131" y="f132"/>
                                      <a:pt x="f133" y="f134"/>
                                      <a:pt x="f133" y="f135"/>
                                    </a:cubicBezTo>
                                    <a:cubicBezTo>
                                      <a:pt x="f133" y="f136"/>
                                      <a:pt x="f83" y="f122"/>
                                      <a:pt x="f130" y="f94"/>
                                    </a:cubicBezTo>
                                    <a:cubicBezTo>
                                      <a:pt x="f87" y="f122"/>
                                      <a:pt x="f137" y="f136"/>
                                      <a:pt x="f95" y="f135"/>
                                    </a:cubicBezTo>
                                    <a:cubicBezTo>
                                      <a:pt x="f138" y="f139"/>
                                      <a:pt x="f140" y="f141"/>
                                      <a:pt x="f89" y="f142"/>
                                    </a:cubicBezTo>
                                    <a:cubicBezTo>
                                      <a:pt x="f143" y="f144"/>
                                      <a:pt x="f145" y="f146"/>
                                      <a:pt x="f87" y="f84"/>
                                    </a:cubicBezTo>
                                    <a:cubicBezTo>
                                      <a:pt x="f147" y="f56"/>
                                      <a:pt x="f148" y="f149"/>
                                      <a:pt x="f104" y="f84"/>
                                    </a:cubicBezTo>
                                    <a:cubicBezTo>
                                      <a:pt x="f133" y="f150"/>
                                      <a:pt x="f151" y="f115"/>
                                      <a:pt x="f77" y="f115"/>
                                    </a:cubicBezTo>
                                    <a:cubicBezTo>
                                      <a:pt x="f152" y="f115"/>
                                      <a:pt x="f77" y="f90"/>
                                      <a:pt x="f77" y="f90"/>
                                    </a:cubicBezTo>
                                    <a:cubicBezTo>
                                      <a:pt x="f125" y="f153"/>
                                      <a:pt x="f154" y="f155"/>
                                      <a:pt x="f104" y="f120"/>
                                    </a:cubicBezTo>
                                    <a:cubicBezTo>
                                      <a:pt x="f156" y="f157"/>
                                      <a:pt x="f158" y="f159"/>
                                      <a:pt x="f77" y="f117"/>
                                    </a:cubicBezTo>
                                    <a:cubicBezTo>
                                      <a:pt x="f73" y="f115"/>
                                      <a:pt x="f160" y="f161"/>
                                      <a:pt x="f133" y="f110"/>
                                    </a:cubicBezTo>
                                    <a:cubicBezTo>
                                      <a:pt x="f162" y="f163"/>
                                      <a:pt x="f34" y="f164"/>
                                      <a:pt x="f130" y="f105"/>
                                    </a:cubicBezTo>
                                    <a:cubicBezTo>
                                      <a:pt x="f165" y="f166"/>
                                      <a:pt x="f167" y="f168"/>
                                      <a:pt x="f87" y="f168"/>
                                    </a:cubicBezTo>
                                    <a:cubicBezTo>
                                      <a:pt x="f169" y="f168"/>
                                      <a:pt x="f85" y="f170"/>
                                      <a:pt x="f83" y="f105"/>
                                    </a:cubicBezTo>
                                    <a:cubicBezTo>
                                      <a:pt x="f171" y="f172"/>
                                      <a:pt x="f133" y="f173"/>
                                      <a:pt x="f125" y="f174"/>
                                    </a:cubicBezTo>
                                    <a:cubicBezTo>
                                      <a:pt x="f73" y="f115"/>
                                      <a:pt x="f175" y="f54"/>
                                      <a:pt x="f77" y="f84"/>
                                    </a:cubicBezTo>
                                    <a:cubicBezTo>
                                      <a:pt x="f176" y="f177"/>
                                      <a:pt x="f178" y="f179"/>
                                      <a:pt x="f17" y="f120"/>
                                    </a:cubicBezTo>
                                    <a:cubicBezTo>
                                      <a:pt x="f180" y="f181"/>
                                      <a:pt x="f125" y="f127"/>
                                      <a:pt x="f104" y="f92"/>
                                    </a:cubicBezTo>
                                    <a:cubicBezTo>
                                      <a:pt x="f36" y="f182"/>
                                      <a:pt x="f97" y="f183"/>
                                      <a:pt x="f97" y="f183"/>
                                    </a:cubicBezTo>
                                    <a:cubicBezTo>
                                      <a:pt x="f100" y="f184"/>
                                      <a:pt x="f185" y="f135"/>
                                      <a:pt x="f89" y="f135"/>
                                    </a:cubicBezTo>
                                    <a:cubicBezTo>
                                      <a:pt x="f143" y="f135"/>
                                      <a:pt x="f95" y="f8"/>
                                      <a:pt x="f95" y="f183"/>
                                    </a:cubicBezTo>
                                    <a:cubicBezTo>
                                      <a:pt x="f95" y="f186"/>
                                      <a:pt x="f187" y="f188"/>
                                      <a:pt x="f87" y="f105"/>
                                    </a:cubicBezTo>
                                    <a:cubicBezTo>
                                      <a:pt x="f189" y="f173"/>
                                      <a:pt x="f190" y="f191"/>
                                      <a:pt x="f17" y="f84"/>
                                    </a:cubicBezTo>
                                    <a:cubicBezTo>
                                      <a:pt x="f192" y="f120"/>
                                      <a:pt x="f193" y="f194"/>
                                      <a:pt x="f113" y="f92"/>
                                    </a:cubicBezTo>
                                    <a:cubicBezTo>
                                      <a:pt x="f195" y="f196"/>
                                      <a:pt x="f197" y="f198"/>
                                      <a:pt x="f83" y="f94"/>
                                    </a:cubicBezTo>
                                    <a:cubicBezTo>
                                      <a:pt x="f125" y="f122"/>
                                      <a:pt x="f113" y="f199"/>
                                      <a:pt x="f119" y="f135"/>
                                    </a:cubicBezTo>
                                    <a:cubicBezTo>
                                      <a:pt x="f200" y="f201"/>
                                      <a:pt x="f202" y="f203"/>
                                      <a:pt x="f71" y="f84"/>
                                    </a:cubicBezTo>
                                    <a:cubicBezTo>
                                      <a:pt x="f204" y="f205"/>
                                      <a:pt x="f206" y="f207"/>
                                      <a:pt x="f17" y="f90"/>
                                    </a:cubicBezTo>
                                  </a:path>
                                </a:pathLst>
                              </a:custGeom>
                              <a:noFill/>
                              <a:ln w="9528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6AE1DD" id="Полилиния: фигура 36" o:spid="_x0000_s1026" style="position:absolute;margin-left:-9.15pt;margin-top:8.4pt;width:16.5pt;height:9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 strokeweight=".26467mm">
                      <v:path arrowok="t" o:connecttype="custom" o:connectlocs="104775,0;209550,57150;104775,114300;0,57150;209550,76997;198687,53101;189996,39826;181306,26551;176961,18585;150889,7965;144371,2655;137853,0;90055,2655;44430,23895;35740,39826;33567,47791;27049,53101;20531,69031;11841,92927;5323,98237;3150,106202;978,98237;3150,69031;14013,79652;20531,82307;27049,87617;31394,95582;18359,98237;9668,100892;16186,103547;9668,106202;3150,103547;5323,74341;7496,92927;14013,92927;20531,87617;20531,98237;14013,95582;20531,90272;16186,82307;9668,79652;7496,71686;11841,79652;18359,84962;20531,92927;27049,95582;14013,100892;978,111512;5323,103547;3150,111512;7496,79652;27049,92927;24877,100892;11841,106202;31394,103547;29222,92927;27049,98237" o:connectangles="270,0,90,180,0,0,0,0,0,0,0,0,0,0,0,0,0,0,0,0,0,0,0,0,0,0,0,0,0,0,0,0,0,0,0,0,0,0,0,0,0,0,0,0,0,0,0,0,0,0,0,0,0,0,0,0,0" textboxrect="0,0,1929,861"/>
                    </v:shape>
                  </w:pict>
                </mc:Fallback>
              </mc:AlternateContent>
            </w: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A9FF07" w14:textId="78354EE8" w:rsidR="004B3F2D" w:rsidRDefault="00816FD1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>
              <w:rPr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1DB6253D" wp14:editId="7DB97CDD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123825</wp:posOffset>
                      </wp:positionV>
                      <wp:extent cx="209550" cy="114300"/>
                      <wp:effectExtent l="0" t="0" r="19047" b="12070"/>
                      <wp:wrapNone/>
                      <wp:docPr id="1883058597" name="Полилиния: фигура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114300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360"/>
                                  <a:gd name="f3" fmla="val 180"/>
                                  <a:gd name="f4" fmla="val w"/>
                                  <a:gd name="f5" fmla="val h"/>
                                  <a:gd name="f6" fmla="val 0"/>
                                  <a:gd name="f7" fmla="val 1929"/>
                                  <a:gd name="f8" fmla="val 861"/>
                                  <a:gd name="f9" fmla="val 580"/>
                                  <a:gd name="f10" fmla="val 1902"/>
                                  <a:gd name="f11" fmla="val 474"/>
                                  <a:gd name="f12" fmla="val 1921"/>
                                  <a:gd name="f13" fmla="val 461"/>
                                  <a:gd name="f14" fmla="val 1829"/>
                                  <a:gd name="f15" fmla="val 400"/>
                                  <a:gd name="f16" fmla="val 1779"/>
                                  <a:gd name="f17" fmla="val 249"/>
                                  <a:gd name="f18" fmla="val 1852"/>
                                  <a:gd name="f19" fmla="val 429"/>
                                  <a:gd name="f20" fmla="val 1749"/>
                                  <a:gd name="f21" fmla="val 300"/>
                                  <a:gd name="f22" fmla="val 1639"/>
                                  <a:gd name="f23" fmla="val 162"/>
                                  <a:gd name="f24" fmla="val 1841"/>
                                  <a:gd name="f25" fmla="val 315"/>
                                  <a:gd name="f26" fmla="val 1669"/>
                                  <a:gd name="f27" fmla="val 200"/>
                                  <a:gd name="f28" fmla="val 1656"/>
                                  <a:gd name="f29" fmla="val 1649"/>
                                  <a:gd name="f30" fmla="val 153"/>
                                  <a:gd name="f31" fmla="val 1629"/>
                                  <a:gd name="f32" fmla="val 140"/>
                                  <a:gd name="f33" fmla="val 1571"/>
                                  <a:gd name="f34" fmla="val 104"/>
                                  <a:gd name="f35" fmla="val 1458"/>
                                  <a:gd name="f36" fmla="val 83"/>
                                  <a:gd name="f37" fmla="val 1389"/>
                                  <a:gd name="f38" fmla="val 60"/>
                                  <a:gd name="f39" fmla="val 1366"/>
                                  <a:gd name="f40" fmla="val 52"/>
                                  <a:gd name="f41" fmla="val 1350"/>
                                  <a:gd name="f42" fmla="val 31"/>
                                  <a:gd name="f43" fmla="val 1329"/>
                                  <a:gd name="f44" fmla="val 20"/>
                                  <a:gd name="f45" fmla="val 1310"/>
                                  <a:gd name="f46" fmla="val 11"/>
                                  <a:gd name="f47" fmla="val 1289"/>
                                  <a:gd name="f48" fmla="val 7"/>
                                  <a:gd name="f49" fmla="val 1269"/>
                                  <a:gd name="f50" fmla="val 1122"/>
                                  <a:gd name="f51" fmla="val 975"/>
                                  <a:gd name="f52" fmla="val 4"/>
                                  <a:gd name="f53" fmla="val 829"/>
                                  <a:gd name="f54" fmla="val 685"/>
                                  <a:gd name="f55" fmla="val 35"/>
                                  <a:gd name="f56" fmla="val 542"/>
                                  <a:gd name="f57" fmla="val 136"/>
                                  <a:gd name="f58" fmla="val 409"/>
                                  <a:gd name="f59" fmla="val 382"/>
                                  <a:gd name="f60" fmla="val 220"/>
                                  <a:gd name="f61" fmla="val 356"/>
                                  <a:gd name="f62" fmla="val 260"/>
                                  <a:gd name="f63" fmla="val 329"/>
                                  <a:gd name="f64" fmla="val 317"/>
                                  <a:gd name="f65" fmla="val 318"/>
                                  <a:gd name="f66" fmla="val 322"/>
                                  <a:gd name="f67" fmla="val 344"/>
                                  <a:gd name="f68" fmla="val 309"/>
                                  <a:gd name="f69" fmla="val 294"/>
                                  <a:gd name="f70" fmla="val 379"/>
                                  <a:gd name="f71" fmla="val 269"/>
                                  <a:gd name="f72" fmla="val 387"/>
                                  <a:gd name="f73" fmla="val 176"/>
                                  <a:gd name="f74" fmla="val 619"/>
                                  <a:gd name="f75" fmla="val 292"/>
                                  <a:gd name="f76" fmla="val 287"/>
                                  <a:gd name="f77" fmla="val 189"/>
                                  <a:gd name="f78" fmla="val 520"/>
                                  <a:gd name="f79" fmla="val 157"/>
                                  <a:gd name="f80" fmla="val 591"/>
                                  <a:gd name="f81" fmla="val 163"/>
                                  <a:gd name="f82" fmla="val 646"/>
                                  <a:gd name="f83" fmla="val 109"/>
                                  <a:gd name="f84" fmla="val 700"/>
                                  <a:gd name="f85" fmla="val 92"/>
                                  <a:gd name="f86" fmla="val 717"/>
                                  <a:gd name="f87" fmla="val 69"/>
                                  <a:gd name="f88" fmla="val 727"/>
                                  <a:gd name="f89" fmla="val 49"/>
                                  <a:gd name="f90" fmla="val 740"/>
                                  <a:gd name="f91" fmla="val 42"/>
                                  <a:gd name="f92" fmla="val 760"/>
                                  <a:gd name="f93" fmla="val 50"/>
                                  <a:gd name="f94" fmla="val 800"/>
                                  <a:gd name="f95" fmla="val 29"/>
                                  <a:gd name="f96" fmla="val 8"/>
                                  <a:gd name="f97" fmla="val 9"/>
                                  <a:gd name="f98" fmla="val 761"/>
                                  <a:gd name="f99" fmla="val 666"/>
                                  <a:gd name="f100" fmla="val 22"/>
                                  <a:gd name="f101" fmla="val 593"/>
                                  <a:gd name="f102" fmla="val 570"/>
                                  <a:gd name="f103" fmla="val 497"/>
                                  <a:gd name="f104" fmla="val 129"/>
                                  <a:gd name="f105" fmla="val 600"/>
                                  <a:gd name="f106" fmla="val 145"/>
                                  <a:gd name="f107" fmla="val 613"/>
                                  <a:gd name="f108" fmla="val 170"/>
                                  <a:gd name="f109" fmla="val 611"/>
                                  <a:gd name="f110" fmla="val 620"/>
                                  <a:gd name="f111" fmla="val 210"/>
                                  <a:gd name="f112" fmla="val 631"/>
                                  <a:gd name="f113" fmla="val 229"/>
                                  <a:gd name="f114" fmla="val 647"/>
                                  <a:gd name="f115" fmla="val 660"/>
                                  <a:gd name="f116" fmla="val 262"/>
                                  <a:gd name="f117" fmla="val 680"/>
                                  <a:gd name="f118" fmla="val 696"/>
                                  <a:gd name="f119" fmla="val 289"/>
                                  <a:gd name="f120" fmla="val 720"/>
                                  <a:gd name="f121" fmla="val 274"/>
                                  <a:gd name="f122" fmla="val 793"/>
                                  <a:gd name="f123" fmla="val 197"/>
                                  <a:gd name="f124" fmla="val 749"/>
                                  <a:gd name="f125" fmla="val 169"/>
                                  <a:gd name="f126" fmla="val 142"/>
                                  <a:gd name="f127" fmla="val 747"/>
                                  <a:gd name="f128" fmla="val 101"/>
                                  <a:gd name="f129" fmla="val 735"/>
                                  <a:gd name="f130" fmla="val 89"/>
                                  <a:gd name="f131" fmla="val 80"/>
                                  <a:gd name="f132" fmla="val 779"/>
                                  <a:gd name="f133" fmla="val 149"/>
                                  <a:gd name="f134" fmla="val 759"/>
                                  <a:gd name="f135" fmla="val 780"/>
                                  <a:gd name="f136" fmla="val 801"/>
                                  <a:gd name="f137" fmla="val 32"/>
                                  <a:gd name="f138" fmla="val 17"/>
                                  <a:gd name="f139" fmla="val 707"/>
                                  <a:gd name="f140" fmla="val 16"/>
                                  <a:gd name="f141" fmla="val 626"/>
                                  <a:gd name="f142" fmla="val 560"/>
                                  <a:gd name="f143" fmla="val 70"/>
                                  <a:gd name="f144" fmla="val 518"/>
                                  <a:gd name="f145" fmla="val 62"/>
                                  <a:gd name="f146" fmla="val 653"/>
                                  <a:gd name="f147" fmla="val 122"/>
                                  <a:gd name="f148" fmla="val 102"/>
                                  <a:gd name="f149" fmla="val 538"/>
                                  <a:gd name="f150" fmla="val 687"/>
                                  <a:gd name="f151" fmla="val 165"/>
                                  <a:gd name="f152" fmla="val 349"/>
                                  <a:gd name="f153" fmla="val 733"/>
                                  <a:gd name="f154" fmla="val 111"/>
                                  <a:gd name="f155" fmla="val 732"/>
                                  <a:gd name="f156" fmla="val 199"/>
                                  <a:gd name="f157" fmla="val 673"/>
                                  <a:gd name="f158" fmla="val 324"/>
                                  <a:gd name="f159" fmla="val 725"/>
                                  <a:gd name="f160" fmla="val 168"/>
                                  <a:gd name="f161" fmla="val 635"/>
                                  <a:gd name="f162" fmla="val 133"/>
                                  <a:gd name="f163" fmla="val 607"/>
                                  <a:gd name="f164" fmla="val 615"/>
                                  <a:gd name="f165" fmla="val 74"/>
                                  <a:gd name="f166" fmla="val 585"/>
                                  <a:gd name="f167" fmla="val 48"/>
                                  <a:gd name="f168" fmla="val 540"/>
                                  <a:gd name="f169" fmla="val 93"/>
                                  <a:gd name="f170" fmla="val 583"/>
                                  <a:gd name="f171" fmla="val 126"/>
                                  <a:gd name="f172" fmla="val 617"/>
                                  <a:gd name="f173" fmla="val 627"/>
                                  <a:gd name="f174" fmla="val 640"/>
                                  <a:gd name="f175" fmla="val 174"/>
                                  <a:gd name="f176" fmla="val 204"/>
                                  <a:gd name="f177" fmla="val 715"/>
                                  <a:gd name="f178" fmla="val 264"/>
                                  <a:gd name="f179" fmla="val 705"/>
                                  <a:gd name="f180" fmla="val 219"/>
                                  <a:gd name="f181" fmla="val 750"/>
                                  <a:gd name="f182" fmla="val 775"/>
                                  <a:gd name="f183" fmla="val 840"/>
                                  <a:gd name="f184" fmla="val 820"/>
                                  <a:gd name="f185" fmla="val 25"/>
                                  <a:gd name="f186" fmla="val 790"/>
                                  <a:gd name="f187" fmla="val 58"/>
                                  <a:gd name="f188" fmla="val 657"/>
                                  <a:gd name="f189" fmla="val 175"/>
                                  <a:gd name="f190" fmla="val 188"/>
                                  <a:gd name="f191" fmla="val 608"/>
                                  <a:gd name="f192" fmla="val 242"/>
                                  <a:gd name="f193" fmla="val 246"/>
                                  <a:gd name="f194" fmla="val 748"/>
                                  <a:gd name="f195" fmla="val 195"/>
                                  <a:gd name="f196" fmla="val 785"/>
                                  <a:gd name="f197" fmla="val 67"/>
                                  <a:gd name="f198" fmla="val 805"/>
                                  <a:gd name="f199" fmla="val 787"/>
                                  <a:gd name="f200" fmla="val 282"/>
                                  <a:gd name="f201" fmla="val 753"/>
                                  <a:gd name="f202" fmla="val 284"/>
                                  <a:gd name="f203" fmla="val 723"/>
                                  <a:gd name="f204" fmla="val 187"/>
                                  <a:gd name="f205" fmla="val 577"/>
                                  <a:gd name="f206" fmla="val 207"/>
                                  <a:gd name="f207" fmla="val 698"/>
                                  <a:gd name="f208" fmla="+- 0 0 -90"/>
                                  <a:gd name="f209" fmla="*/ f4 1 1929"/>
                                  <a:gd name="f210" fmla="*/ f5 1 861"/>
                                  <a:gd name="f211" fmla="val f6"/>
                                  <a:gd name="f212" fmla="val f7"/>
                                  <a:gd name="f213" fmla="val f8"/>
                                  <a:gd name="f214" fmla="*/ f208 f0 1"/>
                                  <a:gd name="f215" fmla="+- f213 0 f211"/>
                                  <a:gd name="f216" fmla="+- f212 0 f211"/>
                                  <a:gd name="f217" fmla="*/ f214 1 f3"/>
                                  <a:gd name="f218" fmla="*/ f216 1 1929"/>
                                  <a:gd name="f219" fmla="*/ f215 1 861"/>
                                  <a:gd name="f220" fmla="*/ 1929 f216 1"/>
                                  <a:gd name="f221" fmla="*/ 580 f215 1"/>
                                  <a:gd name="f222" fmla="*/ 1829 f216 1"/>
                                  <a:gd name="f223" fmla="*/ 400 f215 1"/>
                                  <a:gd name="f224" fmla="*/ 1749 f216 1"/>
                                  <a:gd name="f225" fmla="*/ 300 f215 1"/>
                                  <a:gd name="f226" fmla="*/ 1669 f216 1"/>
                                  <a:gd name="f227" fmla="*/ 200 f215 1"/>
                                  <a:gd name="f228" fmla="*/ 1629 f216 1"/>
                                  <a:gd name="f229" fmla="*/ 140 f215 1"/>
                                  <a:gd name="f230" fmla="*/ 1389 f216 1"/>
                                  <a:gd name="f231" fmla="*/ 60 f215 1"/>
                                  <a:gd name="f232" fmla="*/ 1329 f216 1"/>
                                  <a:gd name="f233" fmla="*/ 20 f215 1"/>
                                  <a:gd name="f234" fmla="*/ 1269 f216 1"/>
                                  <a:gd name="f235" fmla="*/ 0 f215 1"/>
                                  <a:gd name="f236" fmla="*/ 829 f216 1"/>
                                  <a:gd name="f237" fmla="*/ 409 f216 1"/>
                                  <a:gd name="f238" fmla="*/ 180 f215 1"/>
                                  <a:gd name="f239" fmla="*/ 329 f216 1"/>
                                  <a:gd name="f240" fmla="*/ 309 f216 1"/>
                                  <a:gd name="f241" fmla="*/ 360 f215 1"/>
                                  <a:gd name="f242" fmla="*/ 249 f216 1"/>
                                  <a:gd name="f243" fmla="*/ 189 f216 1"/>
                                  <a:gd name="f244" fmla="*/ 520 f215 1"/>
                                  <a:gd name="f245" fmla="*/ 109 f216 1"/>
                                  <a:gd name="f246" fmla="*/ 700 f215 1"/>
                                  <a:gd name="f247" fmla="*/ 49 f216 1"/>
                                  <a:gd name="f248" fmla="*/ 740 f215 1"/>
                                  <a:gd name="f249" fmla="*/ 29 f216 1"/>
                                  <a:gd name="f250" fmla="*/ 800 f215 1"/>
                                  <a:gd name="f251" fmla="*/ 9 f216 1"/>
                                  <a:gd name="f252" fmla="*/ 129 f216 1"/>
                                  <a:gd name="f253" fmla="*/ 600 f215 1"/>
                                  <a:gd name="f254" fmla="*/ 620 f215 1"/>
                                  <a:gd name="f255" fmla="*/ 660 f215 1"/>
                                  <a:gd name="f256" fmla="*/ 289 f216 1"/>
                                  <a:gd name="f257" fmla="*/ 720 f215 1"/>
                                  <a:gd name="f258" fmla="*/ 169 f216 1"/>
                                  <a:gd name="f259" fmla="*/ 89 f216 1"/>
                                  <a:gd name="f260" fmla="*/ 760 f215 1"/>
                                  <a:gd name="f261" fmla="*/ 149 f216 1"/>
                                  <a:gd name="f262" fmla="*/ 780 f215 1"/>
                                  <a:gd name="f263" fmla="*/ 560 f215 1"/>
                                  <a:gd name="f264" fmla="*/ 69 f216 1"/>
                                  <a:gd name="f265" fmla="*/ 680 f215 1"/>
                                  <a:gd name="f266" fmla="*/ 540 f215 1"/>
                                  <a:gd name="f267" fmla="*/ 640 f215 1"/>
                                  <a:gd name="f268" fmla="*/ 840 f215 1"/>
                                  <a:gd name="f269" fmla="*/ 229 f216 1"/>
                                  <a:gd name="f270" fmla="*/ 269 f216 1"/>
                                  <a:gd name="f271" fmla="+- f217 0 f1"/>
                                  <a:gd name="f272" fmla="*/ f220 1 1929"/>
                                  <a:gd name="f273" fmla="*/ f221 1 861"/>
                                  <a:gd name="f274" fmla="*/ f222 1 1929"/>
                                  <a:gd name="f275" fmla="*/ f223 1 861"/>
                                  <a:gd name="f276" fmla="*/ f224 1 1929"/>
                                  <a:gd name="f277" fmla="*/ f225 1 861"/>
                                  <a:gd name="f278" fmla="*/ f226 1 1929"/>
                                  <a:gd name="f279" fmla="*/ f227 1 861"/>
                                  <a:gd name="f280" fmla="*/ f228 1 1929"/>
                                  <a:gd name="f281" fmla="*/ f229 1 861"/>
                                  <a:gd name="f282" fmla="*/ f230 1 1929"/>
                                  <a:gd name="f283" fmla="*/ f231 1 861"/>
                                  <a:gd name="f284" fmla="*/ f232 1 1929"/>
                                  <a:gd name="f285" fmla="*/ f233 1 861"/>
                                  <a:gd name="f286" fmla="*/ f234 1 1929"/>
                                  <a:gd name="f287" fmla="*/ f235 1 861"/>
                                  <a:gd name="f288" fmla="*/ f236 1 1929"/>
                                  <a:gd name="f289" fmla="*/ f237 1 1929"/>
                                  <a:gd name="f290" fmla="*/ f238 1 861"/>
                                  <a:gd name="f291" fmla="*/ f239 1 1929"/>
                                  <a:gd name="f292" fmla="*/ f240 1 1929"/>
                                  <a:gd name="f293" fmla="*/ f241 1 861"/>
                                  <a:gd name="f294" fmla="*/ f242 1 1929"/>
                                  <a:gd name="f295" fmla="*/ f243 1 1929"/>
                                  <a:gd name="f296" fmla="*/ f244 1 861"/>
                                  <a:gd name="f297" fmla="*/ f245 1 1929"/>
                                  <a:gd name="f298" fmla="*/ f246 1 861"/>
                                  <a:gd name="f299" fmla="*/ f247 1 1929"/>
                                  <a:gd name="f300" fmla="*/ f248 1 861"/>
                                  <a:gd name="f301" fmla="*/ f249 1 1929"/>
                                  <a:gd name="f302" fmla="*/ f250 1 861"/>
                                  <a:gd name="f303" fmla="*/ f251 1 1929"/>
                                  <a:gd name="f304" fmla="*/ f252 1 1929"/>
                                  <a:gd name="f305" fmla="*/ f253 1 861"/>
                                  <a:gd name="f306" fmla="*/ f254 1 861"/>
                                  <a:gd name="f307" fmla="*/ f255 1 861"/>
                                  <a:gd name="f308" fmla="*/ f256 1 1929"/>
                                  <a:gd name="f309" fmla="*/ f257 1 861"/>
                                  <a:gd name="f310" fmla="*/ f258 1 1929"/>
                                  <a:gd name="f311" fmla="*/ f259 1 1929"/>
                                  <a:gd name="f312" fmla="*/ f260 1 861"/>
                                  <a:gd name="f313" fmla="*/ f261 1 1929"/>
                                  <a:gd name="f314" fmla="*/ f262 1 861"/>
                                  <a:gd name="f315" fmla="*/ f263 1 861"/>
                                  <a:gd name="f316" fmla="*/ f264 1 1929"/>
                                  <a:gd name="f317" fmla="*/ f265 1 861"/>
                                  <a:gd name="f318" fmla="*/ f266 1 861"/>
                                  <a:gd name="f319" fmla="*/ f267 1 861"/>
                                  <a:gd name="f320" fmla="*/ f268 1 861"/>
                                  <a:gd name="f321" fmla="*/ f269 1 1929"/>
                                  <a:gd name="f322" fmla="*/ f270 1 1929"/>
                                  <a:gd name="f323" fmla="*/ 0 1 f218"/>
                                  <a:gd name="f324" fmla="*/ f212 1 f218"/>
                                  <a:gd name="f325" fmla="*/ 0 1 f219"/>
                                  <a:gd name="f326" fmla="*/ f213 1 f219"/>
                                  <a:gd name="f327" fmla="*/ f272 1 f218"/>
                                  <a:gd name="f328" fmla="*/ f273 1 f219"/>
                                  <a:gd name="f329" fmla="*/ f274 1 f218"/>
                                  <a:gd name="f330" fmla="*/ f275 1 f219"/>
                                  <a:gd name="f331" fmla="*/ f276 1 f218"/>
                                  <a:gd name="f332" fmla="*/ f277 1 f219"/>
                                  <a:gd name="f333" fmla="*/ f278 1 f218"/>
                                  <a:gd name="f334" fmla="*/ f279 1 f219"/>
                                  <a:gd name="f335" fmla="*/ f280 1 f218"/>
                                  <a:gd name="f336" fmla="*/ f281 1 f219"/>
                                  <a:gd name="f337" fmla="*/ f282 1 f218"/>
                                  <a:gd name="f338" fmla="*/ f283 1 f219"/>
                                  <a:gd name="f339" fmla="*/ f284 1 f218"/>
                                  <a:gd name="f340" fmla="*/ f285 1 f219"/>
                                  <a:gd name="f341" fmla="*/ f286 1 f218"/>
                                  <a:gd name="f342" fmla="*/ f287 1 f219"/>
                                  <a:gd name="f343" fmla="*/ f288 1 f218"/>
                                  <a:gd name="f344" fmla="*/ f289 1 f218"/>
                                  <a:gd name="f345" fmla="*/ f290 1 f219"/>
                                  <a:gd name="f346" fmla="*/ f291 1 f218"/>
                                  <a:gd name="f347" fmla="*/ f292 1 f218"/>
                                  <a:gd name="f348" fmla="*/ f293 1 f219"/>
                                  <a:gd name="f349" fmla="*/ f294 1 f218"/>
                                  <a:gd name="f350" fmla="*/ f295 1 f218"/>
                                  <a:gd name="f351" fmla="*/ f296 1 f219"/>
                                  <a:gd name="f352" fmla="*/ f297 1 f218"/>
                                  <a:gd name="f353" fmla="*/ f298 1 f219"/>
                                  <a:gd name="f354" fmla="*/ f299 1 f218"/>
                                  <a:gd name="f355" fmla="*/ f300 1 f219"/>
                                  <a:gd name="f356" fmla="*/ f301 1 f218"/>
                                  <a:gd name="f357" fmla="*/ f302 1 f219"/>
                                  <a:gd name="f358" fmla="*/ f303 1 f218"/>
                                  <a:gd name="f359" fmla="*/ f304 1 f218"/>
                                  <a:gd name="f360" fmla="*/ f305 1 f219"/>
                                  <a:gd name="f361" fmla="*/ f306 1 f219"/>
                                  <a:gd name="f362" fmla="*/ f307 1 f219"/>
                                  <a:gd name="f363" fmla="*/ f308 1 f218"/>
                                  <a:gd name="f364" fmla="*/ f309 1 f219"/>
                                  <a:gd name="f365" fmla="*/ f310 1 f218"/>
                                  <a:gd name="f366" fmla="*/ f311 1 f218"/>
                                  <a:gd name="f367" fmla="*/ f312 1 f219"/>
                                  <a:gd name="f368" fmla="*/ f313 1 f218"/>
                                  <a:gd name="f369" fmla="*/ f314 1 f219"/>
                                  <a:gd name="f370" fmla="*/ f315 1 f219"/>
                                  <a:gd name="f371" fmla="*/ f316 1 f218"/>
                                  <a:gd name="f372" fmla="*/ f317 1 f219"/>
                                  <a:gd name="f373" fmla="*/ f318 1 f219"/>
                                  <a:gd name="f374" fmla="*/ f319 1 f219"/>
                                  <a:gd name="f375" fmla="*/ f320 1 f219"/>
                                  <a:gd name="f376" fmla="*/ f321 1 f218"/>
                                  <a:gd name="f377" fmla="*/ f322 1 f218"/>
                                  <a:gd name="f378" fmla="*/ f323 f209 1"/>
                                  <a:gd name="f379" fmla="*/ f324 f209 1"/>
                                  <a:gd name="f380" fmla="*/ f326 f210 1"/>
                                  <a:gd name="f381" fmla="*/ f325 f210 1"/>
                                  <a:gd name="f382" fmla="*/ f327 f209 1"/>
                                  <a:gd name="f383" fmla="*/ f328 f210 1"/>
                                  <a:gd name="f384" fmla="*/ f329 f209 1"/>
                                  <a:gd name="f385" fmla="*/ f330 f210 1"/>
                                  <a:gd name="f386" fmla="*/ f331 f209 1"/>
                                  <a:gd name="f387" fmla="*/ f332 f210 1"/>
                                  <a:gd name="f388" fmla="*/ f333 f209 1"/>
                                  <a:gd name="f389" fmla="*/ f334 f210 1"/>
                                  <a:gd name="f390" fmla="*/ f335 f209 1"/>
                                  <a:gd name="f391" fmla="*/ f336 f210 1"/>
                                  <a:gd name="f392" fmla="*/ f337 f209 1"/>
                                  <a:gd name="f393" fmla="*/ f338 f210 1"/>
                                  <a:gd name="f394" fmla="*/ f339 f209 1"/>
                                  <a:gd name="f395" fmla="*/ f340 f210 1"/>
                                  <a:gd name="f396" fmla="*/ f341 f209 1"/>
                                  <a:gd name="f397" fmla="*/ f342 f210 1"/>
                                  <a:gd name="f398" fmla="*/ f343 f209 1"/>
                                  <a:gd name="f399" fmla="*/ f344 f209 1"/>
                                  <a:gd name="f400" fmla="*/ f345 f210 1"/>
                                  <a:gd name="f401" fmla="*/ f346 f209 1"/>
                                  <a:gd name="f402" fmla="*/ f347 f209 1"/>
                                  <a:gd name="f403" fmla="*/ f348 f210 1"/>
                                  <a:gd name="f404" fmla="*/ f349 f209 1"/>
                                  <a:gd name="f405" fmla="*/ f350 f209 1"/>
                                  <a:gd name="f406" fmla="*/ f351 f210 1"/>
                                  <a:gd name="f407" fmla="*/ f352 f209 1"/>
                                  <a:gd name="f408" fmla="*/ f353 f210 1"/>
                                  <a:gd name="f409" fmla="*/ f354 f209 1"/>
                                  <a:gd name="f410" fmla="*/ f355 f210 1"/>
                                  <a:gd name="f411" fmla="*/ f356 f209 1"/>
                                  <a:gd name="f412" fmla="*/ f357 f210 1"/>
                                  <a:gd name="f413" fmla="*/ f358 f209 1"/>
                                  <a:gd name="f414" fmla="*/ f359 f209 1"/>
                                  <a:gd name="f415" fmla="*/ f360 f210 1"/>
                                  <a:gd name="f416" fmla="*/ f361 f210 1"/>
                                  <a:gd name="f417" fmla="*/ f362 f210 1"/>
                                  <a:gd name="f418" fmla="*/ f363 f209 1"/>
                                  <a:gd name="f419" fmla="*/ f364 f210 1"/>
                                  <a:gd name="f420" fmla="*/ f365 f209 1"/>
                                  <a:gd name="f421" fmla="*/ f366 f209 1"/>
                                  <a:gd name="f422" fmla="*/ f367 f210 1"/>
                                  <a:gd name="f423" fmla="*/ f368 f209 1"/>
                                  <a:gd name="f424" fmla="*/ f369 f210 1"/>
                                  <a:gd name="f425" fmla="*/ f370 f210 1"/>
                                  <a:gd name="f426" fmla="*/ f371 f209 1"/>
                                  <a:gd name="f427" fmla="*/ f372 f210 1"/>
                                  <a:gd name="f428" fmla="*/ f373 f210 1"/>
                                  <a:gd name="f429" fmla="*/ f374 f210 1"/>
                                  <a:gd name="f430" fmla="*/ f375 f210 1"/>
                                  <a:gd name="f431" fmla="*/ f376 f209 1"/>
                                  <a:gd name="f432" fmla="*/ f377 f209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271">
                                    <a:pos x="f382" y="f383"/>
                                  </a:cxn>
                                  <a:cxn ang="f271">
                                    <a:pos x="f384" y="f385"/>
                                  </a:cxn>
                                  <a:cxn ang="f271">
                                    <a:pos x="f386" y="f387"/>
                                  </a:cxn>
                                  <a:cxn ang="f271">
                                    <a:pos x="f388" y="f389"/>
                                  </a:cxn>
                                  <a:cxn ang="f271">
                                    <a:pos x="f390" y="f391"/>
                                  </a:cxn>
                                  <a:cxn ang="f271">
                                    <a:pos x="f392" y="f393"/>
                                  </a:cxn>
                                  <a:cxn ang="f271">
                                    <a:pos x="f394" y="f395"/>
                                  </a:cxn>
                                  <a:cxn ang="f271">
                                    <a:pos x="f396" y="f397"/>
                                  </a:cxn>
                                  <a:cxn ang="f271">
                                    <a:pos x="f398" y="f395"/>
                                  </a:cxn>
                                  <a:cxn ang="f271">
                                    <a:pos x="f399" y="f400"/>
                                  </a:cxn>
                                  <a:cxn ang="f271">
                                    <a:pos x="f401" y="f387"/>
                                  </a:cxn>
                                  <a:cxn ang="f271">
                                    <a:pos x="f402" y="f403"/>
                                  </a:cxn>
                                  <a:cxn ang="f271">
                                    <a:pos x="f404" y="f385"/>
                                  </a:cxn>
                                  <a:cxn ang="f271">
                                    <a:pos x="f405" y="f406"/>
                                  </a:cxn>
                                  <a:cxn ang="f271">
                                    <a:pos x="f407" y="f408"/>
                                  </a:cxn>
                                  <a:cxn ang="f271">
                                    <a:pos x="f409" y="f410"/>
                                  </a:cxn>
                                  <a:cxn ang="f271">
                                    <a:pos x="f411" y="f412"/>
                                  </a:cxn>
                                  <a:cxn ang="f271">
                                    <a:pos x="f413" y="f410"/>
                                  </a:cxn>
                                  <a:cxn ang="f271">
                                    <a:pos x="f411" y="f406"/>
                                  </a:cxn>
                                  <a:cxn ang="f271">
                                    <a:pos x="f414" y="f415"/>
                                  </a:cxn>
                                  <a:cxn ang="f271">
                                    <a:pos x="f405" y="f416"/>
                                  </a:cxn>
                                  <a:cxn ang="f271">
                                    <a:pos x="f404" y="f417"/>
                                  </a:cxn>
                                  <a:cxn ang="f271">
                                    <a:pos x="f418" y="f419"/>
                                  </a:cxn>
                                  <a:cxn ang="f271">
                                    <a:pos x="f420" y="f410"/>
                                  </a:cxn>
                                  <a:cxn ang="f271">
                                    <a:pos x="f421" y="f422"/>
                                  </a:cxn>
                                  <a:cxn ang="f271">
                                    <a:pos x="f423" y="f424"/>
                                  </a:cxn>
                                  <a:cxn ang="f271">
                                    <a:pos x="f421" y="f412"/>
                                  </a:cxn>
                                  <a:cxn ang="f271">
                                    <a:pos x="f411" y="f424"/>
                                  </a:cxn>
                                  <a:cxn ang="f271">
                                    <a:pos x="f409" y="f425"/>
                                  </a:cxn>
                                  <a:cxn ang="f271">
                                    <a:pos x="f426" y="f408"/>
                                  </a:cxn>
                                  <a:cxn ang="f271">
                                    <a:pos x="f414" y="f408"/>
                                  </a:cxn>
                                  <a:cxn ang="f271">
                                    <a:pos x="f405" y="f417"/>
                                  </a:cxn>
                                  <a:cxn ang="f271">
                                    <a:pos x="f405" y="f410"/>
                                  </a:cxn>
                                  <a:cxn ang="f271">
                                    <a:pos x="f414" y="f419"/>
                                  </a:cxn>
                                  <a:cxn ang="f271">
                                    <a:pos x="f405" y="f427"/>
                                  </a:cxn>
                                  <a:cxn ang="f271">
                                    <a:pos x="f423" y="f416"/>
                                  </a:cxn>
                                  <a:cxn ang="f271">
                                    <a:pos x="f421" y="f415"/>
                                  </a:cxn>
                                  <a:cxn ang="f271">
                                    <a:pos x="f426" y="f428"/>
                                  </a:cxn>
                                  <a:cxn ang="f271">
                                    <a:pos x="f407" y="f415"/>
                                  </a:cxn>
                                  <a:cxn ang="f271">
                                    <a:pos x="f420" y="f429"/>
                                  </a:cxn>
                                  <a:cxn ang="f271">
                                    <a:pos x="f405" y="f408"/>
                                  </a:cxn>
                                  <a:cxn ang="f271">
                                    <a:pos x="f404" y="f419"/>
                                  </a:cxn>
                                  <a:cxn ang="f271">
                                    <a:pos x="f414" y="f422"/>
                                  </a:cxn>
                                  <a:cxn ang="f271">
                                    <a:pos x="f413" y="f430"/>
                                  </a:cxn>
                                  <a:cxn ang="f271">
                                    <a:pos x="f409" y="f424"/>
                                  </a:cxn>
                                  <a:cxn ang="f271">
                                    <a:pos x="f411" y="f430"/>
                                  </a:cxn>
                                  <a:cxn ang="f271">
                                    <a:pos x="f426" y="f415"/>
                                  </a:cxn>
                                  <a:cxn ang="f271">
                                    <a:pos x="f404" y="f408"/>
                                  </a:cxn>
                                  <a:cxn ang="f271">
                                    <a:pos x="f431" y="f422"/>
                                  </a:cxn>
                                  <a:cxn ang="f271">
                                    <a:pos x="f407" y="f412"/>
                                  </a:cxn>
                                  <a:cxn ang="f271">
                                    <a:pos x="f418" y="f424"/>
                                  </a:cxn>
                                  <a:cxn ang="f271">
                                    <a:pos x="f432" y="f408"/>
                                  </a:cxn>
                                  <a:cxn ang="f271">
                                    <a:pos x="f404" y="f410"/>
                                  </a:cxn>
                                </a:cxnLst>
                                <a:rect l="f378" t="f381" r="f379" b="f380"/>
                                <a:pathLst>
                                  <a:path w="1929" h="861">
                                    <a:moveTo>
                                      <a:pt x="f7" y="f9"/>
                                    </a:moveTo>
                                    <a:cubicBezTo>
                                      <a:pt x="f10" y="f11"/>
                                      <a:pt x="f12" y="f13"/>
                                      <a:pt x="f14" y="f15"/>
                                    </a:cubicBezTo>
                                    <a:cubicBezTo>
                                      <a:pt x="f16" y="f17"/>
                                      <a:pt x="f18" y="f19"/>
                                      <a:pt x="f20" y="f21"/>
                                    </a:cubicBezTo>
                                    <a:cubicBezTo>
                                      <a:pt x="f22" y="f23"/>
                                      <a:pt x="f24" y="f25"/>
                                      <a:pt x="f26" y="f27"/>
                                    </a:cubicBezTo>
                                    <a:cubicBezTo>
                                      <a:pt x="f28" y="f3"/>
                                      <a:pt x="f29" y="f30"/>
                                      <a:pt x="f31" y="f32"/>
                                    </a:cubicBezTo>
                                    <a:cubicBezTo>
                                      <a:pt x="f33" y="f34"/>
                                      <a:pt x="f35" y="f36"/>
                                      <a:pt x="f37" y="f38"/>
                                    </a:cubicBezTo>
                                    <a:cubicBezTo>
                                      <a:pt x="f39" y="f40"/>
                                      <a:pt x="f41" y="f42"/>
                                      <a:pt x="f43" y="f44"/>
                                    </a:cubicBezTo>
                                    <a:cubicBezTo>
                                      <a:pt x="f45" y="f46"/>
                                      <a:pt x="f47" y="f48"/>
                                      <a:pt x="f49" y="f6"/>
                                    </a:cubicBezTo>
                                    <a:cubicBezTo>
                                      <a:pt x="f50" y="f48"/>
                                      <a:pt x="f51" y="f52"/>
                                      <a:pt x="f53" y="f44"/>
                                    </a:cubicBezTo>
                                    <a:cubicBezTo>
                                      <a:pt x="f54" y="f55"/>
                                      <a:pt x="f56" y="f57"/>
                                      <a:pt x="f58" y="f3"/>
                                    </a:cubicBezTo>
                                    <a:cubicBezTo>
                                      <a:pt x="f59" y="f60"/>
                                      <a:pt x="f61" y="f62"/>
                                      <a:pt x="f63" y="f21"/>
                                    </a:cubicBezTo>
                                    <a:cubicBezTo>
                                      <a:pt x="f64" y="f65"/>
                                      <a:pt x="f66" y="f67"/>
                                      <a:pt x="f68" y="f2"/>
                                    </a:cubicBezTo>
                                    <a:cubicBezTo>
                                      <a:pt x="f69" y="f70"/>
                                      <a:pt x="f71" y="f72"/>
                                      <a:pt x="f17" y="f15"/>
                                    </a:cubicBezTo>
                                    <a:cubicBezTo>
                                      <a:pt x="f73" y="f74"/>
                                      <a:pt x="f75" y="f76"/>
                                      <a:pt x="f77" y="f78"/>
                                    </a:cubicBezTo>
                                    <a:cubicBezTo>
                                      <a:pt x="f79" y="f80"/>
                                      <a:pt x="f81" y="f82"/>
                                      <a:pt x="f83" y="f84"/>
                                    </a:cubicBezTo>
                                    <a:cubicBezTo>
                                      <a:pt x="f85" y="f86"/>
                                      <a:pt x="f87" y="f88"/>
                                      <a:pt x="f89" y="f90"/>
                                    </a:cubicBezTo>
                                    <a:cubicBezTo>
                                      <a:pt x="f91" y="f92"/>
                                      <a:pt x="f93" y="f94"/>
                                      <a:pt x="f95" y="f94"/>
                                    </a:cubicBezTo>
                                    <a:cubicBezTo>
                                      <a:pt x="f96" y="f94"/>
                                      <a:pt x="f97" y="f98"/>
                                      <a:pt x="f97" y="f90"/>
                                    </a:cubicBezTo>
                                    <a:cubicBezTo>
                                      <a:pt x="f97" y="f99"/>
                                      <a:pt x="f100" y="f101"/>
                                      <a:pt x="f95" y="f78"/>
                                    </a:cubicBezTo>
                                    <a:cubicBezTo>
                                      <a:pt x="f3" y="f102"/>
                                      <a:pt x="f6" y="f103"/>
                                      <a:pt x="f104" y="f105"/>
                                    </a:cubicBezTo>
                                    <a:cubicBezTo>
                                      <a:pt x="f106" y="f107"/>
                                      <a:pt x="f108" y="f109"/>
                                      <a:pt x="f77" y="f110"/>
                                    </a:cubicBezTo>
                                    <a:cubicBezTo>
                                      <a:pt x="f111" y="f112"/>
                                      <a:pt x="f113" y="f114"/>
                                      <a:pt x="f17" y="f115"/>
                                    </a:cubicBezTo>
                                    <a:cubicBezTo>
                                      <a:pt x="f116" y="f117"/>
                                      <a:pt x="f69" y="f118"/>
                                      <a:pt x="f119" y="f120"/>
                                    </a:cubicBezTo>
                                    <a:cubicBezTo>
                                      <a:pt x="f121" y="f122"/>
                                      <a:pt x="f123" y="f124"/>
                                      <a:pt x="f125" y="f90"/>
                                    </a:cubicBezTo>
                                    <a:cubicBezTo>
                                      <a:pt x="f126" y="f127"/>
                                      <a:pt x="f128" y="f129"/>
                                      <a:pt x="f130" y="f92"/>
                                    </a:cubicBezTo>
                                    <a:cubicBezTo>
                                      <a:pt x="f131" y="f132"/>
                                      <a:pt x="f133" y="f134"/>
                                      <a:pt x="f133" y="f135"/>
                                    </a:cubicBezTo>
                                    <a:cubicBezTo>
                                      <a:pt x="f133" y="f136"/>
                                      <a:pt x="f83" y="f122"/>
                                      <a:pt x="f130" y="f94"/>
                                    </a:cubicBezTo>
                                    <a:cubicBezTo>
                                      <a:pt x="f87" y="f122"/>
                                      <a:pt x="f137" y="f136"/>
                                      <a:pt x="f95" y="f135"/>
                                    </a:cubicBezTo>
                                    <a:cubicBezTo>
                                      <a:pt x="f138" y="f139"/>
                                      <a:pt x="f140" y="f141"/>
                                      <a:pt x="f89" y="f142"/>
                                    </a:cubicBezTo>
                                    <a:cubicBezTo>
                                      <a:pt x="f143" y="f144"/>
                                      <a:pt x="f145" y="f146"/>
                                      <a:pt x="f87" y="f84"/>
                                    </a:cubicBezTo>
                                    <a:cubicBezTo>
                                      <a:pt x="f147" y="f56"/>
                                      <a:pt x="f148" y="f149"/>
                                      <a:pt x="f104" y="f84"/>
                                    </a:cubicBezTo>
                                    <a:cubicBezTo>
                                      <a:pt x="f133" y="f150"/>
                                      <a:pt x="f151" y="f115"/>
                                      <a:pt x="f77" y="f115"/>
                                    </a:cubicBezTo>
                                    <a:cubicBezTo>
                                      <a:pt x="f152" y="f115"/>
                                      <a:pt x="f77" y="f90"/>
                                      <a:pt x="f77" y="f90"/>
                                    </a:cubicBezTo>
                                    <a:cubicBezTo>
                                      <a:pt x="f125" y="f153"/>
                                      <a:pt x="f154" y="f155"/>
                                      <a:pt x="f104" y="f120"/>
                                    </a:cubicBezTo>
                                    <a:cubicBezTo>
                                      <a:pt x="f156" y="f157"/>
                                      <a:pt x="f158" y="f159"/>
                                      <a:pt x="f77" y="f117"/>
                                    </a:cubicBezTo>
                                    <a:cubicBezTo>
                                      <a:pt x="f73" y="f115"/>
                                      <a:pt x="f160" y="f161"/>
                                      <a:pt x="f133" y="f110"/>
                                    </a:cubicBezTo>
                                    <a:cubicBezTo>
                                      <a:pt x="f162" y="f163"/>
                                      <a:pt x="f34" y="f164"/>
                                      <a:pt x="f130" y="f105"/>
                                    </a:cubicBezTo>
                                    <a:cubicBezTo>
                                      <a:pt x="f165" y="f166"/>
                                      <a:pt x="f167" y="f168"/>
                                      <a:pt x="f87" y="f168"/>
                                    </a:cubicBezTo>
                                    <a:cubicBezTo>
                                      <a:pt x="f169" y="f168"/>
                                      <a:pt x="f85" y="f170"/>
                                      <a:pt x="f83" y="f105"/>
                                    </a:cubicBezTo>
                                    <a:cubicBezTo>
                                      <a:pt x="f171" y="f172"/>
                                      <a:pt x="f133" y="f173"/>
                                      <a:pt x="f125" y="f174"/>
                                    </a:cubicBezTo>
                                    <a:cubicBezTo>
                                      <a:pt x="f73" y="f115"/>
                                      <a:pt x="f175" y="f54"/>
                                      <a:pt x="f77" y="f84"/>
                                    </a:cubicBezTo>
                                    <a:cubicBezTo>
                                      <a:pt x="f176" y="f177"/>
                                      <a:pt x="f178" y="f179"/>
                                      <a:pt x="f17" y="f120"/>
                                    </a:cubicBezTo>
                                    <a:cubicBezTo>
                                      <a:pt x="f180" y="f181"/>
                                      <a:pt x="f125" y="f127"/>
                                      <a:pt x="f104" y="f92"/>
                                    </a:cubicBezTo>
                                    <a:cubicBezTo>
                                      <a:pt x="f36" y="f182"/>
                                      <a:pt x="f97" y="f183"/>
                                      <a:pt x="f97" y="f183"/>
                                    </a:cubicBezTo>
                                    <a:cubicBezTo>
                                      <a:pt x="f100" y="f184"/>
                                      <a:pt x="f185" y="f135"/>
                                      <a:pt x="f89" y="f135"/>
                                    </a:cubicBezTo>
                                    <a:cubicBezTo>
                                      <a:pt x="f143" y="f135"/>
                                      <a:pt x="f95" y="f8"/>
                                      <a:pt x="f95" y="f183"/>
                                    </a:cubicBezTo>
                                    <a:cubicBezTo>
                                      <a:pt x="f95" y="f186"/>
                                      <a:pt x="f187" y="f188"/>
                                      <a:pt x="f87" y="f105"/>
                                    </a:cubicBezTo>
                                    <a:cubicBezTo>
                                      <a:pt x="f189" y="f173"/>
                                      <a:pt x="f190" y="f191"/>
                                      <a:pt x="f17" y="f84"/>
                                    </a:cubicBezTo>
                                    <a:cubicBezTo>
                                      <a:pt x="f192" y="f120"/>
                                      <a:pt x="f193" y="f194"/>
                                      <a:pt x="f113" y="f92"/>
                                    </a:cubicBezTo>
                                    <a:cubicBezTo>
                                      <a:pt x="f195" y="f196"/>
                                      <a:pt x="f197" y="f198"/>
                                      <a:pt x="f83" y="f94"/>
                                    </a:cubicBezTo>
                                    <a:cubicBezTo>
                                      <a:pt x="f125" y="f122"/>
                                      <a:pt x="f113" y="f199"/>
                                      <a:pt x="f119" y="f135"/>
                                    </a:cubicBezTo>
                                    <a:cubicBezTo>
                                      <a:pt x="f200" y="f201"/>
                                      <a:pt x="f202" y="f203"/>
                                      <a:pt x="f71" y="f84"/>
                                    </a:cubicBezTo>
                                    <a:cubicBezTo>
                                      <a:pt x="f204" y="f205"/>
                                      <a:pt x="f206" y="f207"/>
                                      <a:pt x="f17" y="f90"/>
                                    </a:cubicBezTo>
                                  </a:path>
                                </a:pathLst>
                              </a:custGeom>
                              <a:noFill/>
                              <a:ln w="9528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0D0F77" id="Полилиния: фигура 36" o:spid="_x0000_s1026" style="position:absolute;margin-left:4pt;margin-top:9.75pt;width:16.5pt;height:9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 strokeweight=".26467mm">
                      <v:path arrowok="t" o:connecttype="custom" o:connectlocs="104775,0;209550,57150;104775,114300;0,57150;209550,76997;198687,53101;189996,39826;181306,26551;176961,18585;150889,7965;144371,2655;137853,0;90055,2655;44430,23895;35740,39826;33567,47791;27049,53101;20531,69031;11841,92927;5323,98237;3150,106202;978,98237;3150,69031;14013,79652;20531,82307;27049,87617;31394,95582;18359,98237;9668,100892;16186,103547;9668,106202;3150,103547;5323,74341;7496,92927;14013,92927;20531,87617;20531,98237;14013,95582;20531,90272;16186,82307;9668,79652;7496,71686;11841,79652;18359,84962;20531,92927;27049,95582;14013,100892;978,111512;5323,103547;3150,111512;7496,79652;27049,92927;24877,100892;11841,106202;31394,103547;29222,92927;27049,98237" o:connectangles="270,0,90,180,0,0,0,0,0,0,0,0,0,0,0,0,0,0,0,0,0,0,0,0,0,0,0,0,0,0,0,0,0,0,0,0,0,0,0,0,0,0,0,0,0,0,0,0,0,0,0,0,0,0,0,0,0" textboxrect="0,0,1929,861"/>
                    </v:shape>
                  </w:pict>
                </mc:Fallback>
              </mc:AlternateContent>
            </w: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A9948C" w14:textId="2B5C0DB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B49302" w14:textId="262C129E" w:rsidR="004B3F2D" w:rsidRDefault="00816FD1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>
              <w:rPr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1A26F1CF" wp14:editId="296DF988">
                      <wp:simplePos x="0" y="0"/>
                      <wp:positionH relativeFrom="column">
                        <wp:posOffset>-173355</wp:posOffset>
                      </wp:positionH>
                      <wp:positionV relativeFrom="paragraph">
                        <wp:posOffset>90170</wp:posOffset>
                      </wp:positionV>
                      <wp:extent cx="209550" cy="114300"/>
                      <wp:effectExtent l="0" t="0" r="19047" b="12070"/>
                      <wp:wrapNone/>
                      <wp:docPr id="950567592" name="Полилиния: фигура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114300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360"/>
                                  <a:gd name="f3" fmla="val 180"/>
                                  <a:gd name="f4" fmla="val w"/>
                                  <a:gd name="f5" fmla="val h"/>
                                  <a:gd name="f6" fmla="val 0"/>
                                  <a:gd name="f7" fmla="val 1929"/>
                                  <a:gd name="f8" fmla="val 861"/>
                                  <a:gd name="f9" fmla="val 580"/>
                                  <a:gd name="f10" fmla="val 1902"/>
                                  <a:gd name="f11" fmla="val 474"/>
                                  <a:gd name="f12" fmla="val 1921"/>
                                  <a:gd name="f13" fmla="val 461"/>
                                  <a:gd name="f14" fmla="val 1829"/>
                                  <a:gd name="f15" fmla="val 400"/>
                                  <a:gd name="f16" fmla="val 1779"/>
                                  <a:gd name="f17" fmla="val 249"/>
                                  <a:gd name="f18" fmla="val 1852"/>
                                  <a:gd name="f19" fmla="val 429"/>
                                  <a:gd name="f20" fmla="val 1749"/>
                                  <a:gd name="f21" fmla="val 300"/>
                                  <a:gd name="f22" fmla="val 1639"/>
                                  <a:gd name="f23" fmla="val 162"/>
                                  <a:gd name="f24" fmla="val 1841"/>
                                  <a:gd name="f25" fmla="val 315"/>
                                  <a:gd name="f26" fmla="val 1669"/>
                                  <a:gd name="f27" fmla="val 200"/>
                                  <a:gd name="f28" fmla="val 1656"/>
                                  <a:gd name="f29" fmla="val 1649"/>
                                  <a:gd name="f30" fmla="val 153"/>
                                  <a:gd name="f31" fmla="val 1629"/>
                                  <a:gd name="f32" fmla="val 140"/>
                                  <a:gd name="f33" fmla="val 1571"/>
                                  <a:gd name="f34" fmla="val 104"/>
                                  <a:gd name="f35" fmla="val 1458"/>
                                  <a:gd name="f36" fmla="val 83"/>
                                  <a:gd name="f37" fmla="val 1389"/>
                                  <a:gd name="f38" fmla="val 60"/>
                                  <a:gd name="f39" fmla="val 1366"/>
                                  <a:gd name="f40" fmla="val 52"/>
                                  <a:gd name="f41" fmla="val 1350"/>
                                  <a:gd name="f42" fmla="val 31"/>
                                  <a:gd name="f43" fmla="val 1329"/>
                                  <a:gd name="f44" fmla="val 20"/>
                                  <a:gd name="f45" fmla="val 1310"/>
                                  <a:gd name="f46" fmla="val 11"/>
                                  <a:gd name="f47" fmla="val 1289"/>
                                  <a:gd name="f48" fmla="val 7"/>
                                  <a:gd name="f49" fmla="val 1269"/>
                                  <a:gd name="f50" fmla="val 1122"/>
                                  <a:gd name="f51" fmla="val 975"/>
                                  <a:gd name="f52" fmla="val 4"/>
                                  <a:gd name="f53" fmla="val 829"/>
                                  <a:gd name="f54" fmla="val 685"/>
                                  <a:gd name="f55" fmla="val 35"/>
                                  <a:gd name="f56" fmla="val 542"/>
                                  <a:gd name="f57" fmla="val 136"/>
                                  <a:gd name="f58" fmla="val 409"/>
                                  <a:gd name="f59" fmla="val 382"/>
                                  <a:gd name="f60" fmla="val 220"/>
                                  <a:gd name="f61" fmla="val 356"/>
                                  <a:gd name="f62" fmla="val 260"/>
                                  <a:gd name="f63" fmla="val 329"/>
                                  <a:gd name="f64" fmla="val 317"/>
                                  <a:gd name="f65" fmla="val 318"/>
                                  <a:gd name="f66" fmla="val 322"/>
                                  <a:gd name="f67" fmla="val 344"/>
                                  <a:gd name="f68" fmla="val 309"/>
                                  <a:gd name="f69" fmla="val 294"/>
                                  <a:gd name="f70" fmla="val 379"/>
                                  <a:gd name="f71" fmla="val 269"/>
                                  <a:gd name="f72" fmla="val 387"/>
                                  <a:gd name="f73" fmla="val 176"/>
                                  <a:gd name="f74" fmla="val 619"/>
                                  <a:gd name="f75" fmla="val 292"/>
                                  <a:gd name="f76" fmla="val 287"/>
                                  <a:gd name="f77" fmla="val 189"/>
                                  <a:gd name="f78" fmla="val 520"/>
                                  <a:gd name="f79" fmla="val 157"/>
                                  <a:gd name="f80" fmla="val 591"/>
                                  <a:gd name="f81" fmla="val 163"/>
                                  <a:gd name="f82" fmla="val 646"/>
                                  <a:gd name="f83" fmla="val 109"/>
                                  <a:gd name="f84" fmla="val 700"/>
                                  <a:gd name="f85" fmla="val 92"/>
                                  <a:gd name="f86" fmla="val 717"/>
                                  <a:gd name="f87" fmla="val 69"/>
                                  <a:gd name="f88" fmla="val 727"/>
                                  <a:gd name="f89" fmla="val 49"/>
                                  <a:gd name="f90" fmla="val 740"/>
                                  <a:gd name="f91" fmla="val 42"/>
                                  <a:gd name="f92" fmla="val 760"/>
                                  <a:gd name="f93" fmla="val 50"/>
                                  <a:gd name="f94" fmla="val 800"/>
                                  <a:gd name="f95" fmla="val 29"/>
                                  <a:gd name="f96" fmla="val 8"/>
                                  <a:gd name="f97" fmla="val 9"/>
                                  <a:gd name="f98" fmla="val 761"/>
                                  <a:gd name="f99" fmla="val 666"/>
                                  <a:gd name="f100" fmla="val 22"/>
                                  <a:gd name="f101" fmla="val 593"/>
                                  <a:gd name="f102" fmla="val 570"/>
                                  <a:gd name="f103" fmla="val 497"/>
                                  <a:gd name="f104" fmla="val 129"/>
                                  <a:gd name="f105" fmla="val 600"/>
                                  <a:gd name="f106" fmla="val 145"/>
                                  <a:gd name="f107" fmla="val 613"/>
                                  <a:gd name="f108" fmla="val 170"/>
                                  <a:gd name="f109" fmla="val 611"/>
                                  <a:gd name="f110" fmla="val 620"/>
                                  <a:gd name="f111" fmla="val 210"/>
                                  <a:gd name="f112" fmla="val 631"/>
                                  <a:gd name="f113" fmla="val 229"/>
                                  <a:gd name="f114" fmla="val 647"/>
                                  <a:gd name="f115" fmla="val 660"/>
                                  <a:gd name="f116" fmla="val 262"/>
                                  <a:gd name="f117" fmla="val 680"/>
                                  <a:gd name="f118" fmla="val 696"/>
                                  <a:gd name="f119" fmla="val 289"/>
                                  <a:gd name="f120" fmla="val 720"/>
                                  <a:gd name="f121" fmla="val 274"/>
                                  <a:gd name="f122" fmla="val 793"/>
                                  <a:gd name="f123" fmla="val 197"/>
                                  <a:gd name="f124" fmla="val 749"/>
                                  <a:gd name="f125" fmla="val 169"/>
                                  <a:gd name="f126" fmla="val 142"/>
                                  <a:gd name="f127" fmla="val 747"/>
                                  <a:gd name="f128" fmla="val 101"/>
                                  <a:gd name="f129" fmla="val 735"/>
                                  <a:gd name="f130" fmla="val 89"/>
                                  <a:gd name="f131" fmla="val 80"/>
                                  <a:gd name="f132" fmla="val 779"/>
                                  <a:gd name="f133" fmla="val 149"/>
                                  <a:gd name="f134" fmla="val 759"/>
                                  <a:gd name="f135" fmla="val 780"/>
                                  <a:gd name="f136" fmla="val 801"/>
                                  <a:gd name="f137" fmla="val 32"/>
                                  <a:gd name="f138" fmla="val 17"/>
                                  <a:gd name="f139" fmla="val 707"/>
                                  <a:gd name="f140" fmla="val 16"/>
                                  <a:gd name="f141" fmla="val 626"/>
                                  <a:gd name="f142" fmla="val 560"/>
                                  <a:gd name="f143" fmla="val 70"/>
                                  <a:gd name="f144" fmla="val 518"/>
                                  <a:gd name="f145" fmla="val 62"/>
                                  <a:gd name="f146" fmla="val 653"/>
                                  <a:gd name="f147" fmla="val 122"/>
                                  <a:gd name="f148" fmla="val 102"/>
                                  <a:gd name="f149" fmla="val 538"/>
                                  <a:gd name="f150" fmla="val 687"/>
                                  <a:gd name="f151" fmla="val 165"/>
                                  <a:gd name="f152" fmla="val 349"/>
                                  <a:gd name="f153" fmla="val 733"/>
                                  <a:gd name="f154" fmla="val 111"/>
                                  <a:gd name="f155" fmla="val 732"/>
                                  <a:gd name="f156" fmla="val 199"/>
                                  <a:gd name="f157" fmla="val 673"/>
                                  <a:gd name="f158" fmla="val 324"/>
                                  <a:gd name="f159" fmla="val 725"/>
                                  <a:gd name="f160" fmla="val 168"/>
                                  <a:gd name="f161" fmla="val 635"/>
                                  <a:gd name="f162" fmla="val 133"/>
                                  <a:gd name="f163" fmla="val 607"/>
                                  <a:gd name="f164" fmla="val 615"/>
                                  <a:gd name="f165" fmla="val 74"/>
                                  <a:gd name="f166" fmla="val 585"/>
                                  <a:gd name="f167" fmla="val 48"/>
                                  <a:gd name="f168" fmla="val 540"/>
                                  <a:gd name="f169" fmla="val 93"/>
                                  <a:gd name="f170" fmla="val 583"/>
                                  <a:gd name="f171" fmla="val 126"/>
                                  <a:gd name="f172" fmla="val 617"/>
                                  <a:gd name="f173" fmla="val 627"/>
                                  <a:gd name="f174" fmla="val 640"/>
                                  <a:gd name="f175" fmla="val 174"/>
                                  <a:gd name="f176" fmla="val 204"/>
                                  <a:gd name="f177" fmla="val 715"/>
                                  <a:gd name="f178" fmla="val 264"/>
                                  <a:gd name="f179" fmla="val 705"/>
                                  <a:gd name="f180" fmla="val 219"/>
                                  <a:gd name="f181" fmla="val 750"/>
                                  <a:gd name="f182" fmla="val 775"/>
                                  <a:gd name="f183" fmla="val 840"/>
                                  <a:gd name="f184" fmla="val 820"/>
                                  <a:gd name="f185" fmla="val 25"/>
                                  <a:gd name="f186" fmla="val 790"/>
                                  <a:gd name="f187" fmla="val 58"/>
                                  <a:gd name="f188" fmla="val 657"/>
                                  <a:gd name="f189" fmla="val 175"/>
                                  <a:gd name="f190" fmla="val 188"/>
                                  <a:gd name="f191" fmla="val 608"/>
                                  <a:gd name="f192" fmla="val 242"/>
                                  <a:gd name="f193" fmla="val 246"/>
                                  <a:gd name="f194" fmla="val 748"/>
                                  <a:gd name="f195" fmla="val 195"/>
                                  <a:gd name="f196" fmla="val 785"/>
                                  <a:gd name="f197" fmla="val 67"/>
                                  <a:gd name="f198" fmla="val 805"/>
                                  <a:gd name="f199" fmla="val 787"/>
                                  <a:gd name="f200" fmla="val 282"/>
                                  <a:gd name="f201" fmla="val 753"/>
                                  <a:gd name="f202" fmla="val 284"/>
                                  <a:gd name="f203" fmla="val 723"/>
                                  <a:gd name="f204" fmla="val 187"/>
                                  <a:gd name="f205" fmla="val 577"/>
                                  <a:gd name="f206" fmla="val 207"/>
                                  <a:gd name="f207" fmla="val 698"/>
                                  <a:gd name="f208" fmla="+- 0 0 -90"/>
                                  <a:gd name="f209" fmla="*/ f4 1 1929"/>
                                  <a:gd name="f210" fmla="*/ f5 1 861"/>
                                  <a:gd name="f211" fmla="val f6"/>
                                  <a:gd name="f212" fmla="val f7"/>
                                  <a:gd name="f213" fmla="val f8"/>
                                  <a:gd name="f214" fmla="*/ f208 f0 1"/>
                                  <a:gd name="f215" fmla="+- f213 0 f211"/>
                                  <a:gd name="f216" fmla="+- f212 0 f211"/>
                                  <a:gd name="f217" fmla="*/ f214 1 f3"/>
                                  <a:gd name="f218" fmla="*/ f216 1 1929"/>
                                  <a:gd name="f219" fmla="*/ f215 1 861"/>
                                  <a:gd name="f220" fmla="*/ 1929 f216 1"/>
                                  <a:gd name="f221" fmla="*/ 580 f215 1"/>
                                  <a:gd name="f222" fmla="*/ 1829 f216 1"/>
                                  <a:gd name="f223" fmla="*/ 400 f215 1"/>
                                  <a:gd name="f224" fmla="*/ 1749 f216 1"/>
                                  <a:gd name="f225" fmla="*/ 300 f215 1"/>
                                  <a:gd name="f226" fmla="*/ 1669 f216 1"/>
                                  <a:gd name="f227" fmla="*/ 200 f215 1"/>
                                  <a:gd name="f228" fmla="*/ 1629 f216 1"/>
                                  <a:gd name="f229" fmla="*/ 140 f215 1"/>
                                  <a:gd name="f230" fmla="*/ 1389 f216 1"/>
                                  <a:gd name="f231" fmla="*/ 60 f215 1"/>
                                  <a:gd name="f232" fmla="*/ 1329 f216 1"/>
                                  <a:gd name="f233" fmla="*/ 20 f215 1"/>
                                  <a:gd name="f234" fmla="*/ 1269 f216 1"/>
                                  <a:gd name="f235" fmla="*/ 0 f215 1"/>
                                  <a:gd name="f236" fmla="*/ 829 f216 1"/>
                                  <a:gd name="f237" fmla="*/ 409 f216 1"/>
                                  <a:gd name="f238" fmla="*/ 180 f215 1"/>
                                  <a:gd name="f239" fmla="*/ 329 f216 1"/>
                                  <a:gd name="f240" fmla="*/ 309 f216 1"/>
                                  <a:gd name="f241" fmla="*/ 360 f215 1"/>
                                  <a:gd name="f242" fmla="*/ 249 f216 1"/>
                                  <a:gd name="f243" fmla="*/ 189 f216 1"/>
                                  <a:gd name="f244" fmla="*/ 520 f215 1"/>
                                  <a:gd name="f245" fmla="*/ 109 f216 1"/>
                                  <a:gd name="f246" fmla="*/ 700 f215 1"/>
                                  <a:gd name="f247" fmla="*/ 49 f216 1"/>
                                  <a:gd name="f248" fmla="*/ 740 f215 1"/>
                                  <a:gd name="f249" fmla="*/ 29 f216 1"/>
                                  <a:gd name="f250" fmla="*/ 800 f215 1"/>
                                  <a:gd name="f251" fmla="*/ 9 f216 1"/>
                                  <a:gd name="f252" fmla="*/ 129 f216 1"/>
                                  <a:gd name="f253" fmla="*/ 600 f215 1"/>
                                  <a:gd name="f254" fmla="*/ 620 f215 1"/>
                                  <a:gd name="f255" fmla="*/ 660 f215 1"/>
                                  <a:gd name="f256" fmla="*/ 289 f216 1"/>
                                  <a:gd name="f257" fmla="*/ 720 f215 1"/>
                                  <a:gd name="f258" fmla="*/ 169 f216 1"/>
                                  <a:gd name="f259" fmla="*/ 89 f216 1"/>
                                  <a:gd name="f260" fmla="*/ 760 f215 1"/>
                                  <a:gd name="f261" fmla="*/ 149 f216 1"/>
                                  <a:gd name="f262" fmla="*/ 780 f215 1"/>
                                  <a:gd name="f263" fmla="*/ 560 f215 1"/>
                                  <a:gd name="f264" fmla="*/ 69 f216 1"/>
                                  <a:gd name="f265" fmla="*/ 680 f215 1"/>
                                  <a:gd name="f266" fmla="*/ 540 f215 1"/>
                                  <a:gd name="f267" fmla="*/ 640 f215 1"/>
                                  <a:gd name="f268" fmla="*/ 840 f215 1"/>
                                  <a:gd name="f269" fmla="*/ 229 f216 1"/>
                                  <a:gd name="f270" fmla="*/ 269 f216 1"/>
                                  <a:gd name="f271" fmla="+- f217 0 f1"/>
                                  <a:gd name="f272" fmla="*/ f220 1 1929"/>
                                  <a:gd name="f273" fmla="*/ f221 1 861"/>
                                  <a:gd name="f274" fmla="*/ f222 1 1929"/>
                                  <a:gd name="f275" fmla="*/ f223 1 861"/>
                                  <a:gd name="f276" fmla="*/ f224 1 1929"/>
                                  <a:gd name="f277" fmla="*/ f225 1 861"/>
                                  <a:gd name="f278" fmla="*/ f226 1 1929"/>
                                  <a:gd name="f279" fmla="*/ f227 1 861"/>
                                  <a:gd name="f280" fmla="*/ f228 1 1929"/>
                                  <a:gd name="f281" fmla="*/ f229 1 861"/>
                                  <a:gd name="f282" fmla="*/ f230 1 1929"/>
                                  <a:gd name="f283" fmla="*/ f231 1 861"/>
                                  <a:gd name="f284" fmla="*/ f232 1 1929"/>
                                  <a:gd name="f285" fmla="*/ f233 1 861"/>
                                  <a:gd name="f286" fmla="*/ f234 1 1929"/>
                                  <a:gd name="f287" fmla="*/ f235 1 861"/>
                                  <a:gd name="f288" fmla="*/ f236 1 1929"/>
                                  <a:gd name="f289" fmla="*/ f237 1 1929"/>
                                  <a:gd name="f290" fmla="*/ f238 1 861"/>
                                  <a:gd name="f291" fmla="*/ f239 1 1929"/>
                                  <a:gd name="f292" fmla="*/ f240 1 1929"/>
                                  <a:gd name="f293" fmla="*/ f241 1 861"/>
                                  <a:gd name="f294" fmla="*/ f242 1 1929"/>
                                  <a:gd name="f295" fmla="*/ f243 1 1929"/>
                                  <a:gd name="f296" fmla="*/ f244 1 861"/>
                                  <a:gd name="f297" fmla="*/ f245 1 1929"/>
                                  <a:gd name="f298" fmla="*/ f246 1 861"/>
                                  <a:gd name="f299" fmla="*/ f247 1 1929"/>
                                  <a:gd name="f300" fmla="*/ f248 1 861"/>
                                  <a:gd name="f301" fmla="*/ f249 1 1929"/>
                                  <a:gd name="f302" fmla="*/ f250 1 861"/>
                                  <a:gd name="f303" fmla="*/ f251 1 1929"/>
                                  <a:gd name="f304" fmla="*/ f252 1 1929"/>
                                  <a:gd name="f305" fmla="*/ f253 1 861"/>
                                  <a:gd name="f306" fmla="*/ f254 1 861"/>
                                  <a:gd name="f307" fmla="*/ f255 1 861"/>
                                  <a:gd name="f308" fmla="*/ f256 1 1929"/>
                                  <a:gd name="f309" fmla="*/ f257 1 861"/>
                                  <a:gd name="f310" fmla="*/ f258 1 1929"/>
                                  <a:gd name="f311" fmla="*/ f259 1 1929"/>
                                  <a:gd name="f312" fmla="*/ f260 1 861"/>
                                  <a:gd name="f313" fmla="*/ f261 1 1929"/>
                                  <a:gd name="f314" fmla="*/ f262 1 861"/>
                                  <a:gd name="f315" fmla="*/ f263 1 861"/>
                                  <a:gd name="f316" fmla="*/ f264 1 1929"/>
                                  <a:gd name="f317" fmla="*/ f265 1 861"/>
                                  <a:gd name="f318" fmla="*/ f266 1 861"/>
                                  <a:gd name="f319" fmla="*/ f267 1 861"/>
                                  <a:gd name="f320" fmla="*/ f268 1 861"/>
                                  <a:gd name="f321" fmla="*/ f269 1 1929"/>
                                  <a:gd name="f322" fmla="*/ f270 1 1929"/>
                                  <a:gd name="f323" fmla="*/ 0 1 f218"/>
                                  <a:gd name="f324" fmla="*/ f212 1 f218"/>
                                  <a:gd name="f325" fmla="*/ 0 1 f219"/>
                                  <a:gd name="f326" fmla="*/ f213 1 f219"/>
                                  <a:gd name="f327" fmla="*/ f272 1 f218"/>
                                  <a:gd name="f328" fmla="*/ f273 1 f219"/>
                                  <a:gd name="f329" fmla="*/ f274 1 f218"/>
                                  <a:gd name="f330" fmla="*/ f275 1 f219"/>
                                  <a:gd name="f331" fmla="*/ f276 1 f218"/>
                                  <a:gd name="f332" fmla="*/ f277 1 f219"/>
                                  <a:gd name="f333" fmla="*/ f278 1 f218"/>
                                  <a:gd name="f334" fmla="*/ f279 1 f219"/>
                                  <a:gd name="f335" fmla="*/ f280 1 f218"/>
                                  <a:gd name="f336" fmla="*/ f281 1 f219"/>
                                  <a:gd name="f337" fmla="*/ f282 1 f218"/>
                                  <a:gd name="f338" fmla="*/ f283 1 f219"/>
                                  <a:gd name="f339" fmla="*/ f284 1 f218"/>
                                  <a:gd name="f340" fmla="*/ f285 1 f219"/>
                                  <a:gd name="f341" fmla="*/ f286 1 f218"/>
                                  <a:gd name="f342" fmla="*/ f287 1 f219"/>
                                  <a:gd name="f343" fmla="*/ f288 1 f218"/>
                                  <a:gd name="f344" fmla="*/ f289 1 f218"/>
                                  <a:gd name="f345" fmla="*/ f290 1 f219"/>
                                  <a:gd name="f346" fmla="*/ f291 1 f218"/>
                                  <a:gd name="f347" fmla="*/ f292 1 f218"/>
                                  <a:gd name="f348" fmla="*/ f293 1 f219"/>
                                  <a:gd name="f349" fmla="*/ f294 1 f218"/>
                                  <a:gd name="f350" fmla="*/ f295 1 f218"/>
                                  <a:gd name="f351" fmla="*/ f296 1 f219"/>
                                  <a:gd name="f352" fmla="*/ f297 1 f218"/>
                                  <a:gd name="f353" fmla="*/ f298 1 f219"/>
                                  <a:gd name="f354" fmla="*/ f299 1 f218"/>
                                  <a:gd name="f355" fmla="*/ f300 1 f219"/>
                                  <a:gd name="f356" fmla="*/ f301 1 f218"/>
                                  <a:gd name="f357" fmla="*/ f302 1 f219"/>
                                  <a:gd name="f358" fmla="*/ f303 1 f218"/>
                                  <a:gd name="f359" fmla="*/ f304 1 f218"/>
                                  <a:gd name="f360" fmla="*/ f305 1 f219"/>
                                  <a:gd name="f361" fmla="*/ f306 1 f219"/>
                                  <a:gd name="f362" fmla="*/ f307 1 f219"/>
                                  <a:gd name="f363" fmla="*/ f308 1 f218"/>
                                  <a:gd name="f364" fmla="*/ f309 1 f219"/>
                                  <a:gd name="f365" fmla="*/ f310 1 f218"/>
                                  <a:gd name="f366" fmla="*/ f311 1 f218"/>
                                  <a:gd name="f367" fmla="*/ f312 1 f219"/>
                                  <a:gd name="f368" fmla="*/ f313 1 f218"/>
                                  <a:gd name="f369" fmla="*/ f314 1 f219"/>
                                  <a:gd name="f370" fmla="*/ f315 1 f219"/>
                                  <a:gd name="f371" fmla="*/ f316 1 f218"/>
                                  <a:gd name="f372" fmla="*/ f317 1 f219"/>
                                  <a:gd name="f373" fmla="*/ f318 1 f219"/>
                                  <a:gd name="f374" fmla="*/ f319 1 f219"/>
                                  <a:gd name="f375" fmla="*/ f320 1 f219"/>
                                  <a:gd name="f376" fmla="*/ f321 1 f218"/>
                                  <a:gd name="f377" fmla="*/ f322 1 f218"/>
                                  <a:gd name="f378" fmla="*/ f323 f209 1"/>
                                  <a:gd name="f379" fmla="*/ f324 f209 1"/>
                                  <a:gd name="f380" fmla="*/ f326 f210 1"/>
                                  <a:gd name="f381" fmla="*/ f325 f210 1"/>
                                  <a:gd name="f382" fmla="*/ f327 f209 1"/>
                                  <a:gd name="f383" fmla="*/ f328 f210 1"/>
                                  <a:gd name="f384" fmla="*/ f329 f209 1"/>
                                  <a:gd name="f385" fmla="*/ f330 f210 1"/>
                                  <a:gd name="f386" fmla="*/ f331 f209 1"/>
                                  <a:gd name="f387" fmla="*/ f332 f210 1"/>
                                  <a:gd name="f388" fmla="*/ f333 f209 1"/>
                                  <a:gd name="f389" fmla="*/ f334 f210 1"/>
                                  <a:gd name="f390" fmla="*/ f335 f209 1"/>
                                  <a:gd name="f391" fmla="*/ f336 f210 1"/>
                                  <a:gd name="f392" fmla="*/ f337 f209 1"/>
                                  <a:gd name="f393" fmla="*/ f338 f210 1"/>
                                  <a:gd name="f394" fmla="*/ f339 f209 1"/>
                                  <a:gd name="f395" fmla="*/ f340 f210 1"/>
                                  <a:gd name="f396" fmla="*/ f341 f209 1"/>
                                  <a:gd name="f397" fmla="*/ f342 f210 1"/>
                                  <a:gd name="f398" fmla="*/ f343 f209 1"/>
                                  <a:gd name="f399" fmla="*/ f344 f209 1"/>
                                  <a:gd name="f400" fmla="*/ f345 f210 1"/>
                                  <a:gd name="f401" fmla="*/ f346 f209 1"/>
                                  <a:gd name="f402" fmla="*/ f347 f209 1"/>
                                  <a:gd name="f403" fmla="*/ f348 f210 1"/>
                                  <a:gd name="f404" fmla="*/ f349 f209 1"/>
                                  <a:gd name="f405" fmla="*/ f350 f209 1"/>
                                  <a:gd name="f406" fmla="*/ f351 f210 1"/>
                                  <a:gd name="f407" fmla="*/ f352 f209 1"/>
                                  <a:gd name="f408" fmla="*/ f353 f210 1"/>
                                  <a:gd name="f409" fmla="*/ f354 f209 1"/>
                                  <a:gd name="f410" fmla="*/ f355 f210 1"/>
                                  <a:gd name="f411" fmla="*/ f356 f209 1"/>
                                  <a:gd name="f412" fmla="*/ f357 f210 1"/>
                                  <a:gd name="f413" fmla="*/ f358 f209 1"/>
                                  <a:gd name="f414" fmla="*/ f359 f209 1"/>
                                  <a:gd name="f415" fmla="*/ f360 f210 1"/>
                                  <a:gd name="f416" fmla="*/ f361 f210 1"/>
                                  <a:gd name="f417" fmla="*/ f362 f210 1"/>
                                  <a:gd name="f418" fmla="*/ f363 f209 1"/>
                                  <a:gd name="f419" fmla="*/ f364 f210 1"/>
                                  <a:gd name="f420" fmla="*/ f365 f209 1"/>
                                  <a:gd name="f421" fmla="*/ f366 f209 1"/>
                                  <a:gd name="f422" fmla="*/ f367 f210 1"/>
                                  <a:gd name="f423" fmla="*/ f368 f209 1"/>
                                  <a:gd name="f424" fmla="*/ f369 f210 1"/>
                                  <a:gd name="f425" fmla="*/ f370 f210 1"/>
                                  <a:gd name="f426" fmla="*/ f371 f209 1"/>
                                  <a:gd name="f427" fmla="*/ f372 f210 1"/>
                                  <a:gd name="f428" fmla="*/ f373 f210 1"/>
                                  <a:gd name="f429" fmla="*/ f374 f210 1"/>
                                  <a:gd name="f430" fmla="*/ f375 f210 1"/>
                                  <a:gd name="f431" fmla="*/ f376 f209 1"/>
                                  <a:gd name="f432" fmla="*/ f377 f209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271">
                                    <a:pos x="f382" y="f383"/>
                                  </a:cxn>
                                  <a:cxn ang="f271">
                                    <a:pos x="f384" y="f385"/>
                                  </a:cxn>
                                  <a:cxn ang="f271">
                                    <a:pos x="f386" y="f387"/>
                                  </a:cxn>
                                  <a:cxn ang="f271">
                                    <a:pos x="f388" y="f389"/>
                                  </a:cxn>
                                  <a:cxn ang="f271">
                                    <a:pos x="f390" y="f391"/>
                                  </a:cxn>
                                  <a:cxn ang="f271">
                                    <a:pos x="f392" y="f393"/>
                                  </a:cxn>
                                  <a:cxn ang="f271">
                                    <a:pos x="f394" y="f395"/>
                                  </a:cxn>
                                  <a:cxn ang="f271">
                                    <a:pos x="f396" y="f397"/>
                                  </a:cxn>
                                  <a:cxn ang="f271">
                                    <a:pos x="f398" y="f395"/>
                                  </a:cxn>
                                  <a:cxn ang="f271">
                                    <a:pos x="f399" y="f400"/>
                                  </a:cxn>
                                  <a:cxn ang="f271">
                                    <a:pos x="f401" y="f387"/>
                                  </a:cxn>
                                  <a:cxn ang="f271">
                                    <a:pos x="f402" y="f403"/>
                                  </a:cxn>
                                  <a:cxn ang="f271">
                                    <a:pos x="f404" y="f385"/>
                                  </a:cxn>
                                  <a:cxn ang="f271">
                                    <a:pos x="f405" y="f406"/>
                                  </a:cxn>
                                  <a:cxn ang="f271">
                                    <a:pos x="f407" y="f408"/>
                                  </a:cxn>
                                  <a:cxn ang="f271">
                                    <a:pos x="f409" y="f410"/>
                                  </a:cxn>
                                  <a:cxn ang="f271">
                                    <a:pos x="f411" y="f412"/>
                                  </a:cxn>
                                  <a:cxn ang="f271">
                                    <a:pos x="f413" y="f410"/>
                                  </a:cxn>
                                  <a:cxn ang="f271">
                                    <a:pos x="f411" y="f406"/>
                                  </a:cxn>
                                  <a:cxn ang="f271">
                                    <a:pos x="f414" y="f415"/>
                                  </a:cxn>
                                  <a:cxn ang="f271">
                                    <a:pos x="f405" y="f416"/>
                                  </a:cxn>
                                  <a:cxn ang="f271">
                                    <a:pos x="f404" y="f417"/>
                                  </a:cxn>
                                  <a:cxn ang="f271">
                                    <a:pos x="f418" y="f419"/>
                                  </a:cxn>
                                  <a:cxn ang="f271">
                                    <a:pos x="f420" y="f410"/>
                                  </a:cxn>
                                  <a:cxn ang="f271">
                                    <a:pos x="f421" y="f422"/>
                                  </a:cxn>
                                  <a:cxn ang="f271">
                                    <a:pos x="f423" y="f424"/>
                                  </a:cxn>
                                  <a:cxn ang="f271">
                                    <a:pos x="f421" y="f412"/>
                                  </a:cxn>
                                  <a:cxn ang="f271">
                                    <a:pos x="f411" y="f424"/>
                                  </a:cxn>
                                  <a:cxn ang="f271">
                                    <a:pos x="f409" y="f425"/>
                                  </a:cxn>
                                  <a:cxn ang="f271">
                                    <a:pos x="f426" y="f408"/>
                                  </a:cxn>
                                  <a:cxn ang="f271">
                                    <a:pos x="f414" y="f408"/>
                                  </a:cxn>
                                  <a:cxn ang="f271">
                                    <a:pos x="f405" y="f417"/>
                                  </a:cxn>
                                  <a:cxn ang="f271">
                                    <a:pos x="f405" y="f410"/>
                                  </a:cxn>
                                  <a:cxn ang="f271">
                                    <a:pos x="f414" y="f419"/>
                                  </a:cxn>
                                  <a:cxn ang="f271">
                                    <a:pos x="f405" y="f427"/>
                                  </a:cxn>
                                  <a:cxn ang="f271">
                                    <a:pos x="f423" y="f416"/>
                                  </a:cxn>
                                  <a:cxn ang="f271">
                                    <a:pos x="f421" y="f415"/>
                                  </a:cxn>
                                  <a:cxn ang="f271">
                                    <a:pos x="f426" y="f428"/>
                                  </a:cxn>
                                  <a:cxn ang="f271">
                                    <a:pos x="f407" y="f415"/>
                                  </a:cxn>
                                  <a:cxn ang="f271">
                                    <a:pos x="f420" y="f429"/>
                                  </a:cxn>
                                  <a:cxn ang="f271">
                                    <a:pos x="f405" y="f408"/>
                                  </a:cxn>
                                  <a:cxn ang="f271">
                                    <a:pos x="f404" y="f419"/>
                                  </a:cxn>
                                  <a:cxn ang="f271">
                                    <a:pos x="f414" y="f422"/>
                                  </a:cxn>
                                  <a:cxn ang="f271">
                                    <a:pos x="f413" y="f430"/>
                                  </a:cxn>
                                  <a:cxn ang="f271">
                                    <a:pos x="f409" y="f424"/>
                                  </a:cxn>
                                  <a:cxn ang="f271">
                                    <a:pos x="f411" y="f430"/>
                                  </a:cxn>
                                  <a:cxn ang="f271">
                                    <a:pos x="f426" y="f415"/>
                                  </a:cxn>
                                  <a:cxn ang="f271">
                                    <a:pos x="f404" y="f408"/>
                                  </a:cxn>
                                  <a:cxn ang="f271">
                                    <a:pos x="f431" y="f422"/>
                                  </a:cxn>
                                  <a:cxn ang="f271">
                                    <a:pos x="f407" y="f412"/>
                                  </a:cxn>
                                  <a:cxn ang="f271">
                                    <a:pos x="f418" y="f424"/>
                                  </a:cxn>
                                  <a:cxn ang="f271">
                                    <a:pos x="f432" y="f408"/>
                                  </a:cxn>
                                  <a:cxn ang="f271">
                                    <a:pos x="f404" y="f410"/>
                                  </a:cxn>
                                </a:cxnLst>
                                <a:rect l="f378" t="f381" r="f379" b="f380"/>
                                <a:pathLst>
                                  <a:path w="1929" h="861">
                                    <a:moveTo>
                                      <a:pt x="f7" y="f9"/>
                                    </a:moveTo>
                                    <a:cubicBezTo>
                                      <a:pt x="f10" y="f11"/>
                                      <a:pt x="f12" y="f13"/>
                                      <a:pt x="f14" y="f15"/>
                                    </a:cubicBezTo>
                                    <a:cubicBezTo>
                                      <a:pt x="f16" y="f17"/>
                                      <a:pt x="f18" y="f19"/>
                                      <a:pt x="f20" y="f21"/>
                                    </a:cubicBezTo>
                                    <a:cubicBezTo>
                                      <a:pt x="f22" y="f23"/>
                                      <a:pt x="f24" y="f25"/>
                                      <a:pt x="f26" y="f27"/>
                                    </a:cubicBezTo>
                                    <a:cubicBezTo>
                                      <a:pt x="f28" y="f3"/>
                                      <a:pt x="f29" y="f30"/>
                                      <a:pt x="f31" y="f32"/>
                                    </a:cubicBezTo>
                                    <a:cubicBezTo>
                                      <a:pt x="f33" y="f34"/>
                                      <a:pt x="f35" y="f36"/>
                                      <a:pt x="f37" y="f38"/>
                                    </a:cubicBezTo>
                                    <a:cubicBezTo>
                                      <a:pt x="f39" y="f40"/>
                                      <a:pt x="f41" y="f42"/>
                                      <a:pt x="f43" y="f44"/>
                                    </a:cubicBezTo>
                                    <a:cubicBezTo>
                                      <a:pt x="f45" y="f46"/>
                                      <a:pt x="f47" y="f48"/>
                                      <a:pt x="f49" y="f6"/>
                                    </a:cubicBezTo>
                                    <a:cubicBezTo>
                                      <a:pt x="f50" y="f48"/>
                                      <a:pt x="f51" y="f52"/>
                                      <a:pt x="f53" y="f44"/>
                                    </a:cubicBezTo>
                                    <a:cubicBezTo>
                                      <a:pt x="f54" y="f55"/>
                                      <a:pt x="f56" y="f57"/>
                                      <a:pt x="f58" y="f3"/>
                                    </a:cubicBezTo>
                                    <a:cubicBezTo>
                                      <a:pt x="f59" y="f60"/>
                                      <a:pt x="f61" y="f62"/>
                                      <a:pt x="f63" y="f21"/>
                                    </a:cubicBezTo>
                                    <a:cubicBezTo>
                                      <a:pt x="f64" y="f65"/>
                                      <a:pt x="f66" y="f67"/>
                                      <a:pt x="f68" y="f2"/>
                                    </a:cubicBezTo>
                                    <a:cubicBezTo>
                                      <a:pt x="f69" y="f70"/>
                                      <a:pt x="f71" y="f72"/>
                                      <a:pt x="f17" y="f15"/>
                                    </a:cubicBezTo>
                                    <a:cubicBezTo>
                                      <a:pt x="f73" y="f74"/>
                                      <a:pt x="f75" y="f76"/>
                                      <a:pt x="f77" y="f78"/>
                                    </a:cubicBezTo>
                                    <a:cubicBezTo>
                                      <a:pt x="f79" y="f80"/>
                                      <a:pt x="f81" y="f82"/>
                                      <a:pt x="f83" y="f84"/>
                                    </a:cubicBezTo>
                                    <a:cubicBezTo>
                                      <a:pt x="f85" y="f86"/>
                                      <a:pt x="f87" y="f88"/>
                                      <a:pt x="f89" y="f90"/>
                                    </a:cubicBezTo>
                                    <a:cubicBezTo>
                                      <a:pt x="f91" y="f92"/>
                                      <a:pt x="f93" y="f94"/>
                                      <a:pt x="f95" y="f94"/>
                                    </a:cubicBezTo>
                                    <a:cubicBezTo>
                                      <a:pt x="f96" y="f94"/>
                                      <a:pt x="f97" y="f98"/>
                                      <a:pt x="f97" y="f90"/>
                                    </a:cubicBezTo>
                                    <a:cubicBezTo>
                                      <a:pt x="f97" y="f99"/>
                                      <a:pt x="f100" y="f101"/>
                                      <a:pt x="f95" y="f78"/>
                                    </a:cubicBezTo>
                                    <a:cubicBezTo>
                                      <a:pt x="f3" y="f102"/>
                                      <a:pt x="f6" y="f103"/>
                                      <a:pt x="f104" y="f105"/>
                                    </a:cubicBezTo>
                                    <a:cubicBezTo>
                                      <a:pt x="f106" y="f107"/>
                                      <a:pt x="f108" y="f109"/>
                                      <a:pt x="f77" y="f110"/>
                                    </a:cubicBezTo>
                                    <a:cubicBezTo>
                                      <a:pt x="f111" y="f112"/>
                                      <a:pt x="f113" y="f114"/>
                                      <a:pt x="f17" y="f115"/>
                                    </a:cubicBezTo>
                                    <a:cubicBezTo>
                                      <a:pt x="f116" y="f117"/>
                                      <a:pt x="f69" y="f118"/>
                                      <a:pt x="f119" y="f120"/>
                                    </a:cubicBezTo>
                                    <a:cubicBezTo>
                                      <a:pt x="f121" y="f122"/>
                                      <a:pt x="f123" y="f124"/>
                                      <a:pt x="f125" y="f90"/>
                                    </a:cubicBezTo>
                                    <a:cubicBezTo>
                                      <a:pt x="f126" y="f127"/>
                                      <a:pt x="f128" y="f129"/>
                                      <a:pt x="f130" y="f92"/>
                                    </a:cubicBezTo>
                                    <a:cubicBezTo>
                                      <a:pt x="f131" y="f132"/>
                                      <a:pt x="f133" y="f134"/>
                                      <a:pt x="f133" y="f135"/>
                                    </a:cubicBezTo>
                                    <a:cubicBezTo>
                                      <a:pt x="f133" y="f136"/>
                                      <a:pt x="f83" y="f122"/>
                                      <a:pt x="f130" y="f94"/>
                                    </a:cubicBezTo>
                                    <a:cubicBezTo>
                                      <a:pt x="f87" y="f122"/>
                                      <a:pt x="f137" y="f136"/>
                                      <a:pt x="f95" y="f135"/>
                                    </a:cubicBezTo>
                                    <a:cubicBezTo>
                                      <a:pt x="f138" y="f139"/>
                                      <a:pt x="f140" y="f141"/>
                                      <a:pt x="f89" y="f142"/>
                                    </a:cubicBezTo>
                                    <a:cubicBezTo>
                                      <a:pt x="f143" y="f144"/>
                                      <a:pt x="f145" y="f146"/>
                                      <a:pt x="f87" y="f84"/>
                                    </a:cubicBezTo>
                                    <a:cubicBezTo>
                                      <a:pt x="f147" y="f56"/>
                                      <a:pt x="f148" y="f149"/>
                                      <a:pt x="f104" y="f84"/>
                                    </a:cubicBezTo>
                                    <a:cubicBezTo>
                                      <a:pt x="f133" y="f150"/>
                                      <a:pt x="f151" y="f115"/>
                                      <a:pt x="f77" y="f115"/>
                                    </a:cubicBezTo>
                                    <a:cubicBezTo>
                                      <a:pt x="f152" y="f115"/>
                                      <a:pt x="f77" y="f90"/>
                                      <a:pt x="f77" y="f90"/>
                                    </a:cubicBezTo>
                                    <a:cubicBezTo>
                                      <a:pt x="f125" y="f153"/>
                                      <a:pt x="f154" y="f155"/>
                                      <a:pt x="f104" y="f120"/>
                                    </a:cubicBezTo>
                                    <a:cubicBezTo>
                                      <a:pt x="f156" y="f157"/>
                                      <a:pt x="f158" y="f159"/>
                                      <a:pt x="f77" y="f117"/>
                                    </a:cubicBezTo>
                                    <a:cubicBezTo>
                                      <a:pt x="f73" y="f115"/>
                                      <a:pt x="f160" y="f161"/>
                                      <a:pt x="f133" y="f110"/>
                                    </a:cubicBezTo>
                                    <a:cubicBezTo>
                                      <a:pt x="f162" y="f163"/>
                                      <a:pt x="f34" y="f164"/>
                                      <a:pt x="f130" y="f105"/>
                                    </a:cubicBezTo>
                                    <a:cubicBezTo>
                                      <a:pt x="f165" y="f166"/>
                                      <a:pt x="f167" y="f168"/>
                                      <a:pt x="f87" y="f168"/>
                                    </a:cubicBezTo>
                                    <a:cubicBezTo>
                                      <a:pt x="f169" y="f168"/>
                                      <a:pt x="f85" y="f170"/>
                                      <a:pt x="f83" y="f105"/>
                                    </a:cubicBezTo>
                                    <a:cubicBezTo>
                                      <a:pt x="f171" y="f172"/>
                                      <a:pt x="f133" y="f173"/>
                                      <a:pt x="f125" y="f174"/>
                                    </a:cubicBezTo>
                                    <a:cubicBezTo>
                                      <a:pt x="f73" y="f115"/>
                                      <a:pt x="f175" y="f54"/>
                                      <a:pt x="f77" y="f84"/>
                                    </a:cubicBezTo>
                                    <a:cubicBezTo>
                                      <a:pt x="f176" y="f177"/>
                                      <a:pt x="f178" y="f179"/>
                                      <a:pt x="f17" y="f120"/>
                                    </a:cubicBezTo>
                                    <a:cubicBezTo>
                                      <a:pt x="f180" y="f181"/>
                                      <a:pt x="f125" y="f127"/>
                                      <a:pt x="f104" y="f92"/>
                                    </a:cubicBezTo>
                                    <a:cubicBezTo>
                                      <a:pt x="f36" y="f182"/>
                                      <a:pt x="f97" y="f183"/>
                                      <a:pt x="f97" y="f183"/>
                                    </a:cubicBezTo>
                                    <a:cubicBezTo>
                                      <a:pt x="f100" y="f184"/>
                                      <a:pt x="f185" y="f135"/>
                                      <a:pt x="f89" y="f135"/>
                                    </a:cubicBezTo>
                                    <a:cubicBezTo>
                                      <a:pt x="f143" y="f135"/>
                                      <a:pt x="f95" y="f8"/>
                                      <a:pt x="f95" y="f183"/>
                                    </a:cubicBezTo>
                                    <a:cubicBezTo>
                                      <a:pt x="f95" y="f186"/>
                                      <a:pt x="f187" y="f188"/>
                                      <a:pt x="f87" y="f105"/>
                                    </a:cubicBezTo>
                                    <a:cubicBezTo>
                                      <a:pt x="f189" y="f173"/>
                                      <a:pt x="f190" y="f191"/>
                                      <a:pt x="f17" y="f84"/>
                                    </a:cubicBezTo>
                                    <a:cubicBezTo>
                                      <a:pt x="f192" y="f120"/>
                                      <a:pt x="f193" y="f194"/>
                                      <a:pt x="f113" y="f92"/>
                                    </a:cubicBezTo>
                                    <a:cubicBezTo>
                                      <a:pt x="f195" y="f196"/>
                                      <a:pt x="f197" y="f198"/>
                                      <a:pt x="f83" y="f94"/>
                                    </a:cubicBezTo>
                                    <a:cubicBezTo>
                                      <a:pt x="f125" y="f122"/>
                                      <a:pt x="f113" y="f199"/>
                                      <a:pt x="f119" y="f135"/>
                                    </a:cubicBezTo>
                                    <a:cubicBezTo>
                                      <a:pt x="f200" y="f201"/>
                                      <a:pt x="f202" y="f203"/>
                                      <a:pt x="f71" y="f84"/>
                                    </a:cubicBezTo>
                                    <a:cubicBezTo>
                                      <a:pt x="f204" y="f205"/>
                                      <a:pt x="f206" y="f207"/>
                                      <a:pt x="f17" y="f90"/>
                                    </a:cubicBezTo>
                                  </a:path>
                                </a:pathLst>
                              </a:custGeom>
                              <a:noFill/>
                              <a:ln w="9528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ACA92D" id="Полилиния: фигура 36" o:spid="_x0000_s1026" style="position:absolute;margin-left:-13.65pt;margin-top:7.1pt;width:16.5pt;height:9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 strokeweight=".26467mm">
                      <v:path arrowok="t" o:connecttype="custom" o:connectlocs="104775,0;209550,57150;104775,114300;0,57150;209550,76997;198687,53101;189996,39826;181306,26551;176961,18585;150889,7965;144371,2655;137853,0;90055,2655;44430,23895;35740,39826;33567,47791;27049,53101;20531,69031;11841,92927;5323,98237;3150,106202;978,98237;3150,69031;14013,79652;20531,82307;27049,87617;31394,95582;18359,98237;9668,100892;16186,103547;9668,106202;3150,103547;5323,74341;7496,92927;14013,92927;20531,87617;20531,98237;14013,95582;20531,90272;16186,82307;9668,79652;7496,71686;11841,79652;18359,84962;20531,92927;27049,95582;14013,100892;978,111512;5323,103547;3150,111512;7496,79652;27049,92927;24877,100892;11841,106202;31394,103547;29222,92927;27049,98237" o:connectangles="270,0,90,180,0,0,0,0,0,0,0,0,0,0,0,0,0,0,0,0,0,0,0,0,0,0,0,0,0,0,0,0,0,0,0,0,0,0,0,0,0,0,0,0,0,0,0,0,0,0,0,0,0,0,0,0,0" textboxrect="0,0,1929,861"/>
                    </v:shape>
                  </w:pict>
                </mc:Fallback>
              </mc:AlternateContent>
            </w: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786687" w14:textId="017652AE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0228B9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15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E13FB0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Знаковая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550DCB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47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FEE9D4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Беззнаковая</w:t>
            </w:r>
          </w:p>
        </w:tc>
      </w:tr>
      <w:tr w:rsidR="004B3F2D" w14:paraId="77244C4F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59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B89AF0" w14:textId="1BCBE687" w:rsidR="004B3F2D" w:rsidRPr="001A53C9" w:rsidRDefault="00000000">
            <w:pPr>
              <w:pStyle w:val="Standard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kern w:val="0"/>
                <w:lang w:eastAsia="ru-RU" w:bidi="ar-SA"/>
              </w:rPr>
              <w:t>А</w:t>
            </w:r>
            <w:r w:rsidR="001A53C9">
              <w:rPr>
                <w:rFonts w:ascii="Times New Roman" w:eastAsia="Times New Roman" w:hAnsi="Times New Roman" w:cs="Times New Roman"/>
                <w:i/>
                <w:kern w:val="0"/>
                <w:vertAlign w:val="subscript"/>
                <w:lang w:eastAsia="ru-RU" w:bidi="ar-SA"/>
              </w:rPr>
              <w:t>пр</w:t>
            </w:r>
            <w:proofErr w:type="spellEnd"/>
          </w:p>
        </w:tc>
        <w:tc>
          <w:tcPr>
            <w:tcW w:w="342" w:type="dxa"/>
            <w:tcBorders>
              <w:righ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1C9C5C" w14:textId="26A73155" w:rsidR="004B3F2D" w:rsidRPr="001A53C9" w:rsidRDefault="001A53C9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1" w:type="dxa"/>
            <w:tcBorders>
              <w:lef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A777F2" w14:textId="50FD3CE0" w:rsidR="004B3F2D" w:rsidRDefault="001A53C9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B168CA" w14:textId="57C7A5BE" w:rsidR="004B3F2D" w:rsidRDefault="001A53C9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0DDA1C" w14:textId="2F0E840C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753E04" w14:textId="290EB6B2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0</w:t>
            </w: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D8CAC3" w14:textId="73465EAB" w:rsidR="004B3F2D" w:rsidRDefault="001A53C9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E7743B" w14:textId="5667B122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1</w:t>
            </w: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62C9A8" w14:textId="66578DC2" w:rsidR="004B3F2D" w:rsidRDefault="00816FD1">
            <w:pPr>
              <w:pStyle w:val="Standard"/>
              <w:jc w:val="center"/>
              <w:rPr>
                <w:rFonts w:hint="eastAsia"/>
              </w:rPr>
            </w:pPr>
            <w:r>
              <w:rPr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119BEFB5" wp14:editId="634C2174">
                      <wp:simplePos x="0" y="0"/>
                      <wp:positionH relativeFrom="column">
                        <wp:posOffset>-180975</wp:posOffset>
                      </wp:positionH>
                      <wp:positionV relativeFrom="paragraph">
                        <wp:posOffset>-57150</wp:posOffset>
                      </wp:positionV>
                      <wp:extent cx="209550" cy="114300"/>
                      <wp:effectExtent l="0" t="0" r="19047" b="12070"/>
                      <wp:wrapNone/>
                      <wp:docPr id="485847983" name="Полилиния: фигура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114300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360"/>
                                  <a:gd name="f3" fmla="val 180"/>
                                  <a:gd name="f4" fmla="val w"/>
                                  <a:gd name="f5" fmla="val h"/>
                                  <a:gd name="f6" fmla="val 0"/>
                                  <a:gd name="f7" fmla="val 1929"/>
                                  <a:gd name="f8" fmla="val 861"/>
                                  <a:gd name="f9" fmla="val 580"/>
                                  <a:gd name="f10" fmla="val 1902"/>
                                  <a:gd name="f11" fmla="val 474"/>
                                  <a:gd name="f12" fmla="val 1921"/>
                                  <a:gd name="f13" fmla="val 461"/>
                                  <a:gd name="f14" fmla="val 1829"/>
                                  <a:gd name="f15" fmla="val 400"/>
                                  <a:gd name="f16" fmla="val 1779"/>
                                  <a:gd name="f17" fmla="val 249"/>
                                  <a:gd name="f18" fmla="val 1852"/>
                                  <a:gd name="f19" fmla="val 429"/>
                                  <a:gd name="f20" fmla="val 1749"/>
                                  <a:gd name="f21" fmla="val 300"/>
                                  <a:gd name="f22" fmla="val 1639"/>
                                  <a:gd name="f23" fmla="val 162"/>
                                  <a:gd name="f24" fmla="val 1841"/>
                                  <a:gd name="f25" fmla="val 315"/>
                                  <a:gd name="f26" fmla="val 1669"/>
                                  <a:gd name="f27" fmla="val 200"/>
                                  <a:gd name="f28" fmla="val 1656"/>
                                  <a:gd name="f29" fmla="val 1649"/>
                                  <a:gd name="f30" fmla="val 153"/>
                                  <a:gd name="f31" fmla="val 1629"/>
                                  <a:gd name="f32" fmla="val 140"/>
                                  <a:gd name="f33" fmla="val 1571"/>
                                  <a:gd name="f34" fmla="val 104"/>
                                  <a:gd name="f35" fmla="val 1458"/>
                                  <a:gd name="f36" fmla="val 83"/>
                                  <a:gd name="f37" fmla="val 1389"/>
                                  <a:gd name="f38" fmla="val 60"/>
                                  <a:gd name="f39" fmla="val 1366"/>
                                  <a:gd name="f40" fmla="val 52"/>
                                  <a:gd name="f41" fmla="val 1350"/>
                                  <a:gd name="f42" fmla="val 31"/>
                                  <a:gd name="f43" fmla="val 1329"/>
                                  <a:gd name="f44" fmla="val 20"/>
                                  <a:gd name="f45" fmla="val 1310"/>
                                  <a:gd name="f46" fmla="val 11"/>
                                  <a:gd name="f47" fmla="val 1289"/>
                                  <a:gd name="f48" fmla="val 7"/>
                                  <a:gd name="f49" fmla="val 1269"/>
                                  <a:gd name="f50" fmla="val 1122"/>
                                  <a:gd name="f51" fmla="val 975"/>
                                  <a:gd name="f52" fmla="val 4"/>
                                  <a:gd name="f53" fmla="val 829"/>
                                  <a:gd name="f54" fmla="val 685"/>
                                  <a:gd name="f55" fmla="val 35"/>
                                  <a:gd name="f56" fmla="val 542"/>
                                  <a:gd name="f57" fmla="val 136"/>
                                  <a:gd name="f58" fmla="val 409"/>
                                  <a:gd name="f59" fmla="val 382"/>
                                  <a:gd name="f60" fmla="val 220"/>
                                  <a:gd name="f61" fmla="val 356"/>
                                  <a:gd name="f62" fmla="val 260"/>
                                  <a:gd name="f63" fmla="val 329"/>
                                  <a:gd name="f64" fmla="val 317"/>
                                  <a:gd name="f65" fmla="val 318"/>
                                  <a:gd name="f66" fmla="val 322"/>
                                  <a:gd name="f67" fmla="val 344"/>
                                  <a:gd name="f68" fmla="val 309"/>
                                  <a:gd name="f69" fmla="val 294"/>
                                  <a:gd name="f70" fmla="val 379"/>
                                  <a:gd name="f71" fmla="val 269"/>
                                  <a:gd name="f72" fmla="val 387"/>
                                  <a:gd name="f73" fmla="val 176"/>
                                  <a:gd name="f74" fmla="val 619"/>
                                  <a:gd name="f75" fmla="val 292"/>
                                  <a:gd name="f76" fmla="val 287"/>
                                  <a:gd name="f77" fmla="val 189"/>
                                  <a:gd name="f78" fmla="val 520"/>
                                  <a:gd name="f79" fmla="val 157"/>
                                  <a:gd name="f80" fmla="val 591"/>
                                  <a:gd name="f81" fmla="val 163"/>
                                  <a:gd name="f82" fmla="val 646"/>
                                  <a:gd name="f83" fmla="val 109"/>
                                  <a:gd name="f84" fmla="val 700"/>
                                  <a:gd name="f85" fmla="val 92"/>
                                  <a:gd name="f86" fmla="val 717"/>
                                  <a:gd name="f87" fmla="val 69"/>
                                  <a:gd name="f88" fmla="val 727"/>
                                  <a:gd name="f89" fmla="val 49"/>
                                  <a:gd name="f90" fmla="val 740"/>
                                  <a:gd name="f91" fmla="val 42"/>
                                  <a:gd name="f92" fmla="val 760"/>
                                  <a:gd name="f93" fmla="val 50"/>
                                  <a:gd name="f94" fmla="val 800"/>
                                  <a:gd name="f95" fmla="val 29"/>
                                  <a:gd name="f96" fmla="val 8"/>
                                  <a:gd name="f97" fmla="val 9"/>
                                  <a:gd name="f98" fmla="val 761"/>
                                  <a:gd name="f99" fmla="val 666"/>
                                  <a:gd name="f100" fmla="val 22"/>
                                  <a:gd name="f101" fmla="val 593"/>
                                  <a:gd name="f102" fmla="val 570"/>
                                  <a:gd name="f103" fmla="val 497"/>
                                  <a:gd name="f104" fmla="val 129"/>
                                  <a:gd name="f105" fmla="val 600"/>
                                  <a:gd name="f106" fmla="val 145"/>
                                  <a:gd name="f107" fmla="val 613"/>
                                  <a:gd name="f108" fmla="val 170"/>
                                  <a:gd name="f109" fmla="val 611"/>
                                  <a:gd name="f110" fmla="val 620"/>
                                  <a:gd name="f111" fmla="val 210"/>
                                  <a:gd name="f112" fmla="val 631"/>
                                  <a:gd name="f113" fmla="val 229"/>
                                  <a:gd name="f114" fmla="val 647"/>
                                  <a:gd name="f115" fmla="val 660"/>
                                  <a:gd name="f116" fmla="val 262"/>
                                  <a:gd name="f117" fmla="val 680"/>
                                  <a:gd name="f118" fmla="val 696"/>
                                  <a:gd name="f119" fmla="val 289"/>
                                  <a:gd name="f120" fmla="val 720"/>
                                  <a:gd name="f121" fmla="val 274"/>
                                  <a:gd name="f122" fmla="val 793"/>
                                  <a:gd name="f123" fmla="val 197"/>
                                  <a:gd name="f124" fmla="val 749"/>
                                  <a:gd name="f125" fmla="val 169"/>
                                  <a:gd name="f126" fmla="val 142"/>
                                  <a:gd name="f127" fmla="val 747"/>
                                  <a:gd name="f128" fmla="val 101"/>
                                  <a:gd name="f129" fmla="val 735"/>
                                  <a:gd name="f130" fmla="val 89"/>
                                  <a:gd name="f131" fmla="val 80"/>
                                  <a:gd name="f132" fmla="val 779"/>
                                  <a:gd name="f133" fmla="val 149"/>
                                  <a:gd name="f134" fmla="val 759"/>
                                  <a:gd name="f135" fmla="val 780"/>
                                  <a:gd name="f136" fmla="val 801"/>
                                  <a:gd name="f137" fmla="val 32"/>
                                  <a:gd name="f138" fmla="val 17"/>
                                  <a:gd name="f139" fmla="val 707"/>
                                  <a:gd name="f140" fmla="val 16"/>
                                  <a:gd name="f141" fmla="val 626"/>
                                  <a:gd name="f142" fmla="val 560"/>
                                  <a:gd name="f143" fmla="val 70"/>
                                  <a:gd name="f144" fmla="val 518"/>
                                  <a:gd name="f145" fmla="val 62"/>
                                  <a:gd name="f146" fmla="val 653"/>
                                  <a:gd name="f147" fmla="val 122"/>
                                  <a:gd name="f148" fmla="val 102"/>
                                  <a:gd name="f149" fmla="val 538"/>
                                  <a:gd name="f150" fmla="val 687"/>
                                  <a:gd name="f151" fmla="val 165"/>
                                  <a:gd name="f152" fmla="val 349"/>
                                  <a:gd name="f153" fmla="val 733"/>
                                  <a:gd name="f154" fmla="val 111"/>
                                  <a:gd name="f155" fmla="val 732"/>
                                  <a:gd name="f156" fmla="val 199"/>
                                  <a:gd name="f157" fmla="val 673"/>
                                  <a:gd name="f158" fmla="val 324"/>
                                  <a:gd name="f159" fmla="val 725"/>
                                  <a:gd name="f160" fmla="val 168"/>
                                  <a:gd name="f161" fmla="val 635"/>
                                  <a:gd name="f162" fmla="val 133"/>
                                  <a:gd name="f163" fmla="val 607"/>
                                  <a:gd name="f164" fmla="val 615"/>
                                  <a:gd name="f165" fmla="val 74"/>
                                  <a:gd name="f166" fmla="val 585"/>
                                  <a:gd name="f167" fmla="val 48"/>
                                  <a:gd name="f168" fmla="val 540"/>
                                  <a:gd name="f169" fmla="val 93"/>
                                  <a:gd name="f170" fmla="val 583"/>
                                  <a:gd name="f171" fmla="val 126"/>
                                  <a:gd name="f172" fmla="val 617"/>
                                  <a:gd name="f173" fmla="val 627"/>
                                  <a:gd name="f174" fmla="val 640"/>
                                  <a:gd name="f175" fmla="val 174"/>
                                  <a:gd name="f176" fmla="val 204"/>
                                  <a:gd name="f177" fmla="val 715"/>
                                  <a:gd name="f178" fmla="val 264"/>
                                  <a:gd name="f179" fmla="val 705"/>
                                  <a:gd name="f180" fmla="val 219"/>
                                  <a:gd name="f181" fmla="val 750"/>
                                  <a:gd name="f182" fmla="val 775"/>
                                  <a:gd name="f183" fmla="val 840"/>
                                  <a:gd name="f184" fmla="val 820"/>
                                  <a:gd name="f185" fmla="val 25"/>
                                  <a:gd name="f186" fmla="val 790"/>
                                  <a:gd name="f187" fmla="val 58"/>
                                  <a:gd name="f188" fmla="val 657"/>
                                  <a:gd name="f189" fmla="val 175"/>
                                  <a:gd name="f190" fmla="val 188"/>
                                  <a:gd name="f191" fmla="val 608"/>
                                  <a:gd name="f192" fmla="val 242"/>
                                  <a:gd name="f193" fmla="val 246"/>
                                  <a:gd name="f194" fmla="val 748"/>
                                  <a:gd name="f195" fmla="val 195"/>
                                  <a:gd name="f196" fmla="val 785"/>
                                  <a:gd name="f197" fmla="val 67"/>
                                  <a:gd name="f198" fmla="val 805"/>
                                  <a:gd name="f199" fmla="val 787"/>
                                  <a:gd name="f200" fmla="val 282"/>
                                  <a:gd name="f201" fmla="val 753"/>
                                  <a:gd name="f202" fmla="val 284"/>
                                  <a:gd name="f203" fmla="val 723"/>
                                  <a:gd name="f204" fmla="val 187"/>
                                  <a:gd name="f205" fmla="val 577"/>
                                  <a:gd name="f206" fmla="val 207"/>
                                  <a:gd name="f207" fmla="val 698"/>
                                  <a:gd name="f208" fmla="+- 0 0 -90"/>
                                  <a:gd name="f209" fmla="*/ f4 1 1929"/>
                                  <a:gd name="f210" fmla="*/ f5 1 861"/>
                                  <a:gd name="f211" fmla="val f6"/>
                                  <a:gd name="f212" fmla="val f7"/>
                                  <a:gd name="f213" fmla="val f8"/>
                                  <a:gd name="f214" fmla="*/ f208 f0 1"/>
                                  <a:gd name="f215" fmla="+- f213 0 f211"/>
                                  <a:gd name="f216" fmla="+- f212 0 f211"/>
                                  <a:gd name="f217" fmla="*/ f214 1 f3"/>
                                  <a:gd name="f218" fmla="*/ f216 1 1929"/>
                                  <a:gd name="f219" fmla="*/ f215 1 861"/>
                                  <a:gd name="f220" fmla="*/ 1929 f216 1"/>
                                  <a:gd name="f221" fmla="*/ 580 f215 1"/>
                                  <a:gd name="f222" fmla="*/ 1829 f216 1"/>
                                  <a:gd name="f223" fmla="*/ 400 f215 1"/>
                                  <a:gd name="f224" fmla="*/ 1749 f216 1"/>
                                  <a:gd name="f225" fmla="*/ 300 f215 1"/>
                                  <a:gd name="f226" fmla="*/ 1669 f216 1"/>
                                  <a:gd name="f227" fmla="*/ 200 f215 1"/>
                                  <a:gd name="f228" fmla="*/ 1629 f216 1"/>
                                  <a:gd name="f229" fmla="*/ 140 f215 1"/>
                                  <a:gd name="f230" fmla="*/ 1389 f216 1"/>
                                  <a:gd name="f231" fmla="*/ 60 f215 1"/>
                                  <a:gd name="f232" fmla="*/ 1329 f216 1"/>
                                  <a:gd name="f233" fmla="*/ 20 f215 1"/>
                                  <a:gd name="f234" fmla="*/ 1269 f216 1"/>
                                  <a:gd name="f235" fmla="*/ 0 f215 1"/>
                                  <a:gd name="f236" fmla="*/ 829 f216 1"/>
                                  <a:gd name="f237" fmla="*/ 409 f216 1"/>
                                  <a:gd name="f238" fmla="*/ 180 f215 1"/>
                                  <a:gd name="f239" fmla="*/ 329 f216 1"/>
                                  <a:gd name="f240" fmla="*/ 309 f216 1"/>
                                  <a:gd name="f241" fmla="*/ 360 f215 1"/>
                                  <a:gd name="f242" fmla="*/ 249 f216 1"/>
                                  <a:gd name="f243" fmla="*/ 189 f216 1"/>
                                  <a:gd name="f244" fmla="*/ 520 f215 1"/>
                                  <a:gd name="f245" fmla="*/ 109 f216 1"/>
                                  <a:gd name="f246" fmla="*/ 700 f215 1"/>
                                  <a:gd name="f247" fmla="*/ 49 f216 1"/>
                                  <a:gd name="f248" fmla="*/ 740 f215 1"/>
                                  <a:gd name="f249" fmla="*/ 29 f216 1"/>
                                  <a:gd name="f250" fmla="*/ 800 f215 1"/>
                                  <a:gd name="f251" fmla="*/ 9 f216 1"/>
                                  <a:gd name="f252" fmla="*/ 129 f216 1"/>
                                  <a:gd name="f253" fmla="*/ 600 f215 1"/>
                                  <a:gd name="f254" fmla="*/ 620 f215 1"/>
                                  <a:gd name="f255" fmla="*/ 660 f215 1"/>
                                  <a:gd name="f256" fmla="*/ 289 f216 1"/>
                                  <a:gd name="f257" fmla="*/ 720 f215 1"/>
                                  <a:gd name="f258" fmla="*/ 169 f216 1"/>
                                  <a:gd name="f259" fmla="*/ 89 f216 1"/>
                                  <a:gd name="f260" fmla="*/ 760 f215 1"/>
                                  <a:gd name="f261" fmla="*/ 149 f216 1"/>
                                  <a:gd name="f262" fmla="*/ 780 f215 1"/>
                                  <a:gd name="f263" fmla="*/ 560 f215 1"/>
                                  <a:gd name="f264" fmla="*/ 69 f216 1"/>
                                  <a:gd name="f265" fmla="*/ 680 f215 1"/>
                                  <a:gd name="f266" fmla="*/ 540 f215 1"/>
                                  <a:gd name="f267" fmla="*/ 640 f215 1"/>
                                  <a:gd name="f268" fmla="*/ 840 f215 1"/>
                                  <a:gd name="f269" fmla="*/ 229 f216 1"/>
                                  <a:gd name="f270" fmla="*/ 269 f216 1"/>
                                  <a:gd name="f271" fmla="+- f217 0 f1"/>
                                  <a:gd name="f272" fmla="*/ f220 1 1929"/>
                                  <a:gd name="f273" fmla="*/ f221 1 861"/>
                                  <a:gd name="f274" fmla="*/ f222 1 1929"/>
                                  <a:gd name="f275" fmla="*/ f223 1 861"/>
                                  <a:gd name="f276" fmla="*/ f224 1 1929"/>
                                  <a:gd name="f277" fmla="*/ f225 1 861"/>
                                  <a:gd name="f278" fmla="*/ f226 1 1929"/>
                                  <a:gd name="f279" fmla="*/ f227 1 861"/>
                                  <a:gd name="f280" fmla="*/ f228 1 1929"/>
                                  <a:gd name="f281" fmla="*/ f229 1 861"/>
                                  <a:gd name="f282" fmla="*/ f230 1 1929"/>
                                  <a:gd name="f283" fmla="*/ f231 1 861"/>
                                  <a:gd name="f284" fmla="*/ f232 1 1929"/>
                                  <a:gd name="f285" fmla="*/ f233 1 861"/>
                                  <a:gd name="f286" fmla="*/ f234 1 1929"/>
                                  <a:gd name="f287" fmla="*/ f235 1 861"/>
                                  <a:gd name="f288" fmla="*/ f236 1 1929"/>
                                  <a:gd name="f289" fmla="*/ f237 1 1929"/>
                                  <a:gd name="f290" fmla="*/ f238 1 861"/>
                                  <a:gd name="f291" fmla="*/ f239 1 1929"/>
                                  <a:gd name="f292" fmla="*/ f240 1 1929"/>
                                  <a:gd name="f293" fmla="*/ f241 1 861"/>
                                  <a:gd name="f294" fmla="*/ f242 1 1929"/>
                                  <a:gd name="f295" fmla="*/ f243 1 1929"/>
                                  <a:gd name="f296" fmla="*/ f244 1 861"/>
                                  <a:gd name="f297" fmla="*/ f245 1 1929"/>
                                  <a:gd name="f298" fmla="*/ f246 1 861"/>
                                  <a:gd name="f299" fmla="*/ f247 1 1929"/>
                                  <a:gd name="f300" fmla="*/ f248 1 861"/>
                                  <a:gd name="f301" fmla="*/ f249 1 1929"/>
                                  <a:gd name="f302" fmla="*/ f250 1 861"/>
                                  <a:gd name="f303" fmla="*/ f251 1 1929"/>
                                  <a:gd name="f304" fmla="*/ f252 1 1929"/>
                                  <a:gd name="f305" fmla="*/ f253 1 861"/>
                                  <a:gd name="f306" fmla="*/ f254 1 861"/>
                                  <a:gd name="f307" fmla="*/ f255 1 861"/>
                                  <a:gd name="f308" fmla="*/ f256 1 1929"/>
                                  <a:gd name="f309" fmla="*/ f257 1 861"/>
                                  <a:gd name="f310" fmla="*/ f258 1 1929"/>
                                  <a:gd name="f311" fmla="*/ f259 1 1929"/>
                                  <a:gd name="f312" fmla="*/ f260 1 861"/>
                                  <a:gd name="f313" fmla="*/ f261 1 1929"/>
                                  <a:gd name="f314" fmla="*/ f262 1 861"/>
                                  <a:gd name="f315" fmla="*/ f263 1 861"/>
                                  <a:gd name="f316" fmla="*/ f264 1 1929"/>
                                  <a:gd name="f317" fmla="*/ f265 1 861"/>
                                  <a:gd name="f318" fmla="*/ f266 1 861"/>
                                  <a:gd name="f319" fmla="*/ f267 1 861"/>
                                  <a:gd name="f320" fmla="*/ f268 1 861"/>
                                  <a:gd name="f321" fmla="*/ f269 1 1929"/>
                                  <a:gd name="f322" fmla="*/ f270 1 1929"/>
                                  <a:gd name="f323" fmla="*/ 0 1 f218"/>
                                  <a:gd name="f324" fmla="*/ f212 1 f218"/>
                                  <a:gd name="f325" fmla="*/ 0 1 f219"/>
                                  <a:gd name="f326" fmla="*/ f213 1 f219"/>
                                  <a:gd name="f327" fmla="*/ f272 1 f218"/>
                                  <a:gd name="f328" fmla="*/ f273 1 f219"/>
                                  <a:gd name="f329" fmla="*/ f274 1 f218"/>
                                  <a:gd name="f330" fmla="*/ f275 1 f219"/>
                                  <a:gd name="f331" fmla="*/ f276 1 f218"/>
                                  <a:gd name="f332" fmla="*/ f277 1 f219"/>
                                  <a:gd name="f333" fmla="*/ f278 1 f218"/>
                                  <a:gd name="f334" fmla="*/ f279 1 f219"/>
                                  <a:gd name="f335" fmla="*/ f280 1 f218"/>
                                  <a:gd name="f336" fmla="*/ f281 1 f219"/>
                                  <a:gd name="f337" fmla="*/ f282 1 f218"/>
                                  <a:gd name="f338" fmla="*/ f283 1 f219"/>
                                  <a:gd name="f339" fmla="*/ f284 1 f218"/>
                                  <a:gd name="f340" fmla="*/ f285 1 f219"/>
                                  <a:gd name="f341" fmla="*/ f286 1 f218"/>
                                  <a:gd name="f342" fmla="*/ f287 1 f219"/>
                                  <a:gd name="f343" fmla="*/ f288 1 f218"/>
                                  <a:gd name="f344" fmla="*/ f289 1 f218"/>
                                  <a:gd name="f345" fmla="*/ f290 1 f219"/>
                                  <a:gd name="f346" fmla="*/ f291 1 f218"/>
                                  <a:gd name="f347" fmla="*/ f292 1 f218"/>
                                  <a:gd name="f348" fmla="*/ f293 1 f219"/>
                                  <a:gd name="f349" fmla="*/ f294 1 f218"/>
                                  <a:gd name="f350" fmla="*/ f295 1 f218"/>
                                  <a:gd name="f351" fmla="*/ f296 1 f219"/>
                                  <a:gd name="f352" fmla="*/ f297 1 f218"/>
                                  <a:gd name="f353" fmla="*/ f298 1 f219"/>
                                  <a:gd name="f354" fmla="*/ f299 1 f218"/>
                                  <a:gd name="f355" fmla="*/ f300 1 f219"/>
                                  <a:gd name="f356" fmla="*/ f301 1 f218"/>
                                  <a:gd name="f357" fmla="*/ f302 1 f219"/>
                                  <a:gd name="f358" fmla="*/ f303 1 f218"/>
                                  <a:gd name="f359" fmla="*/ f304 1 f218"/>
                                  <a:gd name="f360" fmla="*/ f305 1 f219"/>
                                  <a:gd name="f361" fmla="*/ f306 1 f219"/>
                                  <a:gd name="f362" fmla="*/ f307 1 f219"/>
                                  <a:gd name="f363" fmla="*/ f308 1 f218"/>
                                  <a:gd name="f364" fmla="*/ f309 1 f219"/>
                                  <a:gd name="f365" fmla="*/ f310 1 f218"/>
                                  <a:gd name="f366" fmla="*/ f311 1 f218"/>
                                  <a:gd name="f367" fmla="*/ f312 1 f219"/>
                                  <a:gd name="f368" fmla="*/ f313 1 f218"/>
                                  <a:gd name="f369" fmla="*/ f314 1 f219"/>
                                  <a:gd name="f370" fmla="*/ f315 1 f219"/>
                                  <a:gd name="f371" fmla="*/ f316 1 f218"/>
                                  <a:gd name="f372" fmla="*/ f317 1 f219"/>
                                  <a:gd name="f373" fmla="*/ f318 1 f219"/>
                                  <a:gd name="f374" fmla="*/ f319 1 f219"/>
                                  <a:gd name="f375" fmla="*/ f320 1 f219"/>
                                  <a:gd name="f376" fmla="*/ f321 1 f218"/>
                                  <a:gd name="f377" fmla="*/ f322 1 f218"/>
                                  <a:gd name="f378" fmla="*/ f323 f209 1"/>
                                  <a:gd name="f379" fmla="*/ f324 f209 1"/>
                                  <a:gd name="f380" fmla="*/ f326 f210 1"/>
                                  <a:gd name="f381" fmla="*/ f325 f210 1"/>
                                  <a:gd name="f382" fmla="*/ f327 f209 1"/>
                                  <a:gd name="f383" fmla="*/ f328 f210 1"/>
                                  <a:gd name="f384" fmla="*/ f329 f209 1"/>
                                  <a:gd name="f385" fmla="*/ f330 f210 1"/>
                                  <a:gd name="f386" fmla="*/ f331 f209 1"/>
                                  <a:gd name="f387" fmla="*/ f332 f210 1"/>
                                  <a:gd name="f388" fmla="*/ f333 f209 1"/>
                                  <a:gd name="f389" fmla="*/ f334 f210 1"/>
                                  <a:gd name="f390" fmla="*/ f335 f209 1"/>
                                  <a:gd name="f391" fmla="*/ f336 f210 1"/>
                                  <a:gd name="f392" fmla="*/ f337 f209 1"/>
                                  <a:gd name="f393" fmla="*/ f338 f210 1"/>
                                  <a:gd name="f394" fmla="*/ f339 f209 1"/>
                                  <a:gd name="f395" fmla="*/ f340 f210 1"/>
                                  <a:gd name="f396" fmla="*/ f341 f209 1"/>
                                  <a:gd name="f397" fmla="*/ f342 f210 1"/>
                                  <a:gd name="f398" fmla="*/ f343 f209 1"/>
                                  <a:gd name="f399" fmla="*/ f344 f209 1"/>
                                  <a:gd name="f400" fmla="*/ f345 f210 1"/>
                                  <a:gd name="f401" fmla="*/ f346 f209 1"/>
                                  <a:gd name="f402" fmla="*/ f347 f209 1"/>
                                  <a:gd name="f403" fmla="*/ f348 f210 1"/>
                                  <a:gd name="f404" fmla="*/ f349 f209 1"/>
                                  <a:gd name="f405" fmla="*/ f350 f209 1"/>
                                  <a:gd name="f406" fmla="*/ f351 f210 1"/>
                                  <a:gd name="f407" fmla="*/ f352 f209 1"/>
                                  <a:gd name="f408" fmla="*/ f353 f210 1"/>
                                  <a:gd name="f409" fmla="*/ f354 f209 1"/>
                                  <a:gd name="f410" fmla="*/ f355 f210 1"/>
                                  <a:gd name="f411" fmla="*/ f356 f209 1"/>
                                  <a:gd name="f412" fmla="*/ f357 f210 1"/>
                                  <a:gd name="f413" fmla="*/ f358 f209 1"/>
                                  <a:gd name="f414" fmla="*/ f359 f209 1"/>
                                  <a:gd name="f415" fmla="*/ f360 f210 1"/>
                                  <a:gd name="f416" fmla="*/ f361 f210 1"/>
                                  <a:gd name="f417" fmla="*/ f362 f210 1"/>
                                  <a:gd name="f418" fmla="*/ f363 f209 1"/>
                                  <a:gd name="f419" fmla="*/ f364 f210 1"/>
                                  <a:gd name="f420" fmla="*/ f365 f209 1"/>
                                  <a:gd name="f421" fmla="*/ f366 f209 1"/>
                                  <a:gd name="f422" fmla="*/ f367 f210 1"/>
                                  <a:gd name="f423" fmla="*/ f368 f209 1"/>
                                  <a:gd name="f424" fmla="*/ f369 f210 1"/>
                                  <a:gd name="f425" fmla="*/ f370 f210 1"/>
                                  <a:gd name="f426" fmla="*/ f371 f209 1"/>
                                  <a:gd name="f427" fmla="*/ f372 f210 1"/>
                                  <a:gd name="f428" fmla="*/ f373 f210 1"/>
                                  <a:gd name="f429" fmla="*/ f374 f210 1"/>
                                  <a:gd name="f430" fmla="*/ f375 f210 1"/>
                                  <a:gd name="f431" fmla="*/ f376 f209 1"/>
                                  <a:gd name="f432" fmla="*/ f377 f209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271">
                                    <a:pos x="f382" y="f383"/>
                                  </a:cxn>
                                  <a:cxn ang="f271">
                                    <a:pos x="f384" y="f385"/>
                                  </a:cxn>
                                  <a:cxn ang="f271">
                                    <a:pos x="f386" y="f387"/>
                                  </a:cxn>
                                  <a:cxn ang="f271">
                                    <a:pos x="f388" y="f389"/>
                                  </a:cxn>
                                  <a:cxn ang="f271">
                                    <a:pos x="f390" y="f391"/>
                                  </a:cxn>
                                  <a:cxn ang="f271">
                                    <a:pos x="f392" y="f393"/>
                                  </a:cxn>
                                  <a:cxn ang="f271">
                                    <a:pos x="f394" y="f395"/>
                                  </a:cxn>
                                  <a:cxn ang="f271">
                                    <a:pos x="f396" y="f397"/>
                                  </a:cxn>
                                  <a:cxn ang="f271">
                                    <a:pos x="f398" y="f395"/>
                                  </a:cxn>
                                  <a:cxn ang="f271">
                                    <a:pos x="f399" y="f400"/>
                                  </a:cxn>
                                  <a:cxn ang="f271">
                                    <a:pos x="f401" y="f387"/>
                                  </a:cxn>
                                  <a:cxn ang="f271">
                                    <a:pos x="f402" y="f403"/>
                                  </a:cxn>
                                  <a:cxn ang="f271">
                                    <a:pos x="f404" y="f385"/>
                                  </a:cxn>
                                  <a:cxn ang="f271">
                                    <a:pos x="f405" y="f406"/>
                                  </a:cxn>
                                  <a:cxn ang="f271">
                                    <a:pos x="f407" y="f408"/>
                                  </a:cxn>
                                  <a:cxn ang="f271">
                                    <a:pos x="f409" y="f410"/>
                                  </a:cxn>
                                  <a:cxn ang="f271">
                                    <a:pos x="f411" y="f412"/>
                                  </a:cxn>
                                  <a:cxn ang="f271">
                                    <a:pos x="f413" y="f410"/>
                                  </a:cxn>
                                  <a:cxn ang="f271">
                                    <a:pos x="f411" y="f406"/>
                                  </a:cxn>
                                  <a:cxn ang="f271">
                                    <a:pos x="f414" y="f415"/>
                                  </a:cxn>
                                  <a:cxn ang="f271">
                                    <a:pos x="f405" y="f416"/>
                                  </a:cxn>
                                  <a:cxn ang="f271">
                                    <a:pos x="f404" y="f417"/>
                                  </a:cxn>
                                  <a:cxn ang="f271">
                                    <a:pos x="f418" y="f419"/>
                                  </a:cxn>
                                  <a:cxn ang="f271">
                                    <a:pos x="f420" y="f410"/>
                                  </a:cxn>
                                  <a:cxn ang="f271">
                                    <a:pos x="f421" y="f422"/>
                                  </a:cxn>
                                  <a:cxn ang="f271">
                                    <a:pos x="f423" y="f424"/>
                                  </a:cxn>
                                  <a:cxn ang="f271">
                                    <a:pos x="f421" y="f412"/>
                                  </a:cxn>
                                  <a:cxn ang="f271">
                                    <a:pos x="f411" y="f424"/>
                                  </a:cxn>
                                  <a:cxn ang="f271">
                                    <a:pos x="f409" y="f425"/>
                                  </a:cxn>
                                  <a:cxn ang="f271">
                                    <a:pos x="f426" y="f408"/>
                                  </a:cxn>
                                  <a:cxn ang="f271">
                                    <a:pos x="f414" y="f408"/>
                                  </a:cxn>
                                  <a:cxn ang="f271">
                                    <a:pos x="f405" y="f417"/>
                                  </a:cxn>
                                  <a:cxn ang="f271">
                                    <a:pos x="f405" y="f410"/>
                                  </a:cxn>
                                  <a:cxn ang="f271">
                                    <a:pos x="f414" y="f419"/>
                                  </a:cxn>
                                  <a:cxn ang="f271">
                                    <a:pos x="f405" y="f427"/>
                                  </a:cxn>
                                  <a:cxn ang="f271">
                                    <a:pos x="f423" y="f416"/>
                                  </a:cxn>
                                  <a:cxn ang="f271">
                                    <a:pos x="f421" y="f415"/>
                                  </a:cxn>
                                  <a:cxn ang="f271">
                                    <a:pos x="f426" y="f428"/>
                                  </a:cxn>
                                  <a:cxn ang="f271">
                                    <a:pos x="f407" y="f415"/>
                                  </a:cxn>
                                  <a:cxn ang="f271">
                                    <a:pos x="f420" y="f429"/>
                                  </a:cxn>
                                  <a:cxn ang="f271">
                                    <a:pos x="f405" y="f408"/>
                                  </a:cxn>
                                  <a:cxn ang="f271">
                                    <a:pos x="f404" y="f419"/>
                                  </a:cxn>
                                  <a:cxn ang="f271">
                                    <a:pos x="f414" y="f422"/>
                                  </a:cxn>
                                  <a:cxn ang="f271">
                                    <a:pos x="f413" y="f430"/>
                                  </a:cxn>
                                  <a:cxn ang="f271">
                                    <a:pos x="f409" y="f424"/>
                                  </a:cxn>
                                  <a:cxn ang="f271">
                                    <a:pos x="f411" y="f430"/>
                                  </a:cxn>
                                  <a:cxn ang="f271">
                                    <a:pos x="f426" y="f415"/>
                                  </a:cxn>
                                  <a:cxn ang="f271">
                                    <a:pos x="f404" y="f408"/>
                                  </a:cxn>
                                  <a:cxn ang="f271">
                                    <a:pos x="f431" y="f422"/>
                                  </a:cxn>
                                  <a:cxn ang="f271">
                                    <a:pos x="f407" y="f412"/>
                                  </a:cxn>
                                  <a:cxn ang="f271">
                                    <a:pos x="f418" y="f424"/>
                                  </a:cxn>
                                  <a:cxn ang="f271">
                                    <a:pos x="f432" y="f408"/>
                                  </a:cxn>
                                  <a:cxn ang="f271">
                                    <a:pos x="f404" y="f410"/>
                                  </a:cxn>
                                </a:cxnLst>
                                <a:rect l="f378" t="f381" r="f379" b="f380"/>
                                <a:pathLst>
                                  <a:path w="1929" h="861">
                                    <a:moveTo>
                                      <a:pt x="f7" y="f9"/>
                                    </a:moveTo>
                                    <a:cubicBezTo>
                                      <a:pt x="f10" y="f11"/>
                                      <a:pt x="f12" y="f13"/>
                                      <a:pt x="f14" y="f15"/>
                                    </a:cubicBezTo>
                                    <a:cubicBezTo>
                                      <a:pt x="f16" y="f17"/>
                                      <a:pt x="f18" y="f19"/>
                                      <a:pt x="f20" y="f21"/>
                                    </a:cubicBezTo>
                                    <a:cubicBezTo>
                                      <a:pt x="f22" y="f23"/>
                                      <a:pt x="f24" y="f25"/>
                                      <a:pt x="f26" y="f27"/>
                                    </a:cubicBezTo>
                                    <a:cubicBezTo>
                                      <a:pt x="f28" y="f3"/>
                                      <a:pt x="f29" y="f30"/>
                                      <a:pt x="f31" y="f32"/>
                                    </a:cubicBezTo>
                                    <a:cubicBezTo>
                                      <a:pt x="f33" y="f34"/>
                                      <a:pt x="f35" y="f36"/>
                                      <a:pt x="f37" y="f38"/>
                                    </a:cubicBezTo>
                                    <a:cubicBezTo>
                                      <a:pt x="f39" y="f40"/>
                                      <a:pt x="f41" y="f42"/>
                                      <a:pt x="f43" y="f44"/>
                                    </a:cubicBezTo>
                                    <a:cubicBezTo>
                                      <a:pt x="f45" y="f46"/>
                                      <a:pt x="f47" y="f48"/>
                                      <a:pt x="f49" y="f6"/>
                                    </a:cubicBezTo>
                                    <a:cubicBezTo>
                                      <a:pt x="f50" y="f48"/>
                                      <a:pt x="f51" y="f52"/>
                                      <a:pt x="f53" y="f44"/>
                                    </a:cubicBezTo>
                                    <a:cubicBezTo>
                                      <a:pt x="f54" y="f55"/>
                                      <a:pt x="f56" y="f57"/>
                                      <a:pt x="f58" y="f3"/>
                                    </a:cubicBezTo>
                                    <a:cubicBezTo>
                                      <a:pt x="f59" y="f60"/>
                                      <a:pt x="f61" y="f62"/>
                                      <a:pt x="f63" y="f21"/>
                                    </a:cubicBezTo>
                                    <a:cubicBezTo>
                                      <a:pt x="f64" y="f65"/>
                                      <a:pt x="f66" y="f67"/>
                                      <a:pt x="f68" y="f2"/>
                                    </a:cubicBezTo>
                                    <a:cubicBezTo>
                                      <a:pt x="f69" y="f70"/>
                                      <a:pt x="f71" y="f72"/>
                                      <a:pt x="f17" y="f15"/>
                                    </a:cubicBezTo>
                                    <a:cubicBezTo>
                                      <a:pt x="f73" y="f74"/>
                                      <a:pt x="f75" y="f76"/>
                                      <a:pt x="f77" y="f78"/>
                                    </a:cubicBezTo>
                                    <a:cubicBezTo>
                                      <a:pt x="f79" y="f80"/>
                                      <a:pt x="f81" y="f82"/>
                                      <a:pt x="f83" y="f84"/>
                                    </a:cubicBezTo>
                                    <a:cubicBezTo>
                                      <a:pt x="f85" y="f86"/>
                                      <a:pt x="f87" y="f88"/>
                                      <a:pt x="f89" y="f90"/>
                                    </a:cubicBezTo>
                                    <a:cubicBezTo>
                                      <a:pt x="f91" y="f92"/>
                                      <a:pt x="f93" y="f94"/>
                                      <a:pt x="f95" y="f94"/>
                                    </a:cubicBezTo>
                                    <a:cubicBezTo>
                                      <a:pt x="f96" y="f94"/>
                                      <a:pt x="f97" y="f98"/>
                                      <a:pt x="f97" y="f90"/>
                                    </a:cubicBezTo>
                                    <a:cubicBezTo>
                                      <a:pt x="f97" y="f99"/>
                                      <a:pt x="f100" y="f101"/>
                                      <a:pt x="f95" y="f78"/>
                                    </a:cubicBezTo>
                                    <a:cubicBezTo>
                                      <a:pt x="f3" y="f102"/>
                                      <a:pt x="f6" y="f103"/>
                                      <a:pt x="f104" y="f105"/>
                                    </a:cubicBezTo>
                                    <a:cubicBezTo>
                                      <a:pt x="f106" y="f107"/>
                                      <a:pt x="f108" y="f109"/>
                                      <a:pt x="f77" y="f110"/>
                                    </a:cubicBezTo>
                                    <a:cubicBezTo>
                                      <a:pt x="f111" y="f112"/>
                                      <a:pt x="f113" y="f114"/>
                                      <a:pt x="f17" y="f115"/>
                                    </a:cubicBezTo>
                                    <a:cubicBezTo>
                                      <a:pt x="f116" y="f117"/>
                                      <a:pt x="f69" y="f118"/>
                                      <a:pt x="f119" y="f120"/>
                                    </a:cubicBezTo>
                                    <a:cubicBezTo>
                                      <a:pt x="f121" y="f122"/>
                                      <a:pt x="f123" y="f124"/>
                                      <a:pt x="f125" y="f90"/>
                                    </a:cubicBezTo>
                                    <a:cubicBezTo>
                                      <a:pt x="f126" y="f127"/>
                                      <a:pt x="f128" y="f129"/>
                                      <a:pt x="f130" y="f92"/>
                                    </a:cubicBezTo>
                                    <a:cubicBezTo>
                                      <a:pt x="f131" y="f132"/>
                                      <a:pt x="f133" y="f134"/>
                                      <a:pt x="f133" y="f135"/>
                                    </a:cubicBezTo>
                                    <a:cubicBezTo>
                                      <a:pt x="f133" y="f136"/>
                                      <a:pt x="f83" y="f122"/>
                                      <a:pt x="f130" y="f94"/>
                                    </a:cubicBezTo>
                                    <a:cubicBezTo>
                                      <a:pt x="f87" y="f122"/>
                                      <a:pt x="f137" y="f136"/>
                                      <a:pt x="f95" y="f135"/>
                                    </a:cubicBezTo>
                                    <a:cubicBezTo>
                                      <a:pt x="f138" y="f139"/>
                                      <a:pt x="f140" y="f141"/>
                                      <a:pt x="f89" y="f142"/>
                                    </a:cubicBezTo>
                                    <a:cubicBezTo>
                                      <a:pt x="f143" y="f144"/>
                                      <a:pt x="f145" y="f146"/>
                                      <a:pt x="f87" y="f84"/>
                                    </a:cubicBezTo>
                                    <a:cubicBezTo>
                                      <a:pt x="f147" y="f56"/>
                                      <a:pt x="f148" y="f149"/>
                                      <a:pt x="f104" y="f84"/>
                                    </a:cubicBezTo>
                                    <a:cubicBezTo>
                                      <a:pt x="f133" y="f150"/>
                                      <a:pt x="f151" y="f115"/>
                                      <a:pt x="f77" y="f115"/>
                                    </a:cubicBezTo>
                                    <a:cubicBezTo>
                                      <a:pt x="f152" y="f115"/>
                                      <a:pt x="f77" y="f90"/>
                                      <a:pt x="f77" y="f90"/>
                                    </a:cubicBezTo>
                                    <a:cubicBezTo>
                                      <a:pt x="f125" y="f153"/>
                                      <a:pt x="f154" y="f155"/>
                                      <a:pt x="f104" y="f120"/>
                                    </a:cubicBezTo>
                                    <a:cubicBezTo>
                                      <a:pt x="f156" y="f157"/>
                                      <a:pt x="f158" y="f159"/>
                                      <a:pt x="f77" y="f117"/>
                                    </a:cubicBezTo>
                                    <a:cubicBezTo>
                                      <a:pt x="f73" y="f115"/>
                                      <a:pt x="f160" y="f161"/>
                                      <a:pt x="f133" y="f110"/>
                                    </a:cubicBezTo>
                                    <a:cubicBezTo>
                                      <a:pt x="f162" y="f163"/>
                                      <a:pt x="f34" y="f164"/>
                                      <a:pt x="f130" y="f105"/>
                                    </a:cubicBezTo>
                                    <a:cubicBezTo>
                                      <a:pt x="f165" y="f166"/>
                                      <a:pt x="f167" y="f168"/>
                                      <a:pt x="f87" y="f168"/>
                                    </a:cubicBezTo>
                                    <a:cubicBezTo>
                                      <a:pt x="f169" y="f168"/>
                                      <a:pt x="f85" y="f170"/>
                                      <a:pt x="f83" y="f105"/>
                                    </a:cubicBezTo>
                                    <a:cubicBezTo>
                                      <a:pt x="f171" y="f172"/>
                                      <a:pt x="f133" y="f173"/>
                                      <a:pt x="f125" y="f174"/>
                                    </a:cubicBezTo>
                                    <a:cubicBezTo>
                                      <a:pt x="f73" y="f115"/>
                                      <a:pt x="f175" y="f54"/>
                                      <a:pt x="f77" y="f84"/>
                                    </a:cubicBezTo>
                                    <a:cubicBezTo>
                                      <a:pt x="f176" y="f177"/>
                                      <a:pt x="f178" y="f179"/>
                                      <a:pt x="f17" y="f120"/>
                                    </a:cubicBezTo>
                                    <a:cubicBezTo>
                                      <a:pt x="f180" y="f181"/>
                                      <a:pt x="f125" y="f127"/>
                                      <a:pt x="f104" y="f92"/>
                                    </a:cubicBezTo>
                                    <a:cubicBezTo>
                                      <a:pt x="f36" y="f182"/>
                                      <a:pt x="f97" y="f183"/>
                                      <a:pt x="f97" y="f183"/>
                                    </a:cubicBezTo>
                                    <a:cubicBezTo>
                                      <a:pt x="f100" y="f184"/>
                                      <a:pt x="f185" y="f135"/>
                                      <a:pt x="f89" y="f135"/>
                                    </a:cubicBezTo>
                                    <a:cubicBezTo>
                                      <a:pt x="f143" y="f135"/>
                                      <a:pt x="f95" y="f8"/>
                                      <a:pt x="f95" y="f183"/>
                                    </a:cubicBezTo>
                                    <a:cubicBezTo>
                                      <a:pt x="f95" y="f186"/>
                                      <a:pt x="f187" y="f188"/>
                                      <a:pt x="f87" y="f105"/>
                                    </a:cubicBezTo>
                                    <a:cubicBezTo>
                                      <a:pt x="f189" y="f173"/>
                                      <a:pt x="f190" y="f191"/>
                                      <a:pt x="f17" y="f84"/>
                                    </a:cubicBezTo>
                                    <a:cubicBezTo>
                                      <a:pt x="f192" y="f120"/>
                                      <a:pt x="f193" y="f194"/>
                                      <a:pt x="f113" y="f92"/>
                                    </a:cubicBezTo>
                                    <a:cubicBezTo>
                                      <a:pt x="f195" y="f196"/>
                                      <a:pt x="f197" y="f198"/>
                                      <a:pt x="f83" y="f94"/>
                                    </a:cubicBezTo>
                                    <a:cubicBezTo>
                                      <a:pt x="f125" y="f122"/>
                                      <a:pt x="f113" y="f199"/>
                                      <a:pt x="f119" y="f135"/>
                                    </a:cubicBezTo>
                                    <a:cubicBezTo>
                                      <a:pt x="f200" y="f201"/>
                                      <a:pt x="f202" y="f203"/>
                                      <a:pt x="f71" y="f84"/>
                                    </a:cubicBezTo>
                                    <a:cubicBezTo>
                                      <a:pt x="f204" y="f205"/>
                                      <a:pt x="f206" y="f207"/>
                                      <a:pt x="f17" y="f90"/>
                                    </a:cubicBezTo>
                                  </a:path>
                                </a:pathLst>
                              </a:custGeom>
                              <a:noFill/>
                              <a:ln w="9528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3E1A19" id="Полилиния: фигура 36" o:spid="_x0000_s1026" style="position:absolute;margin-left:-14.25pt;margin-top:-4.5pt;width:16.5pt;height:9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 strokeweight=".26467mm">
                      <v:path arrowok="t" o:connecttype="custom" o:connectlocs="104775,0;209550,57150;104775,114300;0,57150;209550,76997;198687,53101;189996,39826;181306,26551;176961,18585;150889,7965;144371,2655;137853,0;90055,2655;44430,23895;35740,39826;33567,47791;27049,53101;20531,69031;11841,92927;5323,98237;3150,106202;978,98237;3150,69031;14013,79652;20531,82307;27049,87617;31394,95582;18359,98237;9668,100892;16186,103547;9668,106202;3150,103547;5323,74341;7496,92927;14013,92927;20531,87617;20531,98237;14013,95582;20531,90272;16186,82307;9668,79652;7496,71686;11841,79652;18359,84962;20531,92927;27049,95582;14013,100892;978,111512;5323,103547;3150,111512;7496,79652;27049,92927;24877,100892;11841,106202;31394,103547;29222,92927;27049,98237" o:connectangles="270,0,90,180,0,0,0,0,0,0,0,0,0,0,0,0,0,0,0,0,0,0,0,0,0,0,0,0,0,0,0,0,0,0,0,0,0,0,0,0,0,0,0,0,0,0,0,0,0,0,0,0,0,0,0,0,0" textboxrect="0,0,1929,861"/>
                    </v:shape>
                  </w:pict>
                </mc:Fallback>
              </mc:AlternateContent>
            </w:r>
            <w:r w:rsidR="00000000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DF2425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15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7A91C8" w14:textId="0065DA8B" w:rsidR="004B3F2D" w:rsidRPr="001A53C9" w:rsidRDefault="001A53C9">
            <w:pPr>
              <w:pStyle w:val="Standard"/>
              <w:jc w:val="center"/>
              <w:rPr>
                <w:rFonts w:hint="eastAsia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39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37868A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47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3130A7" w14:textId="7237B902" w:rsidR="004B3F2D" w:rsidRPr="001A53C9" w:rsidRDefault="001A53C9">
            <w:pPr>
              <w:pStyle w:val="Standard"/>
              <w:jc w:val="center"/>
              <w:rPr>
                <w:rFonts w:hint="eastAsia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39</w:t>
            </w:r>
          </w:p>
        </w:tc>
      </w:tr>
      <w:tr w:rsidR="004B3F2D" w14:paraId="497E7944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591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906424" w14:textId="19959D9A" w:rsidR="004B3F2D" w:rsidRPr="001A53C9" w:rsidRDefault="00000000">
            <w:pPr>
              <w:pStyle w:val="Standard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kern w:val="0"/>
                <w:lang w:val="en-US" w:eastAsia="ru-RU" w:bidi="ar-SA"/>
              </w:rPr>
              <w:t>B</w:t>
            </w:r>
            <w:proofErr w:type="spellStart"/>
            <w:r w:rsidR="001A53C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vertAlign w:val="subscript"/>
                <w:lang w:eastAsia="ru-RU" w:bidi="ar-SA"/>
              </w:rPr>
              <w:t>доп</w:t>
            </w:r>
            <w:proofErr w:type="spellEnd"/>
          </w:p>
        </w:tc>
        <w:tc>
          <w:tcPr>
            <w:tcW w:w="342" w:type="dxa"/>
            <w:tcBorders>
              <w:righ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5E9312" w14:textId="5172F36A" w:rsidR="004B3F2D" w:rsidRDefault="001A53C9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1" w:type="dxa"/>
            <w:tcBorders>
              <w:lef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3CD2C9" w14:textId="1BFCDEB2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3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6F3A2C" w14:textId="3B146DD6" w:rsidR="004B3F2D" w:rsidRDefault="001A53C9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1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175299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3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C87C4A" w14:textId="41FCF69B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1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55125F" w14:textId="327D9EC8" w:rsidR="004B3F2D" w:rsidRDefault="001A53C9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3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AED180" w14:textId="4834D9C6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1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A8199A" w14:textId="4E1622F5" w:rsidR="004B3F2D" w:rsidRDefault="001A53C9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EB1DAF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156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DE9C44" w14:textId="34F0F874" w:rsidR="004B3F2D" w:rsidRPr="001A53C9" w:rsidRDefault="001A53C9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 w:bidi="ar-SA"/>
              </w:rPr>
              <w:t>-</w:t>
            </w: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67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1DA070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475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A0CA53" w14:textId="2DF0406C" w:rsidR="004B3F2D" w:rsidRPr="001A53C9" w:rsidRDefault="001A53C9">
            <w:pPr>
              <w:pStyle w:val="Standard"/>
              <w:jc w:val="center"/>
              <w:rPr>
                <w:rFonts w:hint="eastAsia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189</w:t>
            </w:r>
          </w:p>
        </w:tc>
      </w:tr>
      <w:tr w:rsidR="004B3F2D" w14:paraId="5094BE05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591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FEF880" w14:textId="0C244CF5" w:rsidR="004B3F2D" w:rsidRDefault="00000000">
            <w:pPr>
              <w:pStyle w:val="Standard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kern w:val="0"/>
                <w:lang w:eastAsia="ru-RU" w:bidi="ar-SA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kern w:val="0"/>
                <w:vertAlign w:val="subscript"/>
                <w:lang w:eastAsia="ru-RU" w:bidi="ar-SA"/>
              </w:rPr>
              <w:t>до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vertAlign w:val="subscript"/>
                <w:lang w:eastAsia="ru-RU" w:bidi="ar-SA"/>
              </w:rPr>
              <w:t>.</w:t>
            </w:r>
          </w:p>
        </w:tc>
        <w:tc>
          <w:tcPr>
            <w:tcW w:w="342" w:type="dxa"/>
            <w:tcBorders>
              <w:righ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901553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1</w:t>
            </w:r>
          </w:p>
        </w:tc>
        <w:tc>
          <w:tcPr>
            <w:tcW w:w="341" w:type="dxa"/>
            <w:tcBorders>
              <w:lef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8EEE4A" w14:textId="3B15FE11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3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585E41" w14:textId="5CCDD01A" w:rsidR="004B3F2D" w:rsidRDefault="00816FD1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1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24C77E" w14:textId="64EAAF07" w:rsidR="004B3F2D" w:rsidRDefault="00816FD1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3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060B7D" w14:textId="57F4D62A" w:rsidR="004B3F2D" w:rsidRDefault="00816FD1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1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F35E4E" w14:textId="42F604AB" w:rsidR="004B3F2D" w:rsidRDefault="00816FD1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3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758A0A" w14:textId="1ED32C50" w:rsidR="004B3F2D" w:rsidRPr="00816FD1" w:rsidRDefault="00816FD1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1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3D61D8" w14:textId="5DE7BD46" w:rsidR="004B3F2D" w:rsidRDefault="00816FD1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DF8EDC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156" w:type="dxa"/>
            <w:vMerge w:val="restart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64AE9D" w14:textId="77777777" w:rsidR="00816FD1" w:rsidRDefault="00816FD1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  <w:p w14:paraId="4F785D45" w14:textId="1225452F" w:rsidR="004B3F2D" w:rsidRPr="001A53C9" w:rsidRDefault="00000000" w:rsidP="00816FD1">
            <w:pPr>
              <w:pStyle w:val="Standard"/>
              <w:jc w:val="center"/>
              <w:rPr>
                <w:rFonts w:hint="eastAsia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</w:t>
            </w:r>
            <w:r w:rsidR="001A53C9"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28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9F079E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475" w:type="dxa"/>
            <w:vMerge w:val="restart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F4134A" w14:textId="1E06A247" w:rsidR="004B3F2D" w:rsidRPr="001A53C9" w:rsidRDefault="00000000" w:rsidP="00816FD1">
            <w:pPr>
              <w:pStyle w:val="Standard"/>
              <w:jc w:val="center"/>
              <w:rPr>
                <w:rFonts w:hint="eastAsia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2</w:t>
            </w:r>
            <w:r w:rsidR="001A53C9"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28</w:t>
            </w:r>
          </w:p>
        </w:tc>
      </w:tr>
      <w:tr w:rsidR="004B3F2D" w14:paraId="51202C7B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59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4AB23C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C</w:t>
            </w:r>
            <w:r>
              <w:rPr>
                <w:rFonts w:ascii="Times New Roman" w:eastAsia="Times New Roman" w:hAnsi="Times New Roman" w:cs="Times New Roman"/>
                <w:kern w:val="0"/>
                <w:vertAlign w:val="subscript"/>
                <w:lang w:eastAsia="ru-RU" w:bidi="ar-SA"/>
              </w:rPr>
              <w:t>пр.</w:t>
            </w:r>
          </w:p>
        </w:tc>
        <w:tc>
          <w:tcPr>
            <w:tcW w:w="342" w:type="dxa"/>
            <w:tcBorders>
              <w:righ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A4A1A1" w14:textId="77777777" w:rsidR="004B3F2D" w:rsidRDefault="00000000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1</w:t>
            </w:r>
          </w:p>
        </w:tc>
        <w:tc>
          <w:tcPr>
            <w:tcW w:w="341" w:type="dxa"/>
            <w:tcBorders>
              <w:lef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D984AA" w14:textId="524BC51E" w:rsidR="004B3F2D" w:rsidRDefault="00816FD1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C34C2C" w14:textId="289EAD21" w:rsidR="004B3F2D" w:rsidRDefault="00816FD1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4DE25D" w14:textId="1B041EE9" w:rsidR="004B3F2D" w:rsidRDefault="00816FD1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F1F456" w14:textId="2A0F7337" w:rsidR="004B3F2D" w:rsidRDefault="00816FD1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3745F5" w14:textId="60136126" w:rsidR="004B3F2D" w:rsidRDefault="00000000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83A31D" w14:textId="43CC70FF" w:rsidR="004B3F2D" w:rsidRDefault="00000000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158AF2" w14:textId="752259CC" w:rsidR="004B3F2D" w:rsidRDefault="00816FD1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801FB0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156" w:type="dxa"/>
            <w:vMerge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4C5823" w14:textId="77777777" w:rsidR="004B3F2D" w:rsidRDefault="004B3F2D">
            <w:pPr>
              <w:rPr>
                <w:rFonts w:hint="eastAsia"/>
              </w:rPr>
            </w:pP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DE0F35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475" w:type="dxa"/>
            <w:vMerge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FA3717" w14:textId="77777777" w:rsidR="004B3F2D" w:rsidRDefault="004B3F2D">
            <w:pPr>
              <w:rPr>
                <w:rFonts w:hint="eastAsia"/>
              </w:rPr>
            </w:pPr>
          </w:p>
        </w:tc>
      </w:tr>
    </w:tbl>
    <w:p w14:paraId="5A5758F0" w14:textId="10FDD611" w:rsidR="004B3F2D" w:rsidRDefault="004B3F2D">
      <w:pPr>
        <w:pStyle w:val="Standard"/>
        <w:rPr>
          <w:rFonts w:hint="eastAsia"/>
        </w:rPr>
      </w:pPr>
    </w:p>
    <w:p w14:paraId="63FBE725" w14:textId="60F425D2" w:rsidR="004B3F2D" w:rsidRDefault="004B3F2D">
      <w:pPr>
        <w:pStyle w:val="Standard"/>
        <w:rPr>
          <w:rFonts w:hint="eastAsia"/>
        </w:rPr>
      </w:pPr>
    </w:p>
    <w:tbl>
      <w:tblPr>
        <w:tblW w:w="6410" w:type="dxa"/>
        <w:tblInd w:w="162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9"/>
        <w:gridCol w:w="1059"/>
        <w:gridCol w:w="1037"/>
        <w:gridCol w:w="1099"/>
        <w:gridCol w:w="1037"/>
        <w:gridCol w:w="1099"/>
      </w:tblGrid>
      <w:tr w:rsidR="004B3F2D" w14:paraId="41BE5F25" w14:textId="77777777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1079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1DF6F3A" w14:textId="77777777" w:rsidR="004B3F2D" w:rsidRDefault="00000000">
            <w:pPr>
              <w:pStyle w:val="TableContents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CF = 0</w:t>
            </w:r>
          </w:p>
        </w:tc>
        <w:tc>
          <w:tcPr>
            <w:tcW w:w="1059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3BAD66C" w14:textId="18E93C22" w:rsidR="004B3F2D" w:rsidRDefault="00000000">
            <w:pPr>
              <w:pStyle w:val="TableContents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ZF = 0</w:t>
            </w:r>
          </w:p>
        </w:tc>
        <w:tc>
          <w:tcPr>
            <w:tcW w:w="1037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1C09240" w14:textId="15567D5D" w:rsidR="004B3F2D" w:rsidRPr="0079534F" w:rsidRDefault="00000000">
            <w:pPr>
              <w:pStyle w:val="TableContents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 xml:space="preserve">PF = </w:t>
            </w:r>
            <w:r w:rsidR="0079534F">
              <w:rPr>
                <w:lang w:val="en-US"/>
              </w:rPr>
              <w:t>1</w:t>
            </w:r>
          </w:p>
        </w:tc>
        <w:tc>
          <w:tcPr>
            <w:tcW w:w="1099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3B770C0" w14:textId="77777777" w:rsidR="004B3F2D" w:rsidRDefault="00000000">
            <w:pPr>
              <w:pStyle w:val="TableContents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AF = 0</w:t>
            </w:r>
          </w:p>
        </w:tc>
        <w:tc>
          <w:tcPr>
            <w:tcW w:w="1037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6D44DF" w14:textId="77777777" w:rsidR="004B3F2D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rPr>
                <w:lang w:val="en-US"/>
              </w:rPr>
              <w:t xml:space="preserve">SF = </w:t>
            </w:r>
            <w:r>
              <w:t>1</w:t>
            </w:r>
          </w:p>
        </w:tc>
        <w:tc>
          <w:tcPr>
            <w:tcW w:w="1099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DF81805" w14:textId="77777777" w:rsidR="004B3F2D" w:rsidRDefault="00000000">
            <w:pPr>
              <w:pStyle w:val="TableContents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OF = 0</w:t>
            </w:r>
          </w:p>
        </w:tc>
      </w:tr>
    </w:tbl>
    <w:p w14:paraId="3F54D46D" w14:textId="1EEA303A" w:rsidR="004B3F2D" w:rsidRDefault="004B3F2D">
      <w:pPr>
        <w:pStyle w:val="Standard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p w14:paraId="3466261A" w14:textId="0D41DFDF" w:rsidR="004B3F2D" w:rsidRDefault="004B3F2D">
      <w:pPr>
        <w:pStyle w:val="Standard"/>
        <w:rPr>
          <w:rFonts w:hint="eastAsia"/>
        </w:rPr>
      </w:pPr>
    </w:p>
    <w:tbl>
      <w:tblPr>
        <w:tblW w:w="6429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1"/>
        <w:gridCol w:w="342"/>
        <w:gridCol w:w="341"/>
        <w:gridCol w:w="343"/>
        <w:gridCol w:w="341"/>
        <w:gridCol w:w="343"/>
        <w:gridCol w:w="341"/>
        <w:gridCol w:w="343"/>
        <w:gridCol w:w="341"/>
        <w:gridCol w:w="236"/>
        <w:gridCol w:w="1156"/>
        <w:gridCol w:w="236"/>
        <w:gridCol w:w="1475"/>
      </w:tblGrid>
      <w:tr w:rsidR="004B3F2D" w14:paraId="0E9BF8B3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3326" w:type="dxa"/>
            <w:gridSpan w:val="9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D07861" w14:textId="21183376" w:rsidR="004B3F2D" w:rsidRDefault="00000000">
            <w:pPr>
              <w:pStyle w:val="Standard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eastAsia="ru-RU" w:bidi="ar-SA"/>
              </w:rPr>
              <w:t xml:space="preserve">А </w:t>
            </w:r>
            <w:proofErr w:type="gramStart"/>
            <w:r w:rsidR="00816FD1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 w:bidi="ar-SA"/>
              </w:rPr>
              <w:t>&lt;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0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 w:bidi="ar-SA"/>
              </w:rPr>
              <w:t>B</w:t>
            </w:r>
            <w:r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eastAsia="ru-RU" w:bidi="ar-SA"/>
              </w:rPr>
              <w:t xml:space="preserve"> </w:t>
            </w:r>
            <w:r w:rsidR="00816FD1"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 w:bidi="ar-SA"/>
              </w:rPr>
              <w:t>&gt;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0.</w:t>
            </w:r>
          </w:p>
        </w:tc>
        <w:tc>
          <w:tcPr>
            <w:tcW w:w="3103" w:type="dxa"/>
            <w:gridSpan w:val="4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A6FF46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Интерпретации</w:t>
            </w:r>
          </w:p>
        </w:tc>
      </w:tr>
      <w:tr w:rsidR="004B3F2D" w14:paraId="12AA1FEA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59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A09D75" w14:textId="730B9905" w:rsidR="004B3F2D" w:rsidRDefault="004B3F2D">
            <w:pPr>
              <w:pStyle w:val="Standard"/>
              <w:jc w:val="center"/>
              <w:rPr>
                <w:rFonts w:hint="eastAsia"/>
              </w:rPr>
            </w:pPr>
          </w:p>
        </w:tc>
        <w:tc>
          <w:tcPr>
            <w:tcW w:w="34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C54E58" w14:textId="5D3F4FA3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5B72B1" w14:textId="3B5C5F59" w:rsidR="004B3F2D" w:rsidRDefault="0048708B">
            <w:pPr>
              <w:pStyle w:val="Standard"/>
              <w:jc w:val="center"/>
              <w:rPr>
                <w:rFonts w:hint="eastAsia"/>
              </w:rPr>
            </w:pPr>
            <w:r>
              <w:rPr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036F5135" wp14:editId="0A5D3756">
                      <wp:simplePos x="0" y="0"/>
                      <wp:positionH relativeFrom="column">
                        <wp:posOffset>-185420</wp:posOffset>
                      </wp:positionH>
                      <wp:positionV relativeFrom="paragraph">
                        <wp:posOffset>129540</wp:posOffset>
                      </wp:positionV>
                      <wp:extent cx="209550" cy="114300"/>
                      <wp:effectExtent l="0" t="0" r="19047" b="12070"/>
                      <wp:wrapNone/>
                      <wp:docPr id="894968752" name="Полилиния: фигура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114300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360"/>
                                  <a:gd name="f3" fmla="val 180"/>
                                  <a:gd name="f4" fmla="val w"/>
                                  <a:gd name="f5" fmla="val h"/>
                                  <a:gd name="f6" fmla="val 0"/>
                                  <a:gd name="f7" fmla="val 1929"/>
                                  <a:gd name="f8" fmla="val 861"/>
                                  <a:gd name="f9" fmla="val 580"/>
                                  <a:gd name="f10" fmla="val 1902"/>
                                  <a:gd name="f11" fmla="val 474"/>
                                  <a:gd name="f12" fmla="val 1921"/>
                                  <a:gd name="f13" fmla="val 461"/>
                                  <a:gd name="f14" fmla="val 1829"/>
                                  <a:gd name="f15" fmla="val 400"/>
                                  <a:gd name="f16" fmla="val 1779"/>
                                  <a:gd name="f17" fmla="val 249"/>
                                  <a:gd name="f18" fmla="val 1852"/>
                                  <a:gd name="f19" fmla="val 429"/>
                                  <a:gd name="f20" fmla="val 1749"/>
                                  <a:gd name="f21" fmla="val 300"/>
                                  <a:gd name="f22" fmla="val 1639"/>
                                  <a:gd name="f23" fmla="val 162"/>
                                  <a:gd name="f24" fmla="val 1841"/>
                                  <a:gd name="f25" fmla="val 315"/>
                                  <a:gd name="f26" fmla="val 1669"/>
                                  <a:gd name="f27" fmla="val 200"/>
                                  <a:gd name="f28" fmla="val 1656"/>
                                  <a:gd name="f29" fmla="val 1649"/>
                                  <a:gd name="f30" fmla="val 153"/>
                                  <a:gd name="f31" fmla="val 1629"/>
                                  <a:gd name="f32" fmla="val 140"/>
                                  <a:gd name="f33" fmla="val 1571"/>
                                  <a:gd name="f34" fmla="val 104"/>
                                  <a:gd name="f35" fmla="val 1458"/>
                                  <a:gd name="f36" fmla="val 83"/>
                                  <a:gd name="f37" fmla="val 1389"/>
                                  <a:gd name="f38" fmla="val 60"/>
                                  <a:gd name="f39" fmla="val 1366"/>
                                  <a:gd name="f40" fmla="val 52"/>
                                  <a:gd name="f41" fmla="val 1350"/>
                                  <a:gd name="f42" fmla="val 31"/>
                                  <a:gd name="f43" fmla="val 1329"/>
                                  <a:gd name="f44" fmla="val 20"/>
                                  <a:gd name="f45" fmla="val 1310"/>
                                  <a:gd name="f46" fmla="val 11"/>
                                  <a:gd name="f47" fmla="val 1289"/>
                                  <a:gd name="f48" fmla="val 7"/>
                                  <a:gd name="f49" fmla="val 1269"/>
                                  <a:gd name="f50" fmla="val 1122"/>
                                  <a:gd name="f51" fmla="val 975"/>
                                  <a:gd name="f52" fmla="val 4"/>
                                  <a:gd name="f53" fmla="val 829"/>
                                  <a:gd name="f54" fmla="val 685"/>
                                  <a:gd name="f55" fmla="val 35"/>
                                  <a:gd name="f56" fmla="val 542"/>
                                  <a:gd name="f57" fmla="val 136"/>
                                  <a:gd name="f58" fmla="val 409"/>
                                  <a:gd name="f59" fmla="val 382"/>
                                  <a:gd name="f60" fmla="val 220"/>
                                  <a:gd name="f61" fmla="val 356"/>
                                  <a:gd name="f62" fmla="val 260"/>
                                  <a:gd name="f63" fmla="val 329"/>
                                  <a:gd name="f64" fmla="val 317"/>
                                  <a:gd name="f65" fmla="val 318"/>
                                  <a:gd name="f66" fmla="val 322"/>
                                  <a:gd name="f67" fmla="val 344"/>
                                  <a:gd name="f68" fmla="val 309"/>
                                  <a:gd name="f69" fmla="val 294"/>
                                  <a:gd name="f70" fmla="val 379"/>
                                  <a:gd name="f71" fmla="val 269"/>
                                  <a:gd name="f72" fmla="val 387"/>
                                  <a:gd name="f73" fmla="val 176"/>
                                  <a:gd name="f74" fmla="val 619"/>
                                  <a:gd name="f75" fmla="val 292"/>
                                  <a:gd name="f76" fmla="val 287"/>
                                  <a:gd name="f77" fmla="val 189"/>
                                  <a:gd name="f78" fmla="val 520"/>
                                  <a:gd name="f79" fmla="val 157"/>
                                  <a:gd name="f80" fmla="val 591"/>
                                  <a:gd name="f81" fmla="val 163"/>
                                  <a:gd name="f82" fmla="val 646"/>
                                  <a:gd name="f83" fmla="val 109"/>
                                  <a:gd name="f84" fmla="val 700"/>
                                  <a:gd name="f85" fmla="val 92"/>
                                  <a:gd name="f86" fmla="val 717"/>
                                  <a:gd name="f87" fmla="val 69"/>
                                  <a:gd name="f88" fmla="val 727"/>
                                  <a:gd name="f89" fmla="val 49"/>
                                  <a:gd name="f90" fmla="val 740"/>
                                  <a:gd name="f91" fmla="val 42"/>
                                  <a:gd name="f92" fmla="val 760"/>
                                  <a:gd name="f93" fmla="val 50"/>
                                  <a:gd name="f94" fmla="val 800"/>
                                  <a:gd name="f95" fmla="val 29"/>
                                  <a:gd name="f96" fmla="val 8"/>
                                  <a:gd name="f97" fmla="val 9"/>
                                  <a:gd name="f98" fmla="val 761"/>
                                  <a:gd name="f99" fmla="val 666"/>
                                  <a:gd name="f100" fmla="val 22"/>
                                  <a:gd name="f101" fmla="val 593"/>
                                  <a:gd name="f102" fmla="val 570"/>
                                  <a:gd name="f103" fmla="val 497"/>
                                  <a:gd name="f104" fmla="val 129"/>
                                  <a:gd name="f105" fmla="val 600"/>
                                  <a:gd name="f106" fmla="val 145"/>
                                  <a:gd name="f107" fmla="val 613"/>
                                  <a:gd name="f108" fmla="val 170"/>
                                  <a:gd name="f109" fmla="val 611"/>
                                  <a:gd name="f110" fmla="val 620"/>
                                  <a:gd name="f111" fmla="val 210"/>
                                  <a:gd name="f112" fmla="val 631"/>
                                  <a:gd name="f113" fmla="val 229"/>
                                  <a:gd name="f114" fmla="val 647"/>
                                  <a:gd name="f115" fmla="val 660"/>
                                  <a:gd name="f116" fmla="val 262"/>
                                  <a:gd name="f117" fmla="val 680"/>
                                  <a:gd name="f118" fmla="val 696"/>
                                  <a:gd name="f119" fmla="val 289"/>
                                  <a:gd name="f120" fmla="val 720"/>
                                  <a:gd name="f121" fmla="val 274"/>
                                  <a:gd name="f122" fmla="val 793"/>
                                  <a:gd name="f123" fmla="val 197"/>
                                  <a:gd name="f124" fmla="val 749"/>
                                  <a:gd name="f125" fmla="val 169"/>
                                  <a:gd name="f126" fmla="val 142"/>
                                  <a:gd name="f127" fmla="val 747"/>
                                  <a:gd name="f128" fmla="val 101"/>
                                  <a:gd name="f129" fmla="val 735"/>
                                  <a:gd name="f130" fmla="val 89"/>
                                  <a:gd name="f131" fmla="val 80"/>
                                  <a:gd name="f132" fmla="val 779"/>
                                  <a:gd name="f133" fmla="val 149"/>
                                  <a:gd name="f134" fmla="val 759"/>
                                  <a:gd name="f135" fmla="val 780"/>
                                  <a:gd name="f136" fmla="val 801"/>
                                  <a:gd name="f137" fmla="val 32"/>
                                  <a:gd name="f138" fmla="val 17"/>
                                  <a:gd name="f139" fmla="val 707"/>
                                  <a:gd name="f140" fmla="val 16"/>
                                  <a:gd name="f141" fmla="val 626"/>
                                  <a:gd name="f142" fmla="val 560"/>
                                  <a:gd name="f143" fmla="val 70"/>
                                  <a:gd name="f144" fmla="val 518"/>
                                  <a:gd name="f145" fmla="val 62"/>
                                  <a:gd name="f146" fmla="val 653"/>
                                  <a:gd name="f147" fmla="val 122"/>
                                  <a:gd name="f148" fmla="val 102"/>
                                  <a:gd name="f149" fmla="val 538"/>
                                  <a:gd name="f150" fmla="val 687"/>
                                  <a:gd name="f151" fmla="val 165"/>
                                  <a:gd name="f152" fmla="val 349"/>
                                  <a:gd name="f153" fmla="val 733"/>
                                  <a:gd name="f154" fmla="val 111"/>
                                  <a:gd name="f155" fmla="val 732"/>
                                  <a:gd name="f156" fmla="val 199"/>
                                  <a:gd name="f157" fmla="val 673"/>
                                  <a:gd name="f158" fmla="val 324"/>
                                  <a:gd name="f159" fmla="val 725"/>
                                  <a:gd name="f160" fmla="val 168"/>
                                  <a:gd name="f161" fmla="val 635"/>
                                  <a:gd name="f162" fmla="val 133"/>
                                  <a:gd name="f163" fmla="val 607"/>
                                  <a:gd name="f164" fmla="val 615"/>
                                  <a:gd name="f165" fmla="val 74"/>
                                  <a:gd name="f166" fmla="val 585"/>
                                  <a:gd name="f167" fmla="val 48"/>
                                  <a:gd name="f168" fmla="val 540"/>
                                  <a:gd name="f169" fmla="val 93"/>
                                  <a:gd name="f170" fmla="val 583"/>
                                  <a:gd name="f171" fmla="val 126"/>
                                  <a:gd name="f172" fmla="val 617"/>
                                  <a:gd name="f173" fmla="val 627"/>
                                  <a:gd name="f174" fmla="val 640"/>
                                  <a:gd name="f175" fmla="val 174"/>
                                  <a:gd name="f176" fmla="val 204"/>
                                  <a:gd name="f177" fmla="val 715"/>
                                  <a:gd name="f178" fmla="val 264"/>
                                  <a:gd name="f179" fmla="val 705"/>
                                  <a:gd name="f180" fmla="val 219"/>
                                  <a:gd name="f181" fmla="val 750"/>
                                  <a:gd name="f182" fmla="val 775"/>
                                  <a:gd name="f183" fmla="val 840"/>
                                  <a:gd name="f184" fmla="val 820"/>
                                  <a:gd name="f185" fmla="val 25"/>
                                  <a:gd name="f186" fmla="val 790"/>
                                  <a:gd name="f187" fmla="val 58"/>
                                  <a:gd name="f188" fmla="val 657"/>
                                  <a:gd name="f189" fmla="val 175"/>
                                  <a:gd name="f190" fmla="val 188"/>
                                  <a:gd name="f191" fmla="val 608"/>
                                  <a:gd name="f192" fmla="val 242"/>
                                  <a:gd name="f193" fmla="val 246"/>
                                  <a:gd name="f194" fmla="val 748"/>
                                  <a:gd name="f195" fmla="val 195"/>
                                  <a:gd name="f196" fmla="val 785"/>
                                  <a:gd name="f197" fmla="val 67"/>
                                  <a:gd name="f198" fmla="val 805"/>
                                  <a:gd name="f199" fmla="val 787"/>
                                  <a:gd name="f200" fmla="val 282"/>
                                  <a:gd name="f201" fmla="val 753"/>
                                  <a:gd name="f202" fmla="val 284"/>
                                  <a:gd name="f203" fmla="val 723"/>
                                  <a:gd name="f204" fmla="val 187"/>
                                  <a:gd name="f205" fmla="val 577"/>
                                  <a:gd name="f206" fmla="val 207"/>
                                  <a:gd name="f207" fmla="val 698"/>
                                  <a:gd name="f208" fmla="+- 0 0 -90"/>
                                  <a:gd name="f209" fmla="*/ f4 1 1929"/>
                                  <a:gd name="f210" fmla="*/ f5 1 861"/>
                                  <a:gd name="f211" fmla="val f6"/>
                                  <a:gd name="f212" fmla="val f7"/>
                                  <a:gd name="f213" fmla="val f8"/>
                                  <a:gd name="f214" fmla="*/ f208 f0 1"/>
                                  <a:gd name="f215" fmla="+- f213 0 f211"/>
                                  <a:gd name="f216" fmla="+- f212 0 f211"/>
                                  <a:gd name="f217" fmla="*/ f214 1 f3"/>
                                  <a:gd name="f218" fmla="*/ f216 1 1929"/>
                                  <a:gd name="f219" fmla="*/ f215 1 861"/>
                                  <a:gd name="f220" fmla="*/ 1929 f216 1"/>
                                  <a:gd name="f221" fmla="*/ 580 f215 1"/>
                                  <a:gd name="f222" fmla="*/ 1829 f216 1"/>
                                  <a:gd name="f223" fmla="*/ 400 f215 1"/>
                                  <a:gd name="f224" fmla="*/ 1749 f216 1"/>
                                  <a:gd name="f225" fmla="*/ 300 f215 1"/>
                                  <a:gd name="f226" fmla="*/ 1669 f216 1"/>
                                  <a:gd name="f227" fmla="*/ 200 f215 1"/>
                                  <a:gd name="f228" fmla="*/ 1629 f216 1"/>
                                  <a:gd name="f229" fmla="*/ 140 f215 1"/>
                                  <a:gd name="f230" fmla="*/ 1389 f216 1"/>
                                  <a:gd name="f231" fmla="*/ 60 f215 1"/>
                                  <a:gd name="f232" fmla="*/ 1329 f216 1"/>
                                  <a:gd name="f233" fmla="*/ 20 f215 1"/>
                                  <a:gd name="f234" fmla="*/ 1269 f216 1"/>
                                  <a:gd name="f235" fmla="*/ 0 f215 1"/>
                                  <a:gd name="f236" fmla="*/ 829 f216 1"/>
                                  <a:gd name="f237" fmla="*/ 409 f216 1"/>
                                  <a:gd name="f238" fmla="*/ 180 f215 1"/>
                                  <a:gd name="f239" fmla="*/ 329 f216 1"/>
                                  <a:gd name="f240" fmla="*/ 309 f216 1"/>
                                  <a:gd name="f241" fmla="*/ 360 f215 1"/>
                                  <a:gd name="f242" fmla="*/ 249 f216 1"/>
                                  <a:gd name="f243" fmla="*/ 189 f216 1"/>
                                  <a:gd name="f244" fmla="*/ 520 f215 1"/>
                                  <a:gd name="f245" fmla="*/ 109 f216 1"/>
                                  <a:gd name="f246" fmla="*/ 700 f215 1"/>
                                  <a:gd name="f247" fmla="*/ 49 f216 1"/>
                                  <a:gd name="f248" fmla="*/ 740 f215 1"/>
                                  <a:gd name="f249" fmla="*/ 29 f216 1"/>
                                  <a:gd name="f250" fmla="*/ 800 f215 1"/>
                                  <a:gd name="f251" fmla="*/ 9 f216 1"/>
                                  <a:gd name="f252" fmla="*/ 129 f216 1"/>
                                  <a:gd name="f253" fmla="*/ 600 f215 1"/>
                                  <a:gd name="f254" fmla="*/ 620 f215 1"/>
                                  <a:gd name="f255" fmla="*/ 660 f215 1"/>
                                  <a:gd name="f256" fmla="*/ 289 f216 1"/>
                                  <a:gd name="f257" fmla="*/ 720 f215 1"/>
                                  <a:gd name="f258" fmla="*/ 169 f216 1"/>
                                  <a:gd name="f259" fmla="*/ 89 f216 1"/>
                                  <a:gd name="f260" fmla="*/ 760 f215 1"/>
                                  <a:gd name="f261" fmla="*/ 149 f216 1"/>
                                  <a:gd name="f262" fmla="*/ 780 f215 1"/>
                                  <a:gd name="f263" fmla="*/ 560 f215 1"/>
                                  <a:gd name="f264" fmla="*/ 69 f216 1"/>
                                  <a:gd name="f265" fmla="*/ 680 f215 1"/>
                                  <a:gd name="f266" fmla="*/ 540 f215 1"/>
                                  <a:gd name="f267" fmla="*/ 640 f215 1"/>
                                  <a:gd name="f268" fmla="*/ 840 f215 1"/>
                                  <a:gd name="f269" fmla="*/ 229 f216 1"/>
                                  <a:gd name="f270" fmla="*/ 269 f216 1"/>
                                  <a:gd name="f271" fmla="+- f217 0 f1"/>
                                  <a:gd name="f272" fmla="*/ f220 1 1929"/>
                                  <a:gd name="f273" fmla="*/ f221 1 861"/>
                                  <a:gd name="f274" fmla="*/ f222 1 1929"/>
                                  <a:gd name="f275" fmla="*/ f223 1 861"/>
                                  <a:gd name="f276" fmla="*/ f224 1 1929"/>
                                  <a:gd name="f277" fmla="*/ f225 1 861"/>
                                  <a:gd name="f278" fmla="*/ f226 1 1929"/>
                                  <a:gd name="f279" fmla="*/ f227 1 861"/>
                                  <a:gd name="f280" fmla="*/ f228 1 1929"/>
                                  <a:gd name="f281" fmla="*/ f229 1 861"/>
                                  <a:gd name="f282" fmla="*/ f230 1 1929"/>
                                  <a:gd name="f283" fmla="*/ f231 1 861"/>
                                  <a:gd name="f284" fmla="*/ f232 1 1929"/>
                                  <a:gd name="f285" fmla="*/ f233 1 861"/>
                                  <a:gd name="f286" fmla="*/ f234 1 1929"/>
                                  <a:gd name="f287" fmla="*/ f235 1 861"/>
                                  <a:gd name="f288" fmla="*/ f236 1 1929"/>
                                  <a:gd name="f289" fmla="*/ f237 1 1929"/>
                                  <a:gd name="f290" fmla="*/ f238 1 861"/>
                                  <a:gd name="f291" fmla="*/ f239 1 1929"/>
                                  <a:gd name="f292" fmla="*/ f240 1 1929"/>
                                  <a:gd name="f293" fmla="*/ f241 1 861"/>
                                  <a:gd name="f294" fmla="*/ f242 1 1929"/>
                                  <a:gd name="f295" fmla="*/ f243 1 1929"/>
                                  <a:gd name="f296" fmla="*/ f244 1 861"/>
                                  <a:gd name="f297" fmla="*/ f245 1 1929"/>
                                  <a:gd name="f298" fmla="*/ f246 1 861"/>
                                  <a:gd name="f299" fmla="*/ f247 1 1929"/>
                                  <a:gd name="f300" fmla="*/ f248 1 861"/>
                                  <a:gd name="f301" fmla="*/ f249 1 1929"/>
                                  <a:gd name="f302" fmla="*/ f250 1 861"/>
                                  <a:gd name="f303" fmla="*/ f251 1 1929"/>
                                  <a:gd name="f304" fmla="*/ f252 1 1929"/>
                                  <a:gd name="f305" fmla="*/ f253 1 861"/>
                                  <a:gd name="f306" fmla="*/ f254 1 861"/>
                                  <a:gd name="f307" fmla="*/ f255 1 861"/>
                                  <a:gd name="f308" fmla="*/ f256 1 1929"/>
                                  <a:gd name="f309" fmla="*/ f257 1 861"/>
                                  <a:gd name="f310" fmla="*/ f258 1 1929"/>
                                  <a:gd name="f311" fmla="*/ f259 1 1929"/>
                                  <a:gd name="f312" fmla="*/ f260 1 861"/>
                                  <a:gd name="f313" fmla="*/ f261 1 1929"/>
                                  <a:gd name="f314" fmla="*/ f262 1 861"/>
                                  <a:gd name="f315" fmla="*/ f263 1 861"/>
                                  <a:gd name="f316" fmla="*/ f264 1 1929"/>
                                  <a:gd name="f317" fmla="*/ f265 1 861"/>
                                  <a:gd name="f318" fmla="*/ f266 1 861"/>
                                  <a:gd name="f319" fmla="*/ f267 1 861"/>
                                  <a:gd name="f320" fmla="*/ f268 1 861"/>
                                  <a:gd name="f321" fmla="*/ f269 1 1929"/>
                                  <a:gd name="f322" fmla="*/ f270 1 1929"/>
                                  <a:gd name="f323" fmla="*/ 0 1 f218"/>
                                  <a:gd name="f324" fmla="*/ f212 1 f218"/>
                                  <a:gd name="f325" fmla="*/ 0 1 f219"/>
                                  <a:gd name="f326" fmla="*/ f213 1 f219"/>
                                  <a:gd name="f327" fmla="*/ f272 1 f218"/>
                                  <a:gd name="f328" fmla="*/ f273 1 f219"/>
                                  <a:gd name="f329" fmla="*/ f274 1 f218"/>
                                  <a:gd name="f330" fmla="*/ f275 1 f219"/>
                                  <a:gd name="f331" fmla="*/ f276 1 f218"/>
                                  <a:gd name="f332" fmla="*/ f277 1 f219"/>
                                  <a:gd name="f333" fmla="*/ f278 1 f218"/>
                                  <a:gd name="f334" fmla="*/ f279 1 f219"/>
                                  <a:gd name="f335" fmla="*/ f280 1 f218"/>
                                  <a:gd name="f336" fmla="*/ f281 1 f219"/>
                                  <a:gd name="f337" fmla="*/ f282 1 f218"/>
                                  <a:gd name="f338" fmla="*/ f283 1 f219"/>
                                  <a:gd name="f339" fmla="*/ f284 1 f218"/>
                                  <a:gd name="f340" fmla="*/ f285 1 f219"/>
                                  <a:gd name="f341" fmla="*/ f286 1 f218"/>
                                  <a:gd name="f342" fmla="*/ f287 1 f219"/>
                                  <a:gd name="f343" fmla="*/ f288 1 f218"/>
                                  <a:gd name="f344" fmla="*/ f289 1 f218"/>
                                  <a:gd name="f345" fmla="*/ f290 1 f219"/>
                                  <a:gd name="f346" fmla="*/ f291 1 f218"/>
                                  <a:gd name="f347" fmla="*/ f292 1 f218"/>
                                  <a:gd name="f348" fmla="*/ f293 1 f219"/>
                                  <a:gd name="f349" fmla="*/ f294 1 f218"/>
                                  <a:gd name="f350" fmla="*/ f295 1 f218"/>
                                  <a:gd name="f351" fmla="*/ f296 1 f219"/>
                                  <a:gd name="f352" fmla="*/ f297 1 f218"/>
                                  <a:gd name="f353" fmla="*/ f298 1 f219"/>
                                  <a:gd name="f354" fmla="*/ f299 1 f218"/>
                                  <a:gd name="f355" fmla="*/ f300 1 f219"/>
                                  <a:gd name="f356" fmla="*/ f301 1 f218"/>
                                  <a:gd name="f357" fmla="*/ f302 1 f219"/>
                                  <a:gd name="f358" fmla="*/ f303 1 f218"/>
                                  <a:gd name="f359" fmla="*/ f304 1 f218"/>
                                  <a:gd name="f360" fmla="*/ f305 1 f219"/>
                                  <a:gd name="f361" fmla="*/ f306 1 f219"/>
                                  <a:gd name="f362" fmla="*/ f307 1 f219"/>
                                  <a:gd name="f363" fmla="*/ f308 1 f218"/>
                                  <a:gd name="f364" fmla="*/ f309 1 f219"/>
                                  <a:gd name="f365" fmla="*/ f310 1 f218"/>
                                  <a:gd name="f366" fmla="*/ f311 1 f218"/>
                                  <a:gd name="f367" fmla="*/ f312 1 f219"/>
                                  <a:gd name="f368" fmla="*/ f313 1 f218"/>
                                  <a:gd name="f369" fmla="*/ f314 1 f219"/>
                                  <a:gd name="f370" fmla="*/ f315 1 f219"/>
                                  <a:gd name="f371" fmla="*/ f316 1 f218"/>
                                  <a:gd name="f372" fmla="*/ f317 1 f219"/>
                                  <a:gd name="f373" fmla="*/ f318 1 f219"/>
                                  <a:gd name="f374" fmla="*/ f319 1 f219"/>
                                  <a:gd name="f375" fmla="*/ f320 1 f219"/>
                                  <a:gd name="f376" fmla="*/ f321 1 f218"/>
                                  <a:gd name="f377" fmla="*/ f322 1 f218"/>
                                  <a:gd name="f378" fmla="*/ f323 f209 1"/>
                                  <a:gd name="f379" fmla="*/ f324 f209 1"/>
                                  <a:gd name="f380" fmla="*/ f326 f210 1"/>
                                  <a:gd name="f381" fmla="*/ f325 f210 1"/>
                                  <a:gd name="f382" fmla="*/ f327 f209 1"/>
                                  <a:gd name="f383" fmla="*/ f328 f210 1"/>
                                  <a:gd name="f384" fmla="*/ f329 f209 1"/>
                                  <a:gd name="f385" fmla="*/ f330 f210 1"/>
                                  <a:gd name="f386" fmla="*/ f331 f209 1"/>
                                  <a:gd name="f387" fmla="*/ f332 f210 1"/>
                                  <a:gd name="f388" fmla="*/ f333 f209 1"/>
                                  <a:gd name="f389" fmla="*/ f334 f210 1"/>
                                  <a:gd name="f390" fmla="*/ f335 f209 1"/>
                                  <a:gd name="f391" fmla="*/ f336 f210 1"/>
                                  <a:gd name="f392" fmla="*/ f337 f209 1"/>
                                  <a:gd name="f393" fmla="*/ f338 f210 1"/>
                                  <a:gd name="f394" fmla="*/ f339 f209 1"/>
                                  <a:gd name="f395" fmla="*/ f340 f210 1"/>
                                  <a:gd name="f396" fmla="*/ f341 f209 1"/>
                                  <a:gd name="f397" fmla="*/ f342 f210 1"/>
                                  <a:gd name="f398" fmla="*/ f343 f209 1"/>
                                  <a:gd name="f399" fmla="*/ f344 f209 1"/>
                                  <a:gd name="f400" fmla="*/ f345 f210 1"/>
                                  <a:gd name="f401" fmla="*/ f346 f209 1"/>
                                  <a:gd name="f402" fmla="*/ f347 f209 1"/>
                                  <a:gd name="f403" fmla="*/ f348 f210 1"/>
                                  <a:gd name="f404" fmla="*/ f349 f209 1"/>
                                  <a:gd name="f405" fmla="*/ f350 f209 1"/>
                                  <a:gd name="f406" fmla="*/ f351 f210 1"/>
                                  <a:gd name="f407" fmla="*/ f352 f209 1"/>
                                  <a:gd name="f408" fmla="*/ f353 f210 1"/>
                                  <a:gd name="f409" fmla="*/ f354 f209 1"/>
                                  <a:gd name="f410" fmla="*/ f355 f210 1"/>
                                  <a:gd name="f411" fmla="*/ f356 f209 1"/>
                                  <a:gd name="f412" fmla="*/ f357 f210 1"/>
                                  <a:gd name="f413" fmla="*/ f358 f209 1"/>
                                  <a:gd name="f414" fmla="*/ f359 f209 1"/>
                                  <a:gd name="f415" fmla="*/ f360 f210 1"/>
                                  <a:gd name="f416" fmla="*/ f361 f210 1"/>
                                  <a:gd name="f417" fmla="*/ f362 f210 1"/>
                                  <a:gd name="f418" fmla="*/ f363 f209 1"/>
                                  <a:gd name="f419" fmla="*/ f364 f210 1"/>
                                  <a:gd name="f420" fmla="*/ f365 f209 1"/>
                                  <a:gd name="f421" fmla="*/ f366 f209 1"/>
                                  <a:gd name="f422" fmla="*/ f367 f210 1"/>
                                  <a:gd name="f423" fmla="*/ f368 f209 1"/>
                                  <a:gd name="f424" fmla="*/ f369 f210 1"/>
                                  <a:gd name="f425" fmla="*/ f370 f210 1"/>
                                  <a:gd name="f426" fmla="*/ f371 f209 1"/>
                                  <a:gd name="f427" fmla="*/ f372 f210 1"/>
                                  <a:gd name="f428" fmla="*/ f373 f210 1"/>
                                  <a:gd name="f429" fmla="*/ f374 f210 1"/>
                                  <a:gd name="f430" fmla="*/ f375 f210 1"/>
                                  <a:gd name="f431" fmla="*/ f376 f209 1"/>
                                  <a:gd name="f432" fmla="*/ f377 f209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271">
                                    <a:pos x="f382" y="f383"/>
                                  </a:cxn>
                                  <a:cxn ang="f271">
                                    <a:pos x="f384" y="f385"/>
                                  </a:cxn>
                                  <a:cxn ang="f271">
                                    <a:pos x="f386" y="f387"/>
                                  </a:cxn>
                                  <a:cxn ang="f271">
                                    <a:pos x="f388" y="f389"/>
                                  </a:cxn>
                                  <a:cxn ang="f271">
                                    <a:pos x="f390" y="f391"/>
                                  </a:cxn>
                                  <a:cxn ang="f271">
                                    <a:pos x="f392" y="f393"/>
                                  </a:cxn>
                                  <a:cxn ang="f271">
                                    <a:pos x="f394" y="f395"/>
                                  </a:cxn>
                                  <a:cxn ang="f271">
                                    <a:pos x="f396" y="f397"/>
                                  </a:cxn>
                                  <a:cxn ang="f271">
                                    <a:pos x="f398" y="f395"/>
                                  </a:cxn>
                                  <a:cxn ang="f271">
                                    <a:pos x="f399" y="f400"/>
                                  </a:cxn>
                                  <a:cxn ang="f271">
                                    <a:pos x="f401" y="f387"/>
                                  </a:cxn>
                                  <a:cxn ang="f271">
                                    <a:pos x="f402" y="f403"/>
                                  </a:cxn>
                                  <a:cxn ang="f271">
                                    <a:pos x="f404" y="f385"/>
                                  </a:cxn>
                                  <a:cxn ang="f271">
                                    <a:pos x="f405" y="f406"/>
                                  </a:cxn>
                                  <a:cxn ang="f271">
                                    <a:pos x="f407" y="f408"/>
                                  </a:cxn>
                                  <a:cxn ang="f271">
                                    <a:pos x="f409" y="f410"/>
                                  </a:cxn>
                                  <a:cxn ang="f271">
                                    <a:pos x="f411" y="f412"/>
                                  </a:cxn>
                                  <a:cxn ang="f271">
                                    <a:pos x="f413" y="f410"/>
                                  </a:cxn>
                                  <a:cxn ang="f271">
                                    <a:pos x="f411" y="f406"/>
                                  </a:cxn>
                                  <a:cxn ang="f271">
                                    <a:pos x="f414" y="f415"/>
                                  </a:cxn>
                                  <a:cxn ang="f271">
                                    <a:pos x="f405" y="f416"/>
                                  </a:cxn>
                                  <a:cxn ang="f271">
                                    <a:pos x="f404" y="f417"/>
                                  </a:cxn>
                                  <a:cxn ang="f271">
                                    <a:pos x="f418" y="f419"/>
                                  </a:cxn>
                                  <a:cxn ang="f271">
                                    <a:pos x="f420" y="f410"/>
                                  </a:cxn>
                                  <a:cxn ang="f271">
                                    <a:pos x="f421" y="f422"/>
                                  </a:cxn>
                                  <a:cxn ang="f271">
                                    <a:pos x="f423" y="f424"/>
                                  </a:cxn>
                                  <a:cxn ang="f271">
                                    <a:pos x="f421" y="f412"/>
                                  </a:cxn>
                                  <a:cxn ang="f271">
                                    <a:pos x="f411" y="f424"/>
                                  </a:cxn>
                                  <a:cxn ang="f271">
                                    <a:pos x="f409" y="f425"/>
                                  </a:cxn>
                                  <a:cxn ang="f271">
                                    <a:pos x="f426" y="f408"/>
                                  </a:cxn>
                                  <a:cxn ang="f271">
                                    <a:pos x="f414" y="f408"/>
                                  </a:cxn>
                                  <a:cxn ang="f271">
                                    <a:pos x="f405" y="f417"/>
                                  </a:cxn>
                                  <a:cxn ang="f271">
                                    <a:pos x="f405" y="f410"/>
                                  </a:cxn>
                                  <a:cxn ang="f271">
                                    <a:pos x="f414" y="f419"/>
                                  </a:cxn>
                                  <a:cxn ang="f271">
                                    <a:pos x="f405" y="f427"/>
                                  </a:cxn>
                                  <a:cxn ang="f271">
                                    <a:pos x="f423" y="f416"/>
                                  </a:cxn>
                                  <a:cxn ang="f271">
                                    <a:pos x="f421" y="f415"/>
                                  </a:cxn>
                                  <a:cxn ang="f271">
                                    <a:pos x="f426" y="f428"/>
                                  </a:cxn>
                                  <a:cxn ang="f271">
                                    <a:pos x="f407" y="f415"/>
                                  </a:cxn>
                                  <a:cxn ang="f271">
                                    <a:pos x="f420" y="f429"/>
                                  </a:cxn>
                                  <a:cxn ang="f271">
                                    <a:pos x="f405" y="f408"/>
                                  </a:cxn>
                                  <a:cxn ang="f271">
                                    <a:pos x="f404" y="f419"/>
                                  </a:cxn>
                                  <a:cxn ang="f271">
                                    <a:pos x="f414" y="f422"/>
                                  </a:cxn>
                                  <a:cxn ang="f271">
                                    <a:pos x="f413" y="f430"/>
                                  </a:cxn>
                                  <a:cxn ang="f271">
                                    <a:pos x="f409" y="f424"/>
                                  </a:cxn>
                                  <a:cxn ang="f271">
                                    <a:pos x="f411" y="f430"/>
                                  </a:cxn>
                                  <a:cxn ang="f271">
                                    <a:pos x="f426" y="f415"/>
                                  </a:cxn>
                                  <a:cxn ang="f271">
                                    <a:pos x="f404" y="f408"/>
                                  </a:cxn>
                                  <a:cxn ang="f271">
                                    <a:pos x="f431" y="f422"/>
                                  </a:cxn>
                                  <a:cxn ang="f271">
                                    <a:pos x="f407" y="f412"/>
                                  </a:cxn>
                                  <a:cxn ang="f271">
                                    <a:pos x="f418" y="f424"/>
                                  </a:cxn>
                                  <a:cxn ang="f271">
                                    <a:pos x="f432" y="f408"/>
                                  </a:cxn>
                                  <a:cxn ang="f271">
                                    <a:pos x="f404" y="f410"/>
                                  </a:cxn>
                                </a:cxnLst>
                                <a:rect l="f378" t="f381" r="f379" b="f380"/>
                                <a:pathLst>
                                  <a:path w="1929" h="861">
                                    <a:moveTo>
                                      <a:pt x="f7" y="f9"/>
                                    </a:moveTo>
                                    <a:cubicBezTo>
                                      <a:pt x="f10" y="f11"/>
                                      <a:pt x="f12" y="f13"/>
                                      <a:pt x="f14" y="f15"/>
                                    </a:cubicBezTo>
                                    <a:cubicBezTo>
                                      <a:pt x="f16" y="f17"/>
                                      <a:pt x="f18" y="f19"/>
                                      <a:pt x="f20" y="f21"/>
                                    </a:cubicBezTo>
                                    <a:cubicBezTo>
                                      <a:pt x="f22" y="f23"/>
                                      <a:pt x="f24" y="f25"/>
                                      <a:pt x="f26" y="f27"/>
                                    </a:cubicBezTo>
                                    <a:cubicBezTo>
                                      <a:pt x="f28" y="f3"/>
                                      <a:pt x="f29" y="f30"/>
                                      <a:pt x="f31" y="f32"/>
                                    </a:cubicBezTo>
                                    <a:cubicBezTo>
                                      <a:pt x="f33" y="f34"/>
                                      <a:pt x="f35" y="f36"/>
                                      <a:pt x="f37" y="f38"/>
                                    </a:cubicBezTo>
                                    <a:cubicBezTo>
                                      <a:pt x="f39" y="f40"/>
                                      <a:pt x="f41" y="f42"/>
                                      <a:pt x="f43" y="f44"/>
                                    </a:cubicBezTo>
                                    <a:cubicBezTo>
                                      <a:pt x="f45" y="f46"/>
                                      <a:pt x="f47" y="f48"/>
                                      <a:pt x="f49" y="f6"/>
                                    </a:cubicBezTo>
                                    <a:cubicBezTo>
                                      <a:pt x="f50" y="f48"/>
                                      <a:pt x="f51" y="f52"/>
                                      <a:pt x="f53" y="f44"/>
                                    </a:cubicBezTo>
                                    <a:cubicBezTo>
                                      <a:pt x="f54" y="f55"/>
                                      <a:pt x="f56" y="f57"/>
                                      <a:pt x="f58" y="f3"/>
                                    </a:cubicBezTo>
                                    <a:cubicBezTo>
                                      <a:pt x="f59" y="f60"/>
                                      <a:pt x="f61" y="f62"/>
                                      <a:pt x="f63" y="f21"/>
                                    </a:cubicBezTo>
                                    <a:cubicBezTo>
                                      <a:pt x="f64" y="f65"/>
                                      <a:pt x="f66" y="f67"/>
                                      <a:pt x="f68" y="f2"/>
                                    </a:cubicBezTo>
                                    <a:cubicBezTo>
                                      <a:pt x="f69" y="f70"/>
                                      <a:pt x="f71" y="f72"/>
                                      <a:pt x="f17" y="f15"/>
                                    </a:cubicBezTo>
                                    <a:cubicBezTo>
                                      <a:pt x="f73" y="f74"/>
                                      <a:pt x="f75" y="f76"/>
                                      <a:pt x="f77" y="f78"/>
                                    </a:cubicBezTo>
                                    <a:cubicBezTo>
                                      <a:pt x="f79" y="f80"/>
                                      <a:pt x="f81" y="f82"/>
                                      <a:pt x="f83" y="f84"/>
                                    </a:cubicBezTo>
                                    <a:cubicBezTo>
                                      <a:pt x="f85" y="f86"/>
                                      <a:pt x="f87" y="f88"/>
                                      <a:pt x="f89" y="f90"/>
                                    </a:cubicBezTo>
                                    <a:cubicBezTo>
                                      <a:pt x="f91" y="f92"/>
                                      <a:pt x="f93" y="f94"/>
                                      <a:pt x="f95" y="f94"/>
                                    </a:cubicBezTo>
                                    <a:cubicBezTo>
                                      <a:pt x="f96" y="f94"/>
                                      <a:pt x="f97" y="f98"/>
                                      <a:pt x="f97" y="f90"/>
                                    </a:cubicBezTo>
                                    <a:cubicBezTo>
                                      <a:pt x="f97" y="f99"/>
                                      <a:pt x="f100" y="f101"/>
                                      <a:pt x="f95" y="f78"/>
                                    </a:cubicBezTo>
                                    <a:cubicBezTo>
                                      <a:pt x="f3" y="f102"/>
                                      <a:pt x="f6" y="f103"/>
                                      <a:pt x="f104" y="f105"/>
                                    </a:cubicBezTo>
                                    <a:cubicBezTo>
                                      <a:pt x="f106" y="f107"/>
                                      <a:pt x="f108" y="f109"/>
                                      <a:pt x="f77" y="f110"/>
                                    </a:cubicBezTo>
                                    <a:cubicBezTo>
                                      <a:pt x="f111" y="f112"/>
                                      <a:pt x="f113" y="f114"/>
                                      <a:pt x="f17" y="f115"/>
                                    </a:cubicBezTo>
                                    <a:cubicBezTo>
                                      <a:pt x="f116" y="f117"/>
                                      <a:pt x="f69" y="f118"/>
                                      <a:pt x="f119" y="f120"/>
                                    </a:cubicBezTo>
                                    <a:cubicBezTo>
                                      <a:pt x="f121" y="f122"/>
                                      <a:pt x="f123" y="f124"/>
                                      <a:pt x="f125" y="f90"/>
                                    </a:cubicBezTo>
                                    <a:cubicBezTo>
                                      <a:pt x="f126" y="f127"/>
                                      <a:pt x="f128" y="f129"/>
                                      <a:pt x="f130" y="f92"/>
                                    </a:cubicBezTo>
                                    <a:cubicBezTo>
                                      <a:pt x="f131" y="f132"/>
                                      <a:pt x="f133" y="f134"/>
                                      <a:pt x="f133" y="f135"/>
                                    </a:cubicBezTo>
                                    <a:cubicBezTo>
                                      <a:pt x="f133" y="f136"/>
                                      <a:pt x="f83" y="f122"/>
                                      <a:pt x="f130" y="f94"/>
                                    </a:cubicBezTo>
                                    <a:cubicBezTo>
                                      <a:pt x="f87" y="f122"/>
                                      <a:pt x="f137" y="f136"/>
                                      <a:pt x="f95" y="f135"/>
                                    </a:cubicBezTo>
                                    <a:cubicBezTo>
                                      <a:pt x="f138" y="f139"/>
                                      <a:pt x="f140" y="f141"/>
                                      <a:pt x="f89" y="f142"/>
                                    </a:cubicBezTo>
                                    <a:cubicBezTo>
                                      <a:pt x="f143" y="f144"/>
                                      <a:pt x="f145" y="f146"/>
                                      <a:pt x="f87" y="f84"/>
                                    </a:cubicBezTo>
                                    <a:cubicBezTo>
                                      <a:pt x="f147" y="f56"/>
                                      <a:pt x="f148" y="f149"/>
                                      <a:pt x="f104" y="f84"/>
                                    </a:cubicBezTo>
                                    <a:cubicBezTo>
                                      <a:pt x="f133" y="f150"/>
                                      <a:pt x="f151" y="f115"/>
                                      <a:pt x="f77" y="f115"/>
                                    </a:cubicBezTo>
                                    <a:cubicBezTo>
                                      <a:pt x="f152" y="f115"/>
                                      <a:pt x="f77" y="f90"/>
                                      <a:pt x="f77" y="f90"/>
                                    </a:cubicBezTo>
                                    <a:cubicBezTo>
                                      <a:pt x="f125" y="f153"/>
                                      <a:pt x="f154" y="f155"/>
                                      <a:pt x="f104" y="f120"/>
                                    </a:cubicBezTo>
                                    <a:cubicBezTo>
                                      <a:pt x="f156" y="f157"/>
                                      <a:pt x="f158" y="f159"/>
                                      <a:pt x="f77" y="f117"/>
                                    </a:cubicBezTo>
                                    <a:cubicBezTo>
                                      <a:pt x="f73" y="f115"/>
                                      <a:pt x="f160" y="f161"/>
                                      <a:pt x="f133" y="f110"/>
                                    </a:cubicBezTo>
                                    <a:cubicBezTo>
                                      <a:pt x="f162" y="f163"/>
                                      <a:pt x="f34" y="f164"/>
                                      <a:pt x="f130" y="f105"/>
                                    </a:cubicBezTo>
                                    <a:cubicBezTo>
                                      <a:pt x="f165" y="f166"/>
                                      <a:pt x="f167" y="f168"/>
                                      <a:pt x="f87" y="f168"/>
                                    </a:cubicBezTo>
                                    <a:cubicBezTo>
                                      <a:pt x="f169" y="f168"/>
                                      <a:pt x="f85" y="f170"/>
                                      <a:pt x="f83" y="f105"/>
                                    </a:cubicBezTo>
                                    <a:cubicBezTo>
                                      <a:pt x="f171" y="f172"/>
                                      <a:pt x="f133" y="f173"/>
                                      <a:pt x="f125" y="f174"/>
                                    </a:cubicBezTo>
                                    <a:cubicBezTo>
                                      <a:pt x="f73" y="f115"/>
                                      <a:pt x="f175" y="f54"/>
                                      <a:pt x="f77" y="f84"/>
                                    </a:cubicBezTo>
                                    <a:cubicBezTo>
                                      <a:pt x="f176" y="f177"/>
                                      <a:pt x="f178" y="f179"/>
                                      <a:pt x="f17" y="f120"/>
                                    </a:cubicBezTo>
                                    <a:cubicBezTo>
                                      <a:pt x="f180" y="f181"/>
                                      <a:pt x="f125" y="f127"/>
                                      <a:pt x="f104" y="f92"/>
                                    </a:cubicBezTo>
                                    <a:cubicBezTo>
                                      <a:pt x="f36" y="f182"/>
                                      <a:pt x="f97" y="f183"/>
                                      <a:pt x="f97" y="f183"/>
                                    </a:cubicBezTo>
                                    <a:cubicBezTo>
                                      <a:pt x="f100" y="f184"/>
                                      <a:pt x="f185" y="f135"/>
                                      <a:pt x="f89" y="f135"/>
                                    </a:cubicBezTo>
                                    <a:cubicBezTo>
                                      <a:pt x="f143" y="f135"/>
                                      <a:pt x="f95" y="f8"/>
                                      <a:pt x="f95" y="f183"/>
                                    </a:cubicBezTo>
                                    <a:cubicBezTo>
                                      <a:pt x="f95" y="f186"/>
                                      <a:pt x="f187" y="f188"/>
                                      <a:pt x="f87" y="f105"/>
                                    </a:cubicBezTo>
                                    <a:cubicBezTo>
                                      <a:pt x="f189" y="f173"/>
                                      <a:pt x="f190" y="f191"/>
                                      <a:pt x="f17" y="f84"/>
                                    </a:cubicBezTo>
                                    <a:cubicBezTo>
                                      <a:pt x="f192" y="f120"/>
                                      <a:pt x="f193" y="f194"/>
                                      <a:pt x="f113" y="f92"/>
                                    </a:cubicBezTo>
                                    <a:cubicBezTo>
                                      <a:pt x="f195" y="f196"/>
                                      <a:pt x="f197" y="f198"/>
                                      <a:pt x="f83" y="f94"/>
                                    </a:cubicBezTo>
                                    <a:cubicBezTo>
                                      <a:pt x="f125" y="f122"/>
                                      <a:pt x="f113" y="f199"/>
                                      <a:pt x="f119" y="f135"/>
                                    </a:cubicBezTo>
                                    <a:cubicBezTo>
                                      <a:pt x="f200" y="f201"/>
                                      <a:pt x="f202" y="f203"/>
                                      <a:pt x="f71" y="f84"/>
                                    </a:cubicBezTo>
                                    <a:cubicBezTo>
                                      <a:pt x="f204" y="f205"/>
                                      <a:pt x="f206" y="f207"/>
                                      <a:pt x="f17" y="f90"/>
                                    </a:cubicBezTo>
                                  </a:path>
                                </a:pathLst>
                              </a:custGeom>
                              <a:noFill/>
                              <a:ln w="9528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7B4096" id="Полилиния: фигура 36" o:spid="_x0000_s1026" style="position:absolute;margin-left:-14.6pt;margin-top:10.2pt;width:16.5pt;height:9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 strokeweight=".26467mm">
                      <v:path arrowok="t" o:connecttype="custom" o:connectlocs="104775,0;209550,57150;104775,114300;0,57150;209550,76997;198687,53101;189996,39826;181306,26551;176961,18585;150889,7965;144371,2655;137853,0;90055,2655;44430,23895;35740,39826;33567,47791;27049,53101;20531,69031;11841,92927;5323,98237;3150,106202;978,98237;3150,69031;14013,79652;20531,82307;27049,87617;31394,95582;18359,98237;9668,100892;16186,103547;9668,106202;3150,103547;5323,74341;7496,92927;14013,92927;20531,87617;20531,98237;14013,95582;20531,90272;16186,82307;9668,79652;7496,71686;11841,79652;18359,84962;20531,92927;27049,95582;14013,100892;978,111512;5323,103547;3150,111512;7496,79652;27049,92927;24877,100892;11841,106202;31394,103547;29222,92927;27049,98237" o:connectangles="270,0,90,180,0,0,0,0,0,0,0,0,0,0,0,0,0,0,0,0,0,0,0,0,0,0,0,0,0,0,0,0,0,0,0,0,0,0,0,0,0,0,0,0,0,0,0,0,0,0,0,0,0,0,0,0,0" textboxrect="0,0,1929,861"/>
                    </v:shape>
                  </w:pict>
                </mc:Fallback>
              </mc:AlternateContent>
            </w: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tbl>
            <w:tblPr>
              <w:tblW w:w="6945" w:type="dxa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737"/>
              <w:gridCol w:w="1736"/>
              <w:gridCol w:w="1736"/>
              <w:gridCol w:w="1736"/>
            </w:tblGrid>
            <w:tr w:rsidR="004B3F2D" w14:paraId="1D4C5F7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300"/>
              </w:trPr>
              <w:tc>
                <w:tcPr>
                  <w:tcW w:w="1737" w:type="dxa"/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74BB95C" w14:textId="77BFB4B4" w:rsidR="004B3F2D" w:rsidRDefault="004B3F2D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736" w:type="dxa"/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F12B5B9" w14:textId="77777777" w:rsidR="004B3F2D" w:rsidRDefault="004B3F2D">
                  <w:pPr>
                    <w:suppressAutoHyphens w:val="0"/>
                    <w:jc w:val="center"/>
                    <w:textAlignment w:val="auto"/>
                    <w:rPr>
                      <w:rFonts w:ascii="Times New Roman" w:eastAsia="Times New Roman" w:hAnsi="Times New Roman" w:cs="Times New Roman"/>
                      <w:kern w:val="0"/>
                      <w:lang w:eastAsia="ru-RU" w:bidi="ar-SA"/>
                    </w:rPr>
                  </w:pPr>
                </w:p>
              </w:tc>
              <w:tc>
                <w:tcPr>
                  <w:tcW w:w="1736" w:type="dxa"/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BD22FA2" w14:textId="77777777" w:rsidR="004B3F2D" w:rsidRDefault="004B3F2D">
                  <w:pPr>
                    <w:suppressAutoHyphens w:val="0"/>
                    <w:jc w:val="center"/>
                    <w:textAlignment w:val="auto"/>
                    <w:rPr>
                      <w:rFonts w:ascii="Times New Roman" w:eastAsia="Times New Roman" w:hAnsi="Times New Roman" w:cs="Times New Roman"/>
                      <w:kern w:val="0"/>
                      <w:lang w:eastAsia="ru-RU" w:bidi="ar-SA"/>
                    </w:rPr>
                  </w:pPr>
                </w:p>
              </w:tc>
              <w:tc>
                <w:tcPr>
                  <w:tcW w:w="1736" w:type="dxa"/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97A20E2" w14:textId="77777777" w:rsidR="004B3F2D" w:rsidRDefault="004B3F2D">
                  <w:pPr>
                    <w:suppressAutoHyphens w:val="0"/>
                    <w:jc w:val="center"/>
                    <w:textAlignment w:val="auto"/>
                    <w:rPr>
                      <w:rFonts w:ascii="Times New Roman" w:eastAsia="Times New Roman" w:hAnsi="Times New Roman" w:cs="Times New Roman"/>
                      <w:kern w:val="0"/>
                      <w:lang w:eastAsia="ru-RU" w:bidi="ar-SA"/>
                    </w:rPr>
                  </w:pPr>
                </w:p>
              </w:tc>
            </w:tr>
          </w:tbl>
          <w:p w14:paraId="15F5FD4B" w14:textId="22E0539C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02E32A" w14:textId="749FD22A" w:rsidR="004B3F2D" w:rsidRDefault="004B3F2D">
            <w:pPr>
              <w:pStyle w:val="Standard"/>
              <w:jc w:val="center"/>
              <w:rPr>
                <w:rFonts w:hint="eastAsia"/>
              </w:rPr>
            </w:pP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D18F96" w14:textId="259F75B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7E3259" w14:textId="613EA568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5E7DC3" w14:textId="2563E0C9" w:rsidR="004B3F2D" w:rsidRDefault="0048708B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>
              <w:rPr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16C8DA83" wp14:editId="576BF8F1">
                      <wp:simplePos x="0" y="0"/>
                      <wp:positionH relativeFrom="column">
                        <wp:posOffset>-172720</wp:posOffset>
                      </wp:positionH>
                      <wp:positionV relativeFrom="paragraph">
                        <wp:posOffset>121920</wp:posOffset>
                      </wp:positionV>
                      <wp:extent cx="209550" cy="114300"/>
                      <wp:effectExtent l="0" t="0" r="19047" b="12070"/>
                      <wp:wrapNone/>
                      <wp:docPr id="955046761" name="Полилиния: фигура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114300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360"/>
                                  <a:gd name="f3" fmla="val 180"/>
                                  <a:gd name="f4" fmla="val w"/>
                                  <a:gd name="f5" fmla="val h"/>
                                  <a:gd name="f6" fmla="val 0"/>
                                  <a:gd name="f7" fmla="val 1929"/>
                                  <a:gd name="f8" fmla="val 861"/>
                                  <a:gd name="f9" fmla="val 580"/>
                                  <a:gd name="f10" fmla="val 1902"/>
                                  <a:gd name="f11" fmla="val 474"/>
                                  <a:gd name="f12" fmla="val 1921"/>
                                  <a:gd name="f13" fmla="val 461"/>
                                  <a:gd name="f14" fmla="val 1829"/>
                                  <a:gd name="f15" fmla="val 400"/>
                                  <a:gd name="f16" fmla="val 1779"/>
                                  <a:gd name="f17" fmla="val 249"/>
                                  <a:gd name="f18" fmla="val 1852"/>
                                  <a:gd name="f19" fmla="val 429"/>
                                  <a:gd name="f20" fmla="val 1749"/>
                                  <a:gd name="f21" fmla="val 300"/>
                                  <a:gd name="f22" fmla="val 1639"/>
                                  <a:gd name="f23" fmla="val 162"/>
                                  <a:gd name="f24" fmla="val 1841"/>
                                  <a:gd name="f25" fmla="val 315"/>
                                  <a:gd name="f26" fmla="val 1669"/>
                                  <a:gd name="f27" fmla="val 200"/>
                                  <a:gd name="f28" fmla="val 1656"/>
                                  <a:gd name="f29" fmla="val 1649"/>
                                  <a:gd name="f30" fmla="val 153"/>
                                  <a:gd name="f31" fmla="val 1629"/>
                                  <a:gd name="f32" fmla="val 140"/>
                                  <a:gd name="f33" fmla="val 1571"/>
                                  <a:gd name="f34" fmla="val 104"/>
                                  <a:gd name="f35" fmla="val 1458"/>
                                  <a:gd name="f36" fmla="val 83"/>
                                  <a:gd name="f37" fmla="val 1389"/>
                                  <a:gd name="f38" fmla="val 60"/>
                                  <a:gd name="f39" fmla="val 1366"/>
                                  <a:gd name="f40" fmla="val 52"/>
                                  <a:gd name="f41" fmla="val 1350"/>
                                  <a:gd name="f42" fmla="val 31"/>
                                  <a:gd name="f43" fmla="val 1329"/>
                                  <a:gd name="f44" fmla="val 20"/>
                                  <a:gd name="f45" fmla="val 1310"/>
                                  <a:gd name="f46" fmla="val 11"/>
                                  <a:gd name="f47" fmla="val 1289"/>
                                  <a:gd name="f48" fmla="val 7"/>
                                  <a:gd name="f49" fmla="val 1269"/>
                                  <a:gd name="f50" fmla="val 1122"/>
                                  <a:gd name="f51" fmla="val 975"/>
                                  <a:gd name="f52" fmla="val 4"/>
                                  <a:gd name="f53" fmla="val 829"/>
                                  <a:gd name="f54" fmla="val 685"/>
                                  <a:gd name="f55" fmla="val 35"/>
                                  <a:gd name="f56" fmla="val 542"/>
                                  <a:gd name="f57" fmla="val 136"/>
                                  <a:gd name="f58" fmla="val 409"/>
                                  <a:gd name="f59" fmla="val 382"/>
                                  <a:gd name="f60" fmla="val 220"/>
                                  <a:gd name="f61" fmla="val 356"/>
                                  <a:gd name="f62" fmla="val 260"/>
                                  <a:gd name="f63" fmla="val 329"/>
                                  <a:gd name="f64" fmla="val 317"/>
                                  <a:gd name="f65" fmla="val 318"/>
                                  <a:gd name="f66" fmla="val 322"/>
                                  <a:gd name="f67" fmla="val 344"/>
                                  <a:gd name="f68" fmla="val 309"/>
                                  <a:gd name="f69" fmla="val 294"/>
                                  <a:gd name="f70" fmla="val 379"/>
                                  <a:gd name="f71" fmla="val 269"/>
                                  <a:gd name="f72" fmla="val 387"/>
                                  <a:gd name="f73" fmla="val 176"/>
                                  <a:gd name="f74" fmla="val 619"/>
                                  <a:gd name="f75" fmla="val 292"/>
                                  <a:gd name="f76" fmla="val 287"/>
                                  <a:gd name="f77" fmla="val 189"/>
                                  <a:gd name="f78" fmla="val 520"/>
                                  <a:gd name="f79" fmla="val 157"/>
                                  <a:gd name="f80" fmla="val 591"/>
                                  <a:gd name="f81" fmla="val 163"/>
                                  <a:gd name="f82" fmla="val 646"/>
                                  <a:gd name="f83" fmla="val 109"/>
                                  <a:gd name="f84" fmla="val 700"/>
                                  <a:gd name="f85" fmla="val 92"/>
                                  <a:gd name="f86" fmla="val 717"/>
                                  <a:gd name="f87" fmla="val 69"/>
                                  <a:gd name="f88" fmla="val 727"/>
                                  <a:gd name="f89" fmla="val 49"/>
                                  <a:gd name="f90" fmla="val 740"/>
                                  <a:gd name="f91" fmla="val 42"/>
                                  <a:gd name="f92" fmla="val 760"/>
                                  <a:gd name="f93" fmla="val 50"/>
                                  <a:gd name="f94" fmla="val 800"/>
                                  <a:gd name="f95" fmla="val 29"/>
                                  <a:gd name="f96" fmla="val 8"/>
                                  <a:gd name="f97" fmla="val 9"/>
                                  <a:gd name="f98" fmla="val 761"/>
                                  <a:gd name="f99" fmla="val 666"/>
                                  <a:gd name="f100" fmla="val 22"/>
                                  <a:gd name="f101" fmla="val 593"/>
                                  <a:gd name="f102" fmla="val 570"/>
                                  <a:gd name="f103" fmla="val 497"/>
                                  <a:gd name="f104" fmla="val 129"/>
                                  <a:gd name="f105" fmla="val 600"/>
                                  <a:gd name="f106" fmla="val 145"/>
                                  <a:gd name="f107" fmla="val 613"/>
                                  <a:gd name="f108" fmla="val 170"/>
                                  <a:gd name="f109" fmla="val 611"/>
                                  <a:gd name="f110" fmla="val 620"/>
                                  <a:gd name="f111" fmla="val 210"/>
                                  <a:gd name="f112" fmla="val 631"/>
                                  <a:gd name="f113" fmla="val 229"/>
                                  <a:gd name="f114" fmla="val 647"/>
                                  <a:gd name="f115" fmla="val 660"/>
                                  <a:gd name="f116" fmla="val 262"/>
                                  <a:gd name="f117" fmla="val 680"/>
                                  <a:gd name="f118" fmla="val 696"/>
                                  <a:gd name="f119" fmla="val 289"/>
                                  <a:gd name="f120" fmla="val 720"/>
                                  <a:gd name="f121" fmla="val 274"/>
                                  <a:gd name="f122" fmla="val 793"/>
                                  <a:gd name="f123" fmla="val 197"/>
                                  <a:gd name="f124" fmla="val 749"/>
                                  <a:gd name="f125" fmla="val 169"/>
                                  <a:gd name="f126" fmla="val 142"/>
                                  <a:gd name="f127" fmla="val 747"/>
                                  <a:gd name="f128" fmla="val 101"/>
                                  <a:gd name="f129" fmla="val 735"/>
                                  <a:gd name="f130" fmla="val 89"/>
                                  <a:gd name="f131" fmla="val 80"/>
                                  <a:gd name="f132" fmla="val 779"/>
                                  <a:gd name="f133" fmla="val 149"/>
                                  <a:gd name="f134" fmla="val 759"/>
                                  <a:gd name="f135" fmla="val 780"/>
                                  <a:gd name="f136" fmla="val 801"/>
                                  <a:gd name="f137" fmla="val 32"/>
                                  <a:gd name="f138" fmla="val 17"/>
                                  <a:gd name="f139" fmla="val 707"/>
                                  <a:gd name="f140" fmla="val 16"/>
                                  <a:gd name="f141" fmla="val 626"/>
                                  <a:gd name="f142" fmla="val 560"/>
                                  <a:gd name="f143" fmla="val 70"/>
                                  <a:gd name="f144" fmla="val 518"/>
                                  <a:gd name="f145" fmla="val 62"/>
                                  <a:gd name="f146" fmla="val 653"/>
                                  <a:gd name="f147" fmla="val 122"/>
                                  <a:gd name="f148" fmla="val 102"/>
                                  <a:gd name="f149" fmla="val 538"/>
                                  <a:gd name="f150" fmla="val 687"/>
                                  <a:gd name="f151" fmla="val 165"/>
                                  <a:gd name="f152" fmla="val 349"/>
                                  <a:gd name="f153" fmla="val 733"/>
                                  <a:gd name="f154" fmla="val 111"/>
                                  <a:gd name="f155" fmla="val 732"/>
                                  <a:gd name="f156" fmla="val 199"/>
                                  <a:gd name="f157" fmla="val 673"/>
                                  <a:gd name="f158" fmla="val 324"/>
                                  <a:gd name="f159" fmla="val 725"/>
                                  <a:gd name="f160" fmla="val 168"/>
                                  <a:gd name="f161" fmla="val 635"/>
                                  <a:gd name="f162" fmla="val 133"/>
                                  <a:gd name="f163" fmla="val 607"/>
                                  <a:gd name="f164" fmla="val 615"/>
                                  <a:gd name="f165" fmla="val 74"/>
                                  <a:gd name="f166" fmla="val 585"/>
                                  <a:gd name="f167" fmla="val 48"/>
                                  <a:gd name="f168" fmla="val 540"/>
                                  <a:gd name="f169" fmla="val 93"/>
                                  <a:gd name="f170" fmla="val 583"/>
                                  <a:gd name="f171" fmla="val 126"/>
                                  <a:gd name="f172" fmla="val 617"/>
                                  <a:gd name="f173" fmla="val 627"/>
                                  <a:gd name="f174" fmla="val 640"/>
                                  <a:gd name="f175" fmla="val 174"/>
                                  <a:gd name="f176" fmla="val 204"/>
                                  <a:gd name="f177" fmla="val 715"/>
                                  <a:gd name="f178" fmla="val 264"/>
                                  <a:gd name="f179" fmla="val 705"/>
                                  <a:gd name="f180" fmla="val 219"/>
                                  <a:gd name="f181" fmla="val 750"/>
                                  <a:gd name="f182" fmla="val 775"/>
                                  <a:gd name="f183" fmla="val 840"/>
                                  <a:gd name="f184" fmla="val 820"/>
                                  <a:gd name="f185" fmla="val 25"/>
                                  <a:gd name="f186" fmla="val 790"/>
                                  <a:gd name="f187" fmla="val 58"/>
                                  <a:gd name="f188" fmla="val 657"/>
                                  <a:gd name="f189" fmla="val 175"/>
                                  <a:gd name="f190" fmla="val 188"/>
                                  <a:gd name="f191" fmla="val 608"/>
                                  <a:gd name="f192" fmla="val 242"/>
                                  <a:gd name="f193" fmla="val 246"/>
                                  <a:gd name="f194" fmla="val 748"/>
                                  <a:gd name="f195" fmla="val 195"/>
                                  <a:gd name="f196" fmla="val 785"/>
                                  <a:gd name="f197" fmla="val 67"/>
                                  <a:gd name="f198" fmla="val 805"/>
                                  <a:gd name="f199" fmla="val 787"/>
                                  <a:gd name="f200" fmla="val 282"/>
                                  <a:gd name="f201" fmla="val 753"/>
                                  <a:gd name="f202" fmla="val 284"/>
                                  <a:gd name="f203" fmla="val 723"/>
                                  <a:gd name="f204" fmla="val 187"/>
                                  <a:gd name="f205" fmla="val 577"/>
                                  <a:gd name="f206" fmla="val 207"/>
                                  <a:gd name="f207" fmla="val 698"/>
                                  <a:gd name="f208" fmla="+- 0 0 -90"/>
                                  <a:gd name="f209" fmla="*/ f4 1 1929"/>
                                  <a:gd name="f210" fmla="*/ f5 1 861"/>
                                  <a:gd name="f211" fmla="val f6"/>
                                  <a:gd name="f212" fmla="val f7"/>
                                  <a:gd name="f213" fmla="val f8"/>
                                  <a:gd name="f214" fmla="*/ f208 f0 1"/>
                                  <a:gd name="f215" fmla="+- f213 0 f211"/>
                                  <a:gd name="f216" fmla="+- f212 0 f211"/>
                                  <a:gd name="f217" fmla="*/ f214 1 f3"/>
                                  <a:gd name="f218" fmla="*/ f216 1 1929"/>
                                  <a:gd name="f219" fmla="*/ f215 1 861"/>
                                  <a:gd name="f220" fmla="*/ 1929 f216 1"/>
                                  <a:gd name="f221" fmla="*/ 580 f215 1"/>
                                  <a:gd name="f222" fmla="*/ 1829 f216 1"/>
                                  <a:gd name="f223" fmla="*/ 400 f215 1"/>
                                  <a:gd name="f224" fmla="*/ 1749 f216 1"/>
                                  <a:gd name="f225" fmla="*/ 300 f215 1"/>
                                  <a:gd name="f226" fmla="*/ 1669 f216 1"/>
                                  <a:gd name="f227" fmla="*/ 200 f215 1"/>
                                  <a:gd name="f228" fmla="*/ 1629 f216 1"/>
                                  <a:gd name="f229" fmla="*/ 140 f215 1"/>
                                  <a:gd name="f230" fmla="*/ 1389 f216 1"/>
                                  <a:gd name="f231" fmla="*/ 60 f215 1"/>
                                  <a:gd name="f232" fmla="*/ 1329 f216 1"/>
                                  <a:gd name="f233" fmla="*/ 20 f215 1"/>
                                  <a:gd name="f234" fmla="*/ 1269 f216 1"/>
                                  <a:gd name="f235" fmla="*/ 0 f215 1"/>
                                  <a:gd name="f236" fmla="*/ 829 f216 1"/>
                                  <a:gd name="f237" fmla="*/ 409 f216 1"/>
                                  <a:gd name="f238" fmla="*/ 180 f215 1"/>
                                  <a:gd name="f239" fmla="*/ 329 f216 1"/>
                                  <a:gd name="f240" fmla="*/ 309 f216 1"/>
                                  <a:gd name="f241" fmla="*/ 360 f215 1"/>
                                  <a:gd name="f242" fmla="*/ 249 f216 1"/>
                                  <a:gd name="f243" fmla="*/ 189 f216 1"/>
                                  <a:gd name="f244" fmla="*/ 520 f215 1"/>
                                  <a:gd name="f245" fmla="*/ 109 f216 1"/>
                                  <a:gd name="f246" fmla="*/ 700 f215 1"/>
                                  <a:gd name="f247" fmla="*/ 49 f216 1"/>
                                  <a:gd name="f248" fmla="*/ 740 f215 1"/>
                                  <a:gd name="f249" fmla="*/ 29 f216 1"/>
                                  <a:gd name="f250" fmla="*/ 800 f215 1"/>
                                  <a:gd name="f251" fmla="*/ 9 f216 1"/>
                                  <a:gd name="f252" fmla="*/ 129 f216 1"/>
                                  <a:gd name="f253" fmla="*/ 600 f215 1"/>
                                  <a:gd name="f254" fmla="*/ 620 f215 1"/>
                                  <a:gd name="f255" fmla="*/ 660 f215 1"/>
                                  <a:gd name="f256" fmla="*/ 289 f216 1"/>
                                  <a:gd name="f257" fmla="*/ 720 f215 1"/>
                                  <a:gd name="f258" fmla="*/ 169 f216 1"/>
                                  <a:gd name="f259" fmla="*/ 89 f216 1"/>
                                  <a:gd name="f260" fmla="*/ 760 f215 1"/>
                                  <a:gd name="f261" fmla="*/ 149 f216 1"/>
                                  <a:gd name="f262" fmla="*/ 780 f215 1"/>
                                  <a:gd name="f263" fmla="*/ 560 f215 1"/>
                                  <a:gd name="f264" fmla="*/ 69 f216 1"/>
                                  <a:gd name="f265" fmla="*/ 680 f215 1"/>
                                  <a:gd name="f266" fmla="*/ 540 f215 1"/>
                                  <a:gd name="f267" fmla="*/ 640 f215 1"/>
                                  <a:gd name="f268" fmla="*/ 840 f215 1"/>
                                  <a:gd name="f269" fmla="*/ 229 f216 1"/>
                                  <a:gd name="f270" fmla="*/ 269 f216 1"/>
                                  <a:gd name="f271" fmla="+- f217 0 f1"/>
                                  <a:gd name="f272" fmla="*/ f220 1 1929"/>
                                  <a:gd name="f273" fmla="*/ f221 1 861"/>
                                  <a:gd name="f274" fmla="*/ f222 1 1929"/>
                                  <a:gd name="f275" fmla="*/ f223 1 861"/>
                                  <a:gd name="f276" fmla="*/ f224 1 1929"/>
                                  <a:gd name="f277" fmla="*/ f225 1 861"/>
                                  <a:gd name="f278" fmla="*/ f226 1 1929"/>
                                  <a:gd name="f279" fmla="*/ f227 1 861"/>
                                  <a:gd name="f280" fmla="*/ f228 1 1929"/>
                                  <a:gd name="f281" fmla="*/ f229 1 861"/>
                                  <a:gd name="f282" fmla="*/ f230 1 1929"/>
                                  <a:gd name="f283" fmla="*/ f231 1 861"/>
                                  <a:gd name="f284" fmla="*/ f232 1 1929"/>
                                  <a:gd name="f285" fmla="*/ f233 1 861"/>
                                  <a:gd name="f286" fmla="*/ f234 1 1929"/>
                                  <a:gd name="f287" fmla="*/ f235 1 861"/>
                                  <a:gd name="f288" fmla="*/ f236 1 1929"/>
                                  <a:gd name="f289" fmla="*/ f237 1 1929"/>
                                  <a:gd name="f290" fmla="*/ f238 1 861"/>
                                  <a:gd name="f291" fmla="*/ f239 1 1929"/>
                                  <a:gd name="f292" fmla="*/ f240 1 1929"/>
                                  <a:gd name="f293" fmla="*/ f241 1 861"/>
                                  <a:gd name="f294" fmla="*/ f242 1 1929"/>
                                  <a:gd name="f295" fmla="*/ f243 1 1929"/>
                                  <a:gd name="f296" fmla="*/ f244 1 861"/>
                                  <a:gd name="f297" fmla="*/ f245 1 1929"/>
                                  <a:gd name="f298" fmla="*/ f246 1 861"/>
                                  <a:gd name="f299" fmla="*/ f247 1 1929"/>
                                  <a:gd name="f300" fmla="*/ f248 1 861"/>
                                  <a:gd name="f301" fmla="*/ f249 1 1929"/>
                                  <a:gd name="f302" fmla="*/ f250 1 861"/>
                                  <a:gd name="f303" fmla="*/ f251 1 1929"/>
                                  <a:gd name="f304" fmla="*/ f252 1 1929"/>
                                  <a:gd name="f305" fmla="*/ f253 1 861"/>
                                  <a:gd name="f306" fmla="*/ f254 1 861"/>
                                  <a:gd name="f307" fmla="*/ f255 1 861"/>
                                  <a:gd name="f308" fmla="*/ f256 1 1929"/>
                                  <a:gd name="f309" fmla="*/ f257 1 861"/>
                                  <a:gd name="f310" fmla="*/ f258 1 1929"/>
                                  <a:gd name="f311" fmla="*/ f259 1 1929"/>
                                  <a:gd name="f312" fmla="*/ f260 1 861"/>
                                  <a:gd name="f313" fmla="*/ f261 1 1929"/>
                                  <a:gd name="f314" fmla="*/ f262 1 861"/>
                                  <a:gd name="f315" fmla="*/ f263 1 861"/>
                                  <a:gd name="f316" fmla="*/ f264 1 1929"/>
                                  <a:gd name="f317" fmla="*/ f265 1 861"/>
                                  <a:gd name="f318" fmla="*/ f266 1 861"/>
                                  <a:gd name="f319" fmla="*/ f267 1 861"/>
                                  <a:gd name="f320" fmla="*/ f268 1 861"/>
                                  <a:gd name="f321" fmla="*/ f269 1 1929"/>
                                  <a:gd name="f322" fmla="*/ f270 1 1929"/>
                                  <a:gd name="f323" fmla="*/ 0 1 f218"/>
                                  <a:gd name="f324" fmla="*/ f212 1 f218"/>
                                  <a:gd name="f325" fmla="*/ 0 1 f219"/>
                                  <a:gd name="f326" fmla="*/ f213 1 f219"/>
                                  <a:gd name="f327" fmla="*/ f272 1 f218"/>
                                  <a:gd name="f328" fmla="*/ f273 1 f219"/>
                                  <a:gd name="f329" fmla="*/ f274 1 f218"/>
                                  <a:gd name="f330" fmla="*/ f275 1 f219"/>
                                  <a:gd name="f331" fmla="*/ f276 1 f218"/>
                                  <a:gd name="f332" fmla="*/ f277 1 f219"/>
                                  <a:gd name="f333" fmla="*/ f278 1 f218"/>
                                  <a:gd name="f334" fmla="*/ f279 1 f219"/>
                                  <a:gd name="f335" fmla="*/ f280 1 f218"/>
                                  <a:gd name="f336" fmla="*/ f281 1 f219"/>
                                  <a:gd name="f337" fmla="*/ f282 1 f218"/>
                                  <a:gd name="f338" fmla="*/ f283 1 f219"/>
                                  <a:gd name="f339" fmla="*/ f284 1 f218"/>
                                  <a:gd name="f340" fmla="*/ f285 1 f219"/>
                                  <a:gd name="f341" fmla="*/ f286 1 f218"/>
                                  <a:gd name="f342" fmla="*/ f287 1 f219"/>
                                  <a:gd name="f343" fmla="*/ f288 1 f218"/>
                                  <a:gd name="f344" fmla="*/ f289 1 f218"/>
                                  <a:gd name="f345" fmla="*/ f290 1 f219"/>
                                  <a:gd name="f346" fmla="*/ f291 1 f218"/>
                                  <a:gd name="f347" fmla="*/ f292 1 f218"/>
                                  <a:gd name="f348" fmla="*/ f293 1 f219"/>
                                  <a:gd name="f349" fmla="*/ f294 1 f218"/>
                                  <a:gd name="f350" fmla="*/ f295 1 f218"/>
                                  <a:gd name="f351" fmla="*/ f296 1 f219"/>
                                  <a:gd name="f352" fmla="*/ f297 1 f218"/>
                                  <a:gd name="f353" fmla="*/ f298 1 f219"/>
                                  <a:gd name="f354" fmla="*/ f299 1 f218"/>
                                  <a:gd name="f355" fmla="*/ f300 1 f219"/>
                                  <a:gd name="f356" fmla="*/ f301 1 f218"/>
                                  <a:gd name="f357" fmla="*/ f302 1 f219"/>
                                  <a:gd name="f358" fmla="*/ f303 1 f218"/>
                                  <a:gd name="f359" fmla="*/ f304 1 f218"/>
                                  <a:gd name="f360" fmla="*/ f305 1 f219"/>
                                  <a:gd name="f361" fmla="*/ f306 1 f219"/>
                                  <a:gd name="f362" fmla="*/ f307 1 f219"/>
                                  <a:gd name="f363" fmla="*/ f308 1 f218"/>
                                  <a:gd name="f364" fmla="*/ f309 1 f219"/>
                                  <a:gd name="f365" fmla="*/ f310 1 f218"/>
                                  <a:gd name="f366" fmla="*/ f311 1 f218"/>
                                  <a:gd name="f367" fmla="*/ f312 1 f219"/>
                                  <a:gd name="f368" fmla="*/ f313 1 f218"/>
                                  <a:gd name="f369" fmla="*/ f314 1 f219"/>
                                  <a:gd name="f370" fmla="*/ f315 1 f219"/>
                                  <a:gd name="f371" fmla="*/ f316 1 f218"/>
                                  <a:gd name="f372" fmla="*/ f317 1 f219"/>
                                  <a:gd name="f373" fmla="*/ f318 1 f219"/>
                                  <a:gd name="f374" fmla="*/ f319 1 f219"/>
                                  <a:gd name="f375" fmla="*/ f320 1 f219"/>
                                  <a:gd name="f376" fmla="*/ f321 1 f218"/>
                                  <a:gd name="f377" fmla="*/ f322 1 f218"/>
                                  <a:gd name="f378" fmla="*/ f323 f209 1"/>
                                  <a:gd name="f379" fmla="*/ f324 f209 1"/>
                                  <a:gd name="f380" fmla="*/ f326 f210 1"/>
                                  <a:gd name="f381" fmla="*/ f325 f210 1"/>
                                  <a:gd name="f382" fmla="*/ f327 f209 1"/>
                                  <a:gd name="f383" fmla="*/ f328 f210 1"/>
                                  <a:gd name="f384" fmla="*/ f329 f209 1"/>
                                  <a:gd name="f385" fmla="*/ f330 f210 1"/>
                                  <a:gd name="f386" fmla="*/ f331 f209 1"/>
                                  <a:gd name="f387" fmla="*/ f332 f210 1"/>
                                  <a:gd name="f388" fmla="*/ f333 f209 1"/>
                                  <a:gd name="f389" fmla="*/ f334 f210 1"/>
                                  <a:gd name="f390" fmla="*/ f335 f209 1"/>
                                  <a:gd name="f391" fmla="*/ f336 f210 1"/>
                                  <a:gd name="f392" fmla="*/ f337 f209 1"/>
                                  <a:gd name="f393" fmla="*/ f338 f210 1"/>
                                  <a:gd name="f394" fmla="*/ f339 f209 1"/>
                                  <a:gd name="f395" fmla="*/ f340 f210 1"/>
                                  <a:gd name="f396" fmla="*/ f341 f209 1"/>
                                  <a:gd name="f397" fmla="*/ f342 f210 1"/>
                                  <a:gd name="f398" fmla="*/ f343 f209 1"/>
                                  <a:gd name="f399" fmla="*/ f344 f209 1"/>
                                  <a:gd name="f400" fmla="*/ f345 f210 1"/>
                                  <a:gd name="f401" fmla="*/ f346 f209 1"/>
                                  <a:gd name="f402" fmla="*/ f347 f209 1"/>
                                  <a:gd name="f403" fmla="*/ f348 f210 1"/>
                                  <a:gd name="f404" fmla="*/ f349 f209 1"/>
                                  <a:gd name="f405" fmla="*/ f350 f209 1"/>
                                  <a:gd name="f406" fmla="*/ f351 f210 1"/>
                                  <a:gd name="f407" fmla="*/ f352 f209 1"/>
                                  <a:gd name="f408" fmla="*/ f353 f210 1"/>
                                  <a:gd name="f409" fmla="*/ f354 f209 1"/>
                                  <a:gd name="f410" fmla="*/ f355 f210 1"/>
                                  <a:gd name="f411" fmla="*/ f356 f209 1"/>
                                  <a:gd name="f412" fmla="*/ f357 f210 1"/>
                                  <a:gd name="f413" fmla="*/ f358 f209 1"/>
                                  <a:gd name="f414" fmla="*/ f359 f209 1"/>
                                  <a:gd name="f415" fmla="*/ f360 f210 1"/>
                                  <a:gd name="f416" fmla="*/ f361 f210 1"/>
                                  <a:gd name="f417" fmla="*/ f362 f210 1"/>
                                  <a:gd name="f418" fmla="*/ f363 f209 1"/>
                                  <a:gd name="f419" fmla="*/ f364 f210 1"/>
                                  <a:gd name="f420" fmla="*/ f365 f209 1"/>
                                  <a:gd name="f421" fmla="*/ f366 f209 1"/>
                                  <a:gd name="f422" fmla="*/ f367 f210 1"/>
                                  <a:gd name="f423" fmla="*/ f368 f209 1"/>
                                  <a:gd name="f424" fmla="*/ f369 f210 1"/>
                                  <a:gd name="f425" fmla="*/ f370 f210 1"/>
                                  <a:gd name="f426" fmla="*/ f371 f209 1"/>
                                  <a:gd name="f427" fmla="*/ f372 f210 1"/>
                                  <a:gd name="f428" fmla="*/ f373 f210 1"/>
                                  <a:gd name="f429" fmla="*/ f374 f210 1"/>
                                  <a:gd name="f430" fmla="*/ f375 f210 1"/>
                                  <a:gd name="f431" fmla="*/ f376 f209 1"/>
                                  <a:gd name="f432" fmla="*/ f377 f209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271">
                                    <a:pos x="f382" y="f383"/>
                                  </a:cxn>
                                  <a:cxn ang="f271">
                                    <a:pos x="f384" y="f385"/>
                                  </a:cxn>
                                  <a:cxn ang="f271">
                                    <a:pos x="f386" y="f387"/>
                                  </a:cxn>
                                  <a:cxn ang="f271">
                                    <a:pos x="f388" y="f389"/>
                                  </a:cxn>
                                  <a:cxn ang="f271">
                                    <a:pos x="f390" y="f391"/>
                                  </a:cxn>
                                  <a:cxn ang="f271">
                                    <a:pos x="f392" y="f393"/>
                                  </a:cxn>
                                  <a:cxn ang="f271">
                                    <a:pos x="f394" y="f395"/>
                                  </a:cxn>
                                  <a:cxn ang="f271">
                                    <a:pos x="f396" y="f397"/>
                                  </a:cxn>
                                  <a:cxn ang="f271">
                                    <a:pos x="f398" y="f395"/>
                                  </a:cxn>
                                  <a:cxn ang="f271">
                                    <a:pos x="f399" y="f400"/>
                                  </a:cxn>
                                  <a:cxn ang="f271">
                                    <a:pos x="f401" y="f387"/>
                                  </a:cxn>
                                  <a:cxn ang="f271">
                                    <a:pos x="f402" y="f403"/>
                                  </a:cxn>
                                  <a:cxn ang="f271">
                                    <a:pos x="f404" y="f385"/>
                                  </a:cxn>
                                  <a:cxn ang="f271">
                                    <a:pos x="f405" y="f406"/>
                                  </a:cxn>
                                  <a:cxn ang="f271">
                                    <a:pos x="f407" y="f408"/>
                                  </a:cxn>
                                  <a:cxn ang="f271">
                                    <a:pos x="f409" y="f410"/>
                                  </a:cxn>
                                  <a:cxn ang="f271">
                                    <a:pos x="f411" y="f412"/>
                                  </a:cxn>
                                  <a:cxn ang="f271">
                                    <a:pos x="f413" y="f410"/>
                                  </a:cxn>
                                  <a:cxn ang="f271">
                                    <a:pos x="f411" y="f406"/>
                                  </a:cxn>
                                  <a:cxn ang="f271">
                                    <a:pos x="f414" y="f415"/>
                                  </a:cxn>
                                  <a:cxn ang="f271">
                                    <a:pos x="f405" y="f416"/>
                                  </a:cxn>
                                  <a:cxn ang="f271">
                                    <a:pos x="f404" y="f417"/>
                                  </a:cxn>
                                  <a:cxn ang="f271">
                                    <a:pos x="f418" y="f419"/>
                                  </a:cxn>
                                  <a:cxn ang="f271">
                                    <a:pos x="f420" y="f410"/>
                                  </a:cxn>
                                  <a:cxn ang="f271">
                                    <a:pos x="f421" y="f422"/>
                                  </a:cxn>
                                  <a:cxn ang="f271">
                                    <a:pos x="f423" y="f424"/>
                                  </a:cxn>
                                  <a:cxn ang="f271">
                                    <a:pos x="f421" y="f412"/>
                                  </a:cxn>
                                  <a:cxn ang="f271">
                                    <a:pos x="f411" y="f424"/>
                                  </a:cxn>
                                  <a:cxn ang="f271">
                                    <a:pos x="f409" y="f425"/>
                                  </a:cxn>
                                  <a:cxn ang="f271">
                                    <a:pos x="f426" y="f408"/>
                                  </a:cxn>
                                  <a:cxn ang="f271">
                                    <a:pos x="f414" y="f408"/>
                                  </a:cxn>
                                  <a:cxn ang="f271">
                                    <a:pos x="f405" y="f417"/>
                                  </a:cxn>
                                  <a:cxn ang="f271">
                                    <a:pos x="f405" y="f410"/>
                                  </a:cxn>
                                  <a:cxn ang="f271">
                                    <a:pos x="f414" y="f419"/>
                                  </a:cxn>
                                  <a:cxn ang="f271">
                                    <a:pos x="f405" y="f427"/>
                                  </a:cxn>
                                  <a:cxn ang="f271">
                                    <a:pos x="f423" y="f416"/>
                                  </a:cxn>
                                  <a:cxn ang="f271">
                                    <a:pos x="f421" y="f415"/>
                                  </a:cxn>
                                  <a:cxn ang="f271">
                                    <a:pos x="f426" y="f428"/>
                                  </a:cxn>
                                  <a:cxn ang="f271">
                                    <a:pos x="f407" y="f415"/>
                                  </a:cxn>
                                  <a:cxn ang="f271">
                                    <a:pos x="f420" y="f429"/>
                                  </a:cxn>
                                  <a:cxn ang="f271">
                                    <a:pos x="f405" y="f408"/>
                                  </a:cxn>
                                  <a:cxn ang="f271">
                                    <a:pos x="f404" y="f419"/>
                                  </a:cxn>
                                  <a:cxn ang="f271">
                                    <a:pos x="f414" y="f422"/>
                                  </a:cxn>
                                  <a:cxn ang="f271">
                                    <a:pos x="f413" y="f430"/>
                                  </a:cxn>
                                  <a:cxn ang="f271">
                                    <a:pos x="f409" y="f424"/>
                                  </a:cxn>
                                  <a:cxn ang="f271">
                                    <a:pos x="f411" y="f430"/>
                                  </a:cxn>
                                  <a:cxn ang="f271">
                                    <a:pos x="f426" y="f415"/>
                                  </a:cxn>
                                  <a:cxn ang="f271">
                                    <a:pos x="f404" y="f408"/>
                                  </a:cxn>
                                  <a:cxn ang="f271">
                                    <a:pos x="f431" y="f422"/>
                                  </a:cxn>
                                  <a:cxn ang="f271">
                                    <a:pos x="f407" y="f412"/>
                                  </a:cxn>
                                  <a:cxn ang="f271">
                                    <a:pos x="f418" y="f424"/>
                                  </a:cxn>
                                  <a:cxn ang="f271">
                                    <a:pos x="f432" y="f408"/>
                                  </a:cxn>
                                  <a:cxn ang="f271">
                                    <a:pos x="f404" y="f410"/>
                                  </a:cxn>
                                </a:cxnLst>
                                <a:rect l="f378" t="f381" r="f379" b="f380"/>
                                <a:pathLst>
                                  <a:path w="1929" h="861">
                                    <a:moveTo>
                                      <a:pt x="f7" y="f9"/>
                                    </a:moveTo>
                                    <a:cubicBezTo>
                                      <a:pt x="f10" y="f11"/>
                                      <a:pt x="f12" y="f13"/>
                                      <a:pt x="f14" y="f15"/>
                                    </a:cubicBezTo>
                                    <a:cubicBezTo>
                                      <a:pt x="f16" y="f17"/>
                                      <a:pt x="f18" y="f19"/>
                                      <a:pt x="f20" y="f21"/>
                                    </a:cubicBezTo>
                                    <a:cubicBezTo>
                                      <a:pt x="f22" y="f23"/>
                                      <a:pt x="f24" y="f25"/>
                                      <a:pt x="f26" y="f27"/>
                                    </a:cubicBezTo>
                                    <a:cubicBezTo>
                                      <a:pt x="f28" y="f3"/>
                                      <a:pt x="f29" y="f30"/>
                                      <a:pt x="f31" y="f32"/>
                                    </a:cubicBezTo>
                                    <a:cubicBezTo>
                                      <a:pt x="f33" y="f34"/>
                                      <a:pt x="f35" y="f36"/>
                                      <a:pt x="f37" y="f38"/>
                                    </a:cubicBezTo>
                                    <a:cubicBezTo>
                                      <a:pt x="f39" y="f40"/>
                                      <a:pt x="f41" y="f42"/>
                                      <a:pt x="f43" y="f44"/>
                                    </a:cubicBezTo>
                                    <a:cubicBezTo>
                                      <a:pt x="f45" y="f46"/>
                                      <a:pt x="f47" y="f48"/>
                                      <a:pt x="f49" y="f6"/>
                                    </a:cubicBezTo>
                                    <a:cubicBezTo>
                                      <a:pt x="f50" y="f48"/>
                                      <a:pt x="f51" y="f52"/>
                                      <a:pt x="f53" y="f44"/>
                                    </a:cubicBezTo>
                                    <a:cubicBezTo>
                                      <a:pt x="f54" y="f55"/>
                                      <a:pt x="f56" y="f57"/>
                                      <a:pt x="f58" y="f3"/>
                                    </a:cubicBezTo>
                                    <a:cubicBezTo>
                                      <a:pt x="f59" y="f60"/>
                                      <a:pt x="f61" y="f62"/>
                                      <a:pt x="f63" y="f21"/>
                                    </a:cubicBezTo>
                                    <a:cubicBezTo>
                                      <a:pt x="f64" y="f65"/>
                                      <a:pt x="f66" y="f67"/>
                                      <a:pt x="f68" y="f2"/>
                                    </a:cubicBezTo>
                                    <a:cubicBezTo>
                                      <a:pt x="f69" y="f70"/>
                                      <a:pt x="f71" y="f72"/>
                                      <a:pt x="f17" y="f15"/>
                                    </a:cubicBezTo>
                                    <a:cubicBezTo>
                                      <a:pt x="f73" y="f74"/>
                                      <a:pt x="f75" y="f76"/>
                                      <a:pt x="f77" y="f78"/>
                                    </a:cubicBezTo>
                                    <a:cubicBezTo>
                                      <a:pt x="f79" y="f80"/>
                                      <a:pt x="f81" y="f82"/>
                                      <a:pt x="f83" y="f84"/>
                                    </a:cubicBezTo>
                                    <a:cubicBezTo>
                                      <a:pt x="f85" y="f86"/>
                                      <a:pt x="f87" y="f88"/>
                                      <a:pt x="f89" y="f90"/>
                                    </a:cubicBezTo>
                                    <a:cubicBezTo>
                                      <a:pt x="f91" y="f92"/>
                                      <a:pt x="f93" y="f94"/>
                                      <a:pt x="f95" y="f94"/>
                                    </a:cubicBezTo>
                                    <a:cubicBezTo>
                                      <a:pt x="f96" y="f94"/>
                                      <a:pt x="f97" y="f98"/>
                                      <a:pt x="f97" y="f90"/>
                                    </a:cubicBezTo>
                                    <a:cubicBezTo>
                                      <a:pt x="f97" y="f99"/>
                                      <a:pt x="f100" y="f101"/>
                                      <a:pt x="f95" y="f78"/>
                                    </a:cubicBezTo>
                                    <a:cubicBezTo>
                                      <a:pt x="f3" y="f102"/>
                                      <a:pt x="f6" y="f103"/>
                                      <a:pt x="f104" y="f105"/>
                                    </a:cubicBezTo>
                                    <a:cubicBezTo>
                                      <a:pt x="f106" y="f107"/>
                                      <a:pt x="f108" y="f109"/>
                                      <a:pt x="f77" y="f110"/>
                                    </a:cubicBezTo>
                                    <a:cubicBezTo>
                                      <a:pt x="f111" y="f112"/>
                                      <a:pt x="f113" y="f114"/>
                                      <a:pt x="f17" y="f115"/>
                                    </a:cubicBezTo>
                                    <a:cubicBezTo>
                                      <a:pt x="f116" y="f117"/>
                                      <a:pt x="f69" y="f118"/>
                                      <a:pt x="f119" y="f120"/>
                                    </a:cubicBezTo>
                                    <a:cubicBezTo>
                                      <a:pt x="f121" y="f122"/>
                                      <a:pt x="f123" y="f124"/>
                                      <a:pt x="f125" y="f90"/>
                                    </a:cubicBezTo>
                                    <a:cubicBezTo>
                                      <a:pt x="f126" y="f127"/>
                                      <a:pt x="f128" y="f129"/>
                                      <a:pt x="f130" y="f92"/>
                                    </a:cubicBezTo>
                                    <a:cubicBezTo>
                                      <a:pt x="f131" y="f132"/>
                                      <a:pt x="f133" y="f134"/>
                                      <a:pt x="f133" y="f135"/>
                                    </a:cubicBezTo>
                                    <a:cubicBezTo>
                                      <a:pt x="f133" y="f136"/>
                                      <a:pt x="f83" y="f122"/>
                                      <a:pt x="f130" y="f94"/>
                                    </a:cubicBezTo>
                                    <a:cubicBezTo>
                                      <a:pt x="f87" y="f122"/>
                                      <a:pt x="f137" y="f136"/>
                                      <a:pt x="f95" y="f135"/>
                                    </a:cubicBezTo>
                                    <a:cubicBezTo>
                                      <a:pt x="f138" y="f139"/>
                                      <a:pt x="f140" y="f141"/>
                                      <a:pt x="f89" y="f142"/>
                                    </a:cubicBezTo>
                                    <a:cubicBezTo>
                                      <a:pt x="f143" y="f144"/>
                                      <a:pt x="f145" y="f146"/>
                                      <a:pt x="f87" y="f84"/>
                                    </a:cubicBezTo>
                                    <a:cubicBezTo>
                                      <a:pt x="f147" y="f56"/>
                                      <a:pt x="f148" y="f149"/>
                                      <a:pt x="f104" y="f84"/>
                                    </a:cubicBezTo>
                                    <a:cubicBezTo>
                                      <a:pt x="f133" y="f150"/>
                                      <a:pt x="f151" y="f115"/>
                                      <a:pt x="f77" y="f115"/>
                                    </a:cubicBezTo>
                                    <a:cubicBezTo>
                                      <a:pt x="f152" y="f115"/>
                                      <a:pt x="f77" y="f90"/>
                                      <a:pt x="f77" y="f90"/>
                                    </a:cubicBezTo>
                                    <a:cubicBezTo>
                                      <a:pt x="f125" y="f153"/>
                                      <a:pt x="f154" y="f155"/>
                                      <a:pt x="f104" y="f120"/>
                                    </a:cubicBezTo>
                                    <a:cubicBezTo>
                                      <a:pt x="f156" y="f157"/>
                                      <a:pt x="f158" y="f159"/>
                                      <a:pt x="f77" y="f117"/>
                                    </a:cubicBezTo>
                                    <a:cubicBezTo>
                                      <a:pt x="f73" y="f115"/>
                                      <a:pt x="f160" y="f161"/>
                                      <a:pt x="f133" y="f110"/>
                                    </a:cubicBezTo>
                                    <a:cubicBezTo>
                                      <a:pt x="f162" y="f163"/>
                                      <a:pt x="f34" y="f164"/>
                                      <a:pt x="f130" y="f105"/>
                                    </a:cubicBezTo>
                                    <a:cubicBezTo>
                                      <a:pt x="f165" y="f166"/>
                                      <a:pt x="f167" y="f168"/>
                                      <a:pt x="f87" y="f168"/>
                                    </a:cubicBezTo>
                                    <a:cubicBezTo>
                                      <a:pt x="f169" y="f168"/>
                                      <a:pt x="f85" y="f170"/>
                                      <a:pt x="f83" y="f105"/>
                                    </a:cubicBezTo>
                                    <a:cubicBezTo>
                                      <a:pt x="f171" y="f172"/>
                                      <a:pt x="f133" y="f173"/>
                                      <a:pt x="f125" y="f174"/>
                                    </a:cubicBezTo>
                                    <a:cubicBezTo>
                                      <a:pt x="f73" y="f115"/>
                                      <a:pt x="f175" y="f54"/>
                                      <a:pt x="f77" y="f84"/>
                                    </a:cubicBezTo>
                                    <a:cubicBezTo>
                                      <a:pt x="f176" y="f177"/>
                                      <a:pt x="f178" y="f179"/>
                                      <a:pt x="f17" y="f120"/>
                                    </a:cubicBezTo>
                                    <a:cubicBezTo>
                                      <a:pt x="f180" y="f181"/>
                                      <a:pt x="f125" y="f127"/>
                                      <a:pt x="f104" y="f92"/>
                                    </a:cubicBezTo>
                                    <a:cubicBezTo>
                                      <a:pt x="f36" y="f182"/>
                                      <a:pt x="f97" y="f183"/>
                                      <a:pt x="f97" y="f183"/>
                                    </a:cubicBezTo>
                                    <a:cubicBezTo>
                                      <a:pt x="f100" y="f184"/>
                                      <a:pt x="f185" y="f135"/>
                                      <a:pt x="f89" y="f135"/>
                                    </a:cubicBezTo>
                                    <a:cubicBezTo>
                                      <a:pt x="f143" y="f135"/>
                                      <a:pt x="f95" y="f8"/>
                                      <a:pt x="f95" y="f183"/>
                                    </a:cubicBezTo>
                                    <a:cubicBezTo>
                                      <a:pt x="f95" y="f186"/>
                                      <a:pt x="f187" y="f188"/>
                                      <a:pt x="f87" y="f105"/>
                                    </a:cubicBezTo>
                                    <a:cubicBezTo>
                                      <a:pt x="f189" y="f173"/>
                                      <a:pt x="f190" y="f191"/>
                                      <a:pt x="f17" y="f84"/>
                                    </a:cubicBezTo>
                                    <a:cubicBezTo>
                                      <a:pt x="f192" y="f120"/>
                                      <a:pt x="f193" y="f194"/>
                                      <a:pt x="f113" y="f92"/>
                                    </a:cubicBezTo>
                                    <a:cubicBezTo>
                                      <a:pt x="f195" y="f196"/>
                                      <a:pt x="f197" y="f198"/>
                                      <a:pt x="f83" y="f94"/>
                                    </a:cubicBezTo>
                                    <a:cubicBezTo>
                                      <a:pt x="f125" y="f122"/>
                                      <a:pt x="f113" y="f199"/>
                                      <a:pt x="f119" y="f135"/>
                                    </a:cubicBezTo>
                                    <a:cubicBezTo>
                                      <a:pt x="f200" y="f201"/>
                                      <a:pt x="f202" y="f203"/>
                                      <a:pt x="f71" y="f84"/>
                                    </a:cubicBezTo>
                                    <a:cubicBezTo>
                                      <a:pt x="f204" y="f205"/>
                                      <a:pt x="f206" y="f207"/>
                                      <a:pt x="f17" y="f90"/>
                                    </a:cubicBezTo>
                                  </a:path>
                                </a:pathLst>
                              </a:custGeom>
                              <a:noFill/>
                              <a:ln w="9528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FA5276" id="Полилиния: фигура 36" o:spid="_x0000_s1026" style="position:absolute;margin-left:-13.6pt;margin-top:9.6pt;width:16.5pt;height:9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 strokeweight=".26467mm">
                      <v:path arrowok="t" o:connecttype="custom" o:connectlocs="104775,0;209550,57150;104775,114300;0,57150;209550,76997;198687,53101;189996,39826;181306,26551;176961,18585;150889,7965;144371,2655;137853,0;90055,2655;44430,23895;35740,39826;33567,47791;27049,53101;20531,69031;11841,92927;5323,98237;3150,106202;978,98237;3150,69031;14013,79652;20531,82307;27049,87617;31394,95582;18359,98237;9668,100892;16186,103547;9668,106202;3150,103547;5323,74341;7496,92927;14013,92927;20531,87617;20531,98237;14013,95582;20531,90272;16186,82307;9668,79652;7496,71686;11841,79652;18359,84962;20531,92927;27049,95582;14013,100892;978,111512;5323,103547;3150,111512;7496,79652;27049,92927;24877,100892;11841,106202;31394,103547;29222,92927;27049,98237" o:connectangles="270,0,90,180,0,0,0,0,0,0,0,0,0,0,0,0,0,0,0,0,0,0,0,0,0,0,0,0,0,0,0,0,0,0,0,0,0,0,0,0,0,0,0,0,0,0,0,0,0,0,0,0,0,0,0,0,0" textboxrect="0,0,1929,861"/>
                    </v:shape>
                  </w:pict>
                </mc:Fallback>
              </mc:AlternateContent>
            </w: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0B7E3A" w14:textId="38B225E0" w:rsidR="004B3F2D" w:rsidRDefault="0048708B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>
              <w:rPr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0B9CE660" wp14:editId="27E88D50">
                      <wp:simplePos x="0" y="0"/>
                      <wp:positionH relativeFrom="column">
                        <wp:posOffset>-173990</wp:posOffset>
                      </wp:positionH>
                      <wp:positionV relativeFrom="paragraph">
                        <wp:posOffset>113030</wp:posOffset>
                      </wp:positionV>
                      <wp:extent cx="209550" cy="114300"/>
                      <wp:effectExtent l="0" t="0" r="19047" b="12070"/>
                      <wp:wrapNone/>
                      <wp:docPr id="1437149658" name="Полилиния: фигура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114300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360"/>
                                  <a:gd name="f3" fmla="val 180"/>
                                  <a:gd name="f4" fmla="val w"/>
                                  <a:gd name="f5" fmla="val h"/>
                                  <a:gd name="f6" fmla="val 0"/>
                                  <a:gd name="f7" fmla="val 1929"/>
                                  <a:gd name="f8" fmla="val 861"/>
                                  <a:gd name="f9" fmla="val 580"/>
                                  <a:gd name="f10" fmla="val 1902"/>
                                  <a:gd name="f11" fmla="val 474"/>
                                  <a:gd name="f12" fmla="val 1921"/>
                                  <a:gd name="f13" fmla="val 461"/>
                                  <a:gd name="f14" fmla="val 1829"/>
                                  <a:gd name="f15" fmla="val 400"/>
                                  <a:gd name="f16" fmla="val 1779"/>
                                  <a:gd name="f17" fmla="val 249"/>
                                  <a:gd name="f18" fmla="val 1852"/>
                                  <a:gd name="f19" fmla="val 429"/>
                                  <a:gd name="f20" fmla="val 1749"/>
                                  <a:gd name="f21" fmla="val 300"/>
                                  <a:gd name="f22" fmla="val 1639"/>
                                  <a:gd name="f23" fmla="val 162"/>
                                  <a:gd name="f24" fmla="val 1841"/>
                                  <a:gd name="f25" fmla="val 315"/>
                                  <a:gd name="f26" fmla="val 1669"/>
                                  <a:gd name="f27" fmla="val 200"/>
                                  <a:gd name="f28" fmla="val 1656"/>
                                  <a:gd name="f29" fmla="val 1649"/>
                                  <a:gd name="f30" fmla="val 153"/>
                                  <a:gd name="f31" fmla="val 1629"/>
                                  <a:gd name="f32" fmla="val 140"/>
                                  <a:gd name="f33" fmla="val 1571"/>
                                  <a:gd name="f34" fmla="val 104"/>
                                  <a:gd name="f35" fmla="val 1458"/>
                                  <a:gd name="f36" fmla="val 83"/>
                                  <a:gd name="f37" fmla="val 1389"/>
                                  <a:gd name="f38" fmla="val 60"/>
                                  <a:gd name="f39" fmla="val 1366"/>
                                  <a:gd name="f40" fmla="val 52"/>
                                  <a:gd name="f41" fmla="val 1350"/>
                                  <a:gd name="f42" fmla="val 31"/>
                                  <a:gd name="f43" fmla="val 1329"/>
                                  <a:gd name="f44" fmla="val 20"/>
                                  <a:gd name="f45" fmla="val 1310"/>
                                  <a:gd name="f46" fmla="val 11"/>
                                  <a:gd name="f47" fmla="val 1289"/>
                                  <a:gd name="f48" fmla="val 7"/>
                                  <a:gd name="f49" fmla="val 1269"/>
                                  <a:gd name="f50" fmla="val 1122"/>
                                  <a:gd name="f51" fmla="val 975"/>
                                  <a:gd name="f52" fmla="val 4"/>
                                  <a:gd name="f53" fmla="val 829"/>
                                  <a:gd name="f54" fmla="val 685"/>
                                  <a:gd name="f55" fmla="val 35"/>
                                  <a:gd name="f56" fmla="val 542"/>
                                  <a:gd name="f57" fmla="val 136"/>
                                  <a:gd name="f58" fmla="val 409"/>
                                  <a:gd name="f59" fmla="val 382"/>
                                  <a:gd name="f60" fmla="val 220"/>
                                  <a:gd name="f61" fmla="val 356"/>
                                  <a:gd name="f62" fmla="val 260"/>
                                  <a:gd name="f63" fmla="val 329"/>
                                  <a:gd name="f64" fmla="val 317"/>
                                  <a:gd name="f65" fmla="val 318"/>
                                  <a:gd name="f66" fmla="val 322"/>
                                  <a:gd name="f67" fmla="val 344"/>
                                  <a:gd name="f68" fmla="val 309"/>
                                  <a:gd name="f69" fmla="val 294"/>
                                  <a:gd name="f70" fmla="val 379"/>
                                  <a:gd name="f71" fmla="val 269"/>
                                  <a:gd name="f72" fmla="val 387"/>
                                  <a:gd name="f73" fmla="val 176"/>
                                  <a:gd name="f74" fmla="val 619"/>
                                  <a:gd name="f75" fmla="val 292"/>
                                  <a:gd name="f76" fmla="val 287"/>
                                  <a:gd name="f77" fmla="val 189"/>
                                  <a:gd name="f78" fmla="val 520"/>
                                  <a:gd name="f79" fmla="val 157"/>
                                  <a:gd name="f80" fmla="val 591"/>
                                  <a:gd name="f81" fmla="val 163"/>
                                  <a:gd name="f82" fmla="val 646"/>
                                  <a:gd name="f83" fmla="val 109"/>
                                  <a:gd name="f84" fmla="val 700"/>
                                  <a:gd name="f85" fmla="val 92"/>
                                  <a:gd name="f86" fmla="val 717"/>
                                  <a:gd name="f87" fmla="val 69"/>
                                  <a:gd name="f88" fmla="val 727"/>
                                  <a:gd name="f89" fmla="val 49"/>
                                  <a:gd name="f90" fmla="val 740"/>
                                  <a:gd name="f91" fmla="val 42"/>
                                  <a:gd name="f92" fmla="val 760"/>
                                  <a:gd name="f93" fmla="val 50"/>
                                  <a:gd name="f94" fmla="val 800"/>
                                  <a:gd name="f95" fmla="val 29"/>
                                  <a:gd name="f96" fmla="val 8"/>
                                  <a:gd name="f97" fmla="val 9"/>
                                  <a:gd name="f98" fmla="val 761"/>
                                  <a:gd name="f99" fmla="val 666"/>
                                  <a:gd name="f100" fmla="val 22"/>
                                  <a:gd name="f101" fmla="val 593"/>
                                  <a:gd name="f102" fmla="val 570"/>
                                  <a:gd name="f103" fmla="val 497"/>
                                  <a:gd name="f104" fmla="val 129"/>
                                  <a:gd name="f105" fmla="val 600"/>
                                  <a:gd name="f106" fmla="val 145"/>
                                  <a:gd name="f107" fmla="val 613"/>
                                  <a:gd name="f108" fmla="val 170"/>
                                  <a:gd name="f109" fmla="val 611"/>
                                  <a:gd name="f110" fmla="val 620"/>
                                  <a:gd name="f111" fmla="val 210"/>
                                  <a:gd name="f112" fmla="val 631"/>
                                  <a:gd name="f113" fmla="val 229"/>
                                  <a:gd name="f114" fmla="val 647"/>
                                  <a:gd name="f115" fmla="val 660"/>
                                  <a:gd name="f116" fmla="val 262"/>
                                  <a:gd name="f117" fmla="val 680"/>
                                  <a:gd name="f118" fmla="val 696"/>
                                  <a:gd name="f119" fmla="val 289"/>
                                  <a:gd name="f120" fmla="val 720"/>
                                  <a:gd name="f121" fmla="val 274"/>
                                  <a:gd name="f122" fmla="val 793"/>
                                  <a:gd name="f123" fmla="val 197"/>
                                  <a:gd name="f124" fmla="val 749"/>
                                  <a:gd name="f125" fmla="val 169"/>
                                  <a:gd name="f126" fmla="val 142"/>
                                  <a:gd name="f127" fmla="val 747"/>
                                  <a:gd name="f128" fmla="val 101"/>
                                  <a:gd name="f129" fmla="val 735"/>
                                  <a:gd name="f130" fmla="val 89"/>
                                  <a:gd name="f131" fmla="val 80"/>
                                  <a:gd name="f132" fmla="val 779"/>
                                  <a:gd name="f133" fmla="val 149"/>
                                  <a:gd name="f134" fmla="val 759"/>
                                  <a:gd name="f135" fmla="val 780"/>
                                  <a:gd name="f136" fmla="val 801"/>
                                  <a:gd name="f137" fmla="val 32"/>
                                  <a:gd name="f138" fmla="val 17"/>
                                  <a:gd name="f139" fmla="val 707"/>
                                  <a:gd name="f140" fmla="val 16"/>
                                  <a:gd name="f141" fmla="val 626"/>
                                  <a:gd name="f142" fmla="val 560"/>
                                  <a:gd name="f143" fmla="val 70"/>
                                  <a:gd name="f144" fmla="val 518"/>
                                  <a:gd name="f145" fmla="val 62"/>
                                  <a:gd name="f146" fmla="val 653"/>
                                  <a:gd name="f147" fmla="val 122"/>
                                  <a:gd name="f148" fmla="val 102"/>
                                  <a:gd name="f149" fmla="val 538"/>
                                  <a:gd name="f150" fmla="val 687"/>
                                  <a:gd name="f151" fmla="val 165"/>
                                  <a:gd name="f152" fmla="val 349"/>
                                  <a:gd name="f153" fmla="val 733"/>
                                  <a:gd name="f154" fmla="val 111"/>
                                  <a:gd name="f155" fmla="val 732"/>
                                  <a:gd name="f156" fmla="val 199"/>
                                  <a:gd name="f157" fmla="val 673"/>
                                  <a:gd name="f158" fmla="val 324"/>
                                  <a:gd name="f159" fmla="val 725"/>
                                  <a:gd name="f160" fmla="val 168"/>
                                  <a:gd name="f161" fmla="val 635"/>
                                  <a:gd name="f162" fmla="val 133"/>
                                  <a:gd name="f163" fmla="val 607"/>
                                  <a:gd name="f164" fmla="val 615"/>
                                  <a:gd name="f165" fmla="val 74"/>
                                  <a:gd name="f166" fmla="val 585"/>
                                  <a:gd name="f167" fmla="val 48"/>
                                  <a:gd name="f168" fmla="val 540"/>
                                  <a:gd name="f169" fmla="val 93"/>
                                  <a:gd name="f170" fmla="val 583"/>
                                  <a:gd name="f171" fmla="val 126"/>
                                  <a:gd name="f172" fmla="val 617"/>
                                  <a:gd name="f173" fmla="val 627"/>
                                  <a:gd name="f174" fmla="val 640"/>
                                  <a:gd name="f175" fmla="val 174"/>
                                  <a:gd name="f176" fmla="val 204"/>
                                  <a:gd name="f177" fmla="val 715"/>
                                  <a:gd name="f178" fmla="val 264"/>
                                  <a:gd name="f179" fmla="val 705"/>
                                  <a:gd name="f180" fmla="val 219"/>
                                  <a:gd name="f181" fmla="val 750"/>
                                  <a:gd name="f182" fmla="val 775"/>
                                  <a:gd name="f183" fmla="val 840"/>
                                  <a:gd name="f184" fmla="val 820"/>
                                  <a:gd name="f185" fmla="val 25"/>
                                  <a:gd name="f186" fmla="val 790"/>
                                  <a:gd name="f187" fmla="val 58"/>
                                  <a:gd name="f188" fmla="val 657"/>
                                  <a:gd name="f189" fmla="val 175"/>
                                  <a:gd name="f190" fmla="val 188"/>
                                  <a:gd name="f191" fmla="val 608"/>
                                  <a:gd name="f192" fmla="val 242"/>
                                  <a:gd name="f193" fmla="val 246"/>
                                  <a:gd name="f194" fmla="val 748"/>
                                  <a:gd name="f195" fmla="val 195"/>
                                  <a:gd name="f196" fmla="val 785"/>
                                  <a:gd name="f197" fmla="val 67"/>
                                  <a:gd name="f198" fmla="val 805"/>
                                  <a:gd name="f199" fmla="val 787"/>
                                  <a:gd name="f200" fmla="val 282"/>
                                  <a:gd name="f201" fmla="val 753"/>
                                  <a:gd name="f202" fmla="val 284"/>
                                  <a:gd name="f203" fmla="val 723"/>
                                  <a:gd name="f204" fmla="val 187"/>
                                  <a:gd name="f205" fmla="val 577"/>
                                  <a:gd name="f206" fmla="val 207"/>
                                  <a:gd name="f207" fmla="val 698"/>
                                  <a:gd name="f208" fmla="+- 0 0 -90"/>
                                  <a:gd name="f209" fmla="*/ f4 1 1929"/>
                                  <a:gd name="f210" fmla="*/ f5 1 861"/>
                                  <a:gd name="f211" fmla="val f6"/>
                                  <a:gd name="f212" fmla="val f7"/>
                                  <a:gd name="f213" fmla="val f8"/>
                                  <a:gd name="f214" fmla="*/ f208 f0 1"/>
                                  <a:gd name="f215" fmla="+- f213 0 f211"/>
                                  <a:gd name="f216" fmla="+- f212 0 f211"/>
                                  <a:gd name="f217" fmla="*/ f214 1 f3"/>
                                  <a:gd name="f218" fmla="*/ f216 1 1929"/>
                                  <a:gd name="f219" fmla="*/ f215 1 861"/>
                                  <a:gd name="f220" fmla="*/ 1929 f216 1"/>
                                  <a:gd name="f221" fmla="*/ 580 f215 1"/>
                                  <a:gd name="f222" fmla="*/ 1829 f216 1"/>
                                  <a:gd name="f223" fmla="*/ 400 f215 1"/>
                                  <a:gd name="f224" fmla="*/ 1749 f216 1"/>
                                  <a:gd name="f225" fmla="*/ 300 f215 1"/>
                                  <a:gd name="f226" fmla="*/ 1669 f216 1"/>
                                  <a:gd name="f227" fmla="*/ 200 f215 1"/>
                                  <a:gd name="f228" fmla="*/ 1629 f216 1"/>
                                  <a:gd name="f229" fmla="*/ 140 f215 1"/>
                                  <a:gd name="f230" fmla="*/ 1389 f216 1"/>
                                  <a:gd name="f231" fmla="*/ 60 f215 1"/>
                                  <a:gd name="f232" fmla="*/ 1329 f216 1"/>
                                  <a:gd name="f233" fmla="*/ 20 f215 1"/>
                                  <a:gd name="f234" fmla="*/ 1269 f216 1"/>
                                  <a:gd name="f235" fmla="*/ 0 f215 1"/>
                                  <a:gd name="f236" fmla="*/ 829 f216 1"/>
                                  <a:gd name="f237" fmla="*/ 409 f216 1"/>
                                  <a:gd name="f238" fmla="*/ 180 f215 1"/>
                                  <a:gd name="f239" fmla="*/ 329 f216 1"/>
                                  <a:gd name="f240" fmla="*/ 309 f216 1"/>
                                  <a:gd name="f241" fmla="*/ 360 f215 1"/>
                                  <a:gd name="f242" fmla="*/ 249 f216 1"/>
                                  <a:gd name="f243" fmla="*/ 189 f216 1"/>
                                  <a:gd name="f244" fmla="*/ 520 f215 1"/>
                                  <a:gd name="f245" fmla="*/ 109 f216 1"/>
                                  <a:gd name="f246" fmla="*/ 700 f215 1"/>
                                  <a:gd name="f247" fmla="*/ 49 f216 1"/>
                                  <a:gd name="f248" fmla="*/ 740 f215 1"/>
                                  <a:gd name="f249" fmla="*/ 29 f216 1"/>
                                  <a:gd name="f250" fmla="*/ 800 f215 1"/>
                                  <a:gd name="f251" fmla="*/ 9 f216 1"/>
                                  <a:gd name="f252" fmla="*/ 129 f216 1"/>
                                  <a:gd name="f253" fmla="*/ 600 f215 1"/>
                                  <a:gd name="f254" fmla="*/ 620 f215 1"/>
                                  <a:gd name="f255" fmla="*/ 660 f215 1"/>
                                  <a:gd name="f256" fmla="*/ 289 f216 1"/>
                                  <a:gd name="f257" fmla="*/ 720 f215 1"/>
                                  <a:gd name="f258" fmla="*/ 169 f216 1"/>
                                  <a:gd name="f259" fmla="*/ 89 f216 1"/>
                                  <a:gd name="f260" fmla="*/ 760 f215 1"/>
                                  <a:gd name="f261" fmla="*/ 149 f216 1"/>
                                  <a:gd name="f262" fmla="*/ 780 f215 1"/>
                                  <a:gd name="f263" fmla="*/ 560 f215 1"/>
                                  <a:gd name="f264" fmla="*/ 69 f216 1"/>
                                  <a:gd name="f265" fmla="*/ 680 f215 1"/>
                                  <a:gd name="f266" fmla="*/ 540 f215 1"/>
                                  <a:gd name="f267" fmla="*/ 640 f215 1"/>
                                  <a:gd name="f268" fmla="*/ 840 f215 1"/>
                                  <a:gd name="f269" fmla="*/ 229 f216 1"/>
                                  <a:gd name="f270" fmla="*/ 269 f216 1"/>
                                  <a:gd name="f271" fmla="+- f217 0 f1"/>
                                  <a:gd name="f272" fmla="*/ f220 1 1929"/>
                                  <a:gd name="f273" fmla="*/ f221 1 861"/>
                                  <a:gd name="f274" fmla="*/ f222 1 1929"/>
                                  <a:gd name="f275" fmla="*/ f223 1 861"/>
                                  <a:gd name="f276" fmla="*/ f224 1 1929"/>
                                  <a:gd name="f277" fmla="*/ f225 1 861"/>
                                  <a:gd name="f278" fmla="*/ f226 1 1929"/>
                                  <a:gd name="f279" fmla="*/ f227 1 861"/>
                                  <a:gd name="f280" fmla="*/ f228 1 1929"/>
                                  <a:gd name="f281" fmla="*/ f229 1 861"/>
                                  <a:gd name="f282" fmla="*/ f230 1 1929"/>
                                  <a:gd name="f283" fmla="*/ f231 1 861"/>
                                  <a:gd name="f284" fmla="*/ f232 1 1929"/>
                                  <a:gd name="f285" fmla="*/ f233 1 861"/>
                                  <a:gd name="f286" fmla="*/ f234 1 1929"/>
                                  <a:gd name="f287" fmla="*/ f235 1 861"/>
                                  <a:gd name="f288" fmla="*/ f236 1 1929"/>
                                  <a:gd name="f289" fmla="*/ f237 1 1929"/>
                                  <a:gd name="f290" fmla="*/ f238 1 861"/>
                                  <a:gd name="f291" fmla="*/ f239 1 1929"/>
                                  <a:gd name="f292" fmla="*/ f240 1 1929"/>
                                  <a:gd name="f293" fmla="*/ f241 1 861"/>
                                  <a:gd name="f294" fmla="*/ f242 1 1929"/>
                                  <a:gd name="f295" fmla="*/ f243 1 1929"/>
                                  <a:gd name="f296" fmla="*/ f244 1 861"/>
                                  <a:gd name="f297" fmla="*/ f245 1 1929"/>
                                  <a:gd name="f298" fmla="*/ f246 1 861"/>
                                  <a:gd name="f299" fmla="*/ f247 1 1929"/>
                                  <a:gd name="f300" fmla="*/ f248 1 861"/>
                                  <a:gd name="f301" fmla="*/ f249 1 1929"/>
                                  <a:gd name="f302" fmla="*/ f250 1 861"/>
                                  <a:gd name="f303" fmla="*/ f251 1 1929"/>
                                  <a:gd name="f304" fmla="*/ f252 1 1929"/>
                                  <a:gd name="f305" fmla="*/ f253 1 861"/>
                                  <a:gd name="f306" fmla="*/ f254 1 861"/>
                                  <a:gd name="f307" fmla="*/ f255 1 861"/>
                                  <a:gd name="f308" fmla="*/ f256 1 1929"/>
                                  <a:gd name="f309" fmla="*/ f257 1 861"/>
                                  <a:gd name="f310" fmla="*/ f258 1 1929"/>
                                  <a:gd name="f311" fmla="*/ f259 1 1929"/>
                                  <a:gd name="f312" fmla="*/ f260 1 861"/>
                                  <a:gd name="f313" fmla="*/ f261 1 1929"/>
                                  <a:gd name="f314" fmla="*/ f262 1 861"/>
                                  <a:gd name="f315" fmla="*/ f263 1 861"/>
                                  <a:gd name="f316" fmla="*/ f264 1 1929"/>
                                  <a:gd name="f317" fmla="*/ f265 1 861"/>
                                  <a:gd name="f318" fmla="*/ f266 1 861"/>
                                  <a:gd name="f319" fmla="*/ f267 1 861"/>
                                  <a:gd name="f320" fmla="*/ f268 1 861"/>
                                  <a:gd name="f321" fmla="*/ f269 1 1929"/>
                                  <a:gd name="f322" fmla="*/ f270 1 1929"/>
                                  <a:gd name="f323" fmla="*/ 0 1 f218"/>
                                  <a:gd name="f324" fmla="*/ f212 1 f218"/>
                                  <a:gd name="f325" fmla="*/ 0 1 f219"/>
                                  <a:gd name="f326" fmla="*/ f213 1 f219"/>
                                  <a:gd name="f327" fmla="*/ f272 1 f218"/>
                                  <a:gd name="f328" fmla="*/ f273 1 f219"/>
                                  <a:gd name="f329" fmla="*/ f274 1 f218"/>
                                  <a:gd name="f330" fmla="*/ f275 1 f219"/>
                                  <a:gd name="f331" fmla="*/ f276 1 f218"/>
                                  <a:gd name="f332" fmla="*/ f277 1 f219"/>
                                  <a:gd name="f333" fmla="*/ f278 1 f218"/>
                                  <a:gd name="f334" fmla="*/ f279 1 f219"/>
                                  <a:gd name="f335" fmla="*/ f280 1 f218"/>
                                  <a:gd name="f336" fmla="*/ f281 1 f219"/>
                                  <a:gd name="f337" fmla="*/ f282 1 f218"/>
                                  <a:gd name="f338" fmla="*/ f283 1 f219"/>
                                  <a:gd name="f339" fmla="*/ f284 1 f218"/>
                                  <a:gd name="f340" fmla="*/ f285 1 f219"/>
                                  <a:gd name="f341" fmla="*/ f286 1 f218"/>
                                  <a:gd name="f342" fmla="*/ f287 1 f219"/>
                                  <a:gd name="f343" fmla="*/ f288 1 f218"/>
                                  <a:gd name="f344" fmla="*/ f289 1 f218"/>
                                  <a:gd name="f345" fmla="*/ f290 1 f219"/>
                                  <a:gd name="f346" fmla="*/ f291 1 f218"/>
                                  <a:gd name="f347" fmla="*/ f292 1 f218"/>
                                  <a:gd name="f348" fmla="*/ f293 1 f219"/>
                                  <a:gd name="f349" fmla="*/ f294 1 f218"/>
                                  <a:gd name="f350" fmla="*/ f295 1 f218"/>
                                  <a:gd name="f351" fmla="*/ f296 1 f219"/>
                                  <a:gd name="f352" fmla="*/ f297 1 f218"/>
                                  <a:gd name="f353" fmla="*/ f298 1 f219"/>
                                  <a:gd name="f354" fmla="*/ f299 1 f218"/>
                                  <a:gd name="f355" fmla="*/ f300 1 f219"/>
                                  <a:gd name="f356" fmla="*/ f301 1 f218"/>
                                  <a:gd name="f357" fmla="*/ f302 1 f219"/>
                                  <a:gd name="f358" fmla="*/ f303 1 f218"/>
                                  <a:gd name="f359" fmla="*/ f304 1 f218"/>
                                  <a:gd name="f360" fmla="*/ f305 1 f219"/>
                                  <a:gd name="f361" fmla="*/ f306 1 f219"/>
                                  <a:gd name="f362" fmla="*/ f307 1 f219"/>
                                  <a:gd name="f363" fmla="*/ f308 1 f218"/>
                                  <a:gd name="f364" fmla="*/ f309 1 f219"/>
                                  <a:gd name="f365" fmla="*/ f310 1 f218"/>
                                  <a:gd name="f366" fmla="*/ f311 1 f218"/>
                                  <a:gd name="f367" fmla="*/ f312 1 f219"/>
                                  <a:gd name="f368" fmla="*/ f313 1 f218"/>
                                  <a:gd name="f369" fmla="*/ f314 1 f219"/>
                                  <a:gd name="f370" fmla="*/ f315 1 f219"/>
                                  <a:gd name="f371" fmla="*/ f316 1 f218"/>
                                  <a:gd name="f372" fmla="*/ f317 1 f219"/>
                                  <a:gd name="f373" fmla="*/ f318 1 f219"/>
                                  <a:gd name="f374" fmla="*/ f319 1 f219"/>
                                  <a:gd name="f375" fmla="*/ f320 1 f219"/>
                                  <a:gd name="f376" fmla="*/ f321 1 f218"/>
                                  <a:gd name="f377" fmla="*/ f322 1 f218"/>
                                  <a:gd name="f378" fmla="*/ f323 f209 1"/>
                                  <a:gd name="f379" fmla="*/ f324 f209 1"/>
                                  <a:gd name="f380" fmla="*/ f326 f210 1"/>
                                  <a:gd name="f381" fmla="*/ f325 f210 1"/>
                                  <a:gd name="f382" fmla="*/ f327 f209 1"/>
                                  <a:gd name="f383" fmla="*/ f328 f210 1"/>
                                  <a:gd name="f384" fmla="*/ f329 f209 1"/>
                                  <a:gd name="f385" fmla="*/ f330 f210 1"/>
                                  <a:gd name="f386" fmla="*/ f331 f209 1"/>
                                  <a:gd name="f387" fmla="*/ f332 f210 1"/>
                                  <a:gd name="f388" fmla="*/ f333 f209 1"/>
                                  <a:gd name="f389" fmla="*/ f334 f210 1"/>
                                  <a:gd name="f390" fmla="*/ f335 f209 1"/>
                                  <a:gd name="f391" fmla="*/ f336 f210 1"/>
                                  <a:gd name="f392" fmla="*/ f337 f209 1"/>
                                  <a:gd name="f393" fmla="*/ f338 f210 1"/>
                                  <a:gd name="f394" fmla="*/ f339 f209 1"/>
                                  <a:gd name="f395" fmla="*/ f340 f210 1"/>
                                  <a:gd name="f396" fmla="*/ f341 f209 1"/>
                                  <a:gd name="f397" fmla="*/ f342 f210 1"/>
                                  <a:gd name="f398" fmla="*/ f343 f209 1"/>
                                  <a:gd name="f399" fmla="*/ f344 f209 1"/>
                                  <a:gd name="f400" fmla="*/ f345 f210 1"/>
                                  <a:gd name="f401" fmla="*/ f346 f209 1"/>
                                  <a:gd name="f402" fmla="*/ f347 f209 1"/>
                                  <a:gd name="f403" fmla="*/ f348 f210 1"/>
                                  <a:gd name="f404" fmla="*/ f349 f209 1"/>
                                  <a:gd name="f405" fmla="*/ f350 f209 1"/>
                                  <a:gd name="f406" fmla="*/ f351 f210 1"/>
                                  <a:gd name="f407" fmla="*/ f352 f209 1"/>
                                  <a:gd name="f408" fmla="*/ f353 f210 1"/>
                                  <a:gd name="f409" fmla="*/ f354 f209 1"/>
                                  <a:gd name="f410" fmla="*/ f355 f210 1"/>
                                  <a:gd name="f411" fmla="*/ f356 f209 1"/>
                                  <a:gd name="f412" fmla="*/ f357 f210 1"/>
                                  <a:gd name="f413" fmla="*/ f358 f209 1"/>
                                  <a:gd name="f414" fmla="*/ f359 f209 1"/>
                                  <a:gd name="f415" fmla="*/ f360 f210 1"/>
                                  <a:gd name="f416" fmla="*/ f361 f210 1"/>
                                  <a:gd name="f417" fmla="*/ f362 f210 1"/>
                                  <a:gd name="f418" fmla="*/ f363 f209 1"/>
                                  <a:gd name="f419" fmla="*/ f364 f210 1"/>
                                  <a:gd name="f420" fmla="*/ f365 f209 1"/>
                                  <a:gd name="f421" fmla="*/ f366 f209 1"/>
                                  <a:gd name="f422" fmla="*/ f367 f210 1"/>
                                  <a:gd name="f423" fmla="*/ f368 f209 1"/>
                                  <a:gd name="f424" fmla="*/ f369 f210 1"/>
                                  <a:gd name="f425" fmla="*/ f370 f210 1"/>
                                  <a:gd name="f426" fmla="*/ f371 f209 1"/>
                                  <a:gd name="f427" fmla="*/ f372 f210 1"/>
                                  <a:gd name="f428" fmla="*/ f373 f210 1"/>
                                  <a:gd name="f429" fmla="*/ f374 f210 1"/>
                                  <a:gd name="f430" fmla="*/ f375 f210 1"/>
                                  <a:gd name="f431" fmla="*/ f376 f209 1"/>
                                  <a:gd name="f432" fmla="*/ f377 f209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271">
                                    <a:pos x="f382" y="f383"/>
                                  </a:cxn>
                                  <a:cxn ang="f271">
                                    <a:pos x="f384" y="f385"/>
                                  </a:cxn>
                                  <a:cxn ang="f271">
                                    <a:pos x="f386" y="f387"/>
                                  </a:cxn>
                                  <a:cxn ang="f271">
                                    <a:pos x="f388" y="f389"/>
                                  </a:cxn>
                                  <a:cxn ang="f271">
                                    <a:pos x="f390" y="f391"/>
                                  </a:cxn>
                                  <a:cxn ang="f271">
                                    <a:pos x="f392" y="f393"/>
                                  </a:cxn>
                                  <a:cxn ang="f271">
                                    <a:pos x="f394" y="f395"/>
                                  </a:cxn>
                                  <a:cxn ang="f271">
                                    <a:pos x="f396" y="f397"/>
                                  </a:cxn>
                                  <a:cxn ang="f271">
                                    <a:pos x="f398" y="f395"/>
                                  </a:cxn>
                                  <a:cxn ang="f271">
                                    <a:pos x="f399" y="f400"/>
                                  </a:cxn>
                                  <a:cxn ang="f271">
                                    <a:pos x="f401" y="f387"/>
                                  </a:cxn>
                                  <a:cxn ang="f271">
                                    <a:pos x="f402" y="f403"/>
                                  </a:cxn>
                                  <a:cxn ang="f271">
                                    <a:pos x="f404" y="f385"/>
                                  </a:cxn>
                                  <a:cxn ang="f271">
                                    <a:pos x="f405" y="f406"/>
                                  </a:cxn>
                                  <a:cxn ang="f271">
                                    <a:pos x="f407" y="f408"/>
                                  </a:cxn>
                                  <a:cxn ang="f271">
                                    <a:pos x="f409" y="f410"/>
                                  </a:cxn>
                                  <a:cxn ang="f271">
                                    <a:pos x="f411" y="f412"/>
                                  </a:cxn>
                                  <a:cxn ang="f271">
                                    <a:pos x="f413" y="f410"/>
                                  </a:cxn>
                                  <a:cxn ang="f271">
                                    <a:pos x="f411" y="f406"/>
                                  </a:cxn>
                                  <a:cxn ang="f271">
                                    <a:pos x="f414" y="f415"/>
                                  </a:cxn>
                                  <a:cxn ang="f271">
                                    <a:pos x="f405" y="f416"/>
                                  </a:cxn>
                                  <a:cxn ang="f271">
                                    <a:pos x="f404" y="f417"/>
                                  </a:cxn>
                                  <a:cxn ang="f271">
                                    <a:pos x="f418" y="f419"/>
                                  </a:cxn>
                                  <a:cxn ang="f271">
                                    <a:pos x="f420" y="f410"/>
                                  </a:cxn>
                                  <a:cxn ang="f271">
                                    <a:pos x="f421" y="f422"/>
                                  </a:cxn>
                                  <a:cxn ang="f271">
                                    <a:pos x="f423" y="f424"/>
                                  </a:cxn>
                                  <a:cxn ang="f271">
                                    <a:pos x="f421" y="f412"/>
                                  </a:cxn>
                                  <a:cxn ang="f271">
                                    <a:pos x="f411" y="f424"/>
                                  </a:cxn>
                                  <a:cxn ang="f271">
                                    <a:pos x="f409" y="f425"/>
                                  </a:cxn>
                                  <a:cxn ang="f271">
                                    <a:pos x="f426" y="f408"/>
                                  </a:cxn>
                                  <a:cxn ang="f271">
                                    <a:pos x="f414" y="f408"/>
                                  </a:cxn>
                                  <a:cxn ang="f271">
                                    <a:pos x="f405" y="f417"/>
                                  </a:cxn>
                                  <a:cxn ang="f271">
                                    <a:pos x="f405" y="f410"/>
                                  </a:cxn>
                                  <a:cxn ang="f271">
                                    <a:pos x="f414" y="f419"/>
                                  </a:cxn>
                                  <a:cxn ang="f271">
                                    <a:pos x="f405" y="f427"/>
                                  </a:cxn>
                                  <a:cxn ang="f271">
                                    <a:pos x="f423" y="f416"/>
                                  </a:cxn>
                                  <a:cxn ang="f271">
                                    <a:pos x="f421" y="f415"/>
                                  </a:cxn>
                                  <a:cxn ang="f271">
                                    <a:pos x="f426" y="f428"/>
                                  </a:cxn>
                                  <a:cxn ang="f271">
                                    <a:pos x="f407" y="f415"/>
                                  </a:cxn>
                                  <a:cxn ang="f271">
                                    <a:pos x="f420" y="f429"/>
                                  </a:cxn>
                                  <a:cxn ang="f271">
                                    <a:pos x="f405" y="f408"/>
                                  </a:cxn>
                                  <a:cxn ang="f271">
                                    <a:pos x="f404" y="f419"/>
                                  </a:cxn>
                                  <a:cxn ang="f271">
                                    <a:pos x="f414" y="f422"/>
                                  </a:cxn>
                                  <a:cxn ang="f271">
                                    <a:pos x="f413" y="f430"/>
                                  </a:cxn>
                                  <a:cxn ang="f271">
                                    <a:pos x="f409" y="f424"/>
                                  </a:cxn>
                                  <a:cxn ang="f271">
                                    <a:pos x="f411" y="f430"/>
                                  </a:cxn>
                                  <a:cxn ang="f271">
                                    <a:pos x="f426" y="f415"/>
                                  </a:cxn>
                                  <a:cxn ang="f271">
                                    <a:pos x="f404" y="f408"/>
                                  </a:cxn>
                                  <a:cxn ang="f271">
                                    <a:pos x="f431" y="f422"/>
                                  </a:cxn>
                                  <a:cxn ang="f271">
                                    <a:pos x="f407" y="f412"/>
                                  </a:cxn>
                                  <a:cxn ang="f271">
                                    <a:pos x="f418" y="f424"/>
                                  </a:cxn>
                                  <a:cxn ang="f271">
                                    <a:pos x="f432" y="f408"/>
                                  </a:cxn>
                                  <a:cxn ang="f271">
                                    <a:pos x="f404" y="f410"/>
                                  </a:cxn>
                                </a:cxnLst>
                                <a:rect l="f378" t="f381" r="f379" b="f380"/>
                                <a:pathLst>
                                  <a:path w="1929" h="861">
                                    <a:moveTo>
                                      <a:pt x="f7" y="f9"/>
                                    </a:moveTo>
                                    <a:cubicBezTo>
                                      <a:pt x="f10" y="f11"/>
                                      <a:pt x="f12" y="f13"/>
                                      <a:pt x="f14" y="f15"/>
                                    </a:cubicBezTo>
                                    <a:cubicBezTo>
                                      <a:pt x="f16" y="f17"/>
                                      <a:pt x="f18" y="f19"/>
                                      <a:pt x="f20" y="f21"/>
                                    </a:cubicBezTo>
                                    <a:cubicBezTo>
                                      <a:pt x="f22" y="f23"/>
                                      <a:pt x="f24" y="f25"/>
                                      <a:pt x="f26" y="f27"/>
                                    </a:cubicBezTo>
                                    <a:cubicBezTo>
                                      <a:pt x="f28" y="f3"/>
                                      <a:pt x="f29" y="f30"/>
                                      <a:pt x="f31" y="f32"/>
                                    </a:cubicBezTo>
                                    <a:cubicBezTo>
                                      <a:pt x="f33" y="f34"/>
                                      <a:pt x="f35" y="f36"/>
                                      <a:pt x="f37" y="f38"/>
                                    </a:cubicBezTo>
                                    <a:cubicBezTo>
                                      <a:pt x="f39" y="f40"/>
                                      <a:pt x="f41" y="f42"/>
                                      <a:pt x="f43" y="f44"/>
                                    </a:cubicBezTo>
                                    <a:cubicBezTo>
                                      <a:pt x="f45" y="f46"/>
                                      <a:pt x="f47" y="f48"/>
                                      <a:pt x="f49" y="f6"/>
                                    </a:cubicBezTo>
                                    <a:cubicBezTo>
                                      <a:pt x="f50" y="f48"/>
                                      <a:pt x="f51" y="f52"/>
                                      <a:pt x="f53" y="f44"/>
                                    </a:cubicBezTo>
                                    <a:cubicBezTo>
                                      <a:pt x="f54" y="f55"/>
                                      <a:pt x="f56" y="f57"/>
                                      <a:pt x="f58" y="f3"/>
                                    </a:cubicBezTo>
                                    <a:cubicBezTo>
                                      <a:pt x="f59" y="f60"/>
                                      <a:pt x="f61" y="f62"/>
                                      <a:pt x="f63" y="f21"/>
                                    </a:cubicBezTo>
                                    <a:cubicBezTo>
                                      <a:pt x="f64" y="f65"/>
                                      <a:pt x="f66" y="f67"/>
                                      <a:pt x="f68" y="f2"/>
                                    </a:cubicBezTo>
                                    <a:cubicBezTo>
                                      <a:pt x="f69" y="f70"/>
                                      <a:pt x="f71" y="f72"/>
                                      <a:pt x="f17" y="f15"/>
                                    </a:cubicBezTo>
                                    <a:cubicBezTo>
                                      <a:pt x="f73" y="f74"/>
                                      <a:pt x="f75" y="f76"/>
                                      <a:pt x="f77" y="f78"/>
                                    </a:cubicBezTo>
                                    <a:cubicBezTo>
                                      <a:pt x="f79" y="f80"/>
                                      <a:pt x="f81" y="f82"/>
                                      <a:pt x="f83" y="f84"/>
                                    </a:cubicBezTo>
                                    <a:cubicBezTo>
                                      <a:pt x="f85" y="f86"/>
                                      <a:pt x="f87" y="f88"/>
                                      <a:pt x="f89" y="f90"/>
                                    </a:cubicBezTo>
                                    <a:cubicBezTo>
                                      <a:pt x="f91" y="f92"/>
                                      <a:pt x="f93" y="f94"/>
                                      <a:pt x="f95" y="f94"/>
                                    </a:cubicBezTo>
                                    <a:cubicBezTo>
                                      <a:pt x="f96" y="f94"/>
                                      <a:pt x="f97" y="f98"/>
                                      <a:pt x="f97" y="f90"/>
                                    </a:cubicBezTo>
                                    <a:cubicBezTo>
                                      <a:pt x="f97" y="f99"/>
                                      <a:pt x="f100" y="f101"/>
                                      <a:pt x="f95" y="f78"/>
                                    </a:cubicBezTo>
                                    <a:cubicBezTo>
                                      <a:pt x="f3" y="f102"/>
                                      <a:pt x="f6" y="f103"/>
                                      <a:pt x="f104" y="f105"/>
                                    </a:cubicBezTo>
                                    <a:cubicBezTo>
                                      <a:pt x="f106" y="f107"/>
                                      <a:pt x="f108" y="f109"/>
                                      <a:pt x="f77" y="f110"/>
                                    </a:cubicBezTo>
                                    <a:cubicBezTo>
                                      <a:pt x="f111" y="f112"/>
                                      <a:pt x="f113" y="f114"/>
                                      <a:pt x="f17" y="f115"/>
                                    </a:cubicBezTo>
                                    <a:cubicBezTo>
                                      <a:pt x="f116" y="f117"/>
                                      <a:pt x="f69" y="f118"/>
                                      <a:pt x="f119" y="f120"/>
                                    </a:cubicBezTo>
                                    <a:cubicBezTo>
                                      <a:pt x="f121" y="f122"/>
                                      <a:pt x="f123" y="f124"/>
                                      <a:pt x="f125" y="f90"/>
                                    </a:cubicBezTo>
                                    <a:cubicBezTo>
                                      <a:pt x="f126" y="f127"/>
                                      <a:pt x="f128" y="f129"/>
                                      <a:pt x="f130" y="f92"/>
                                    </a:cubicBezTo>
                                    <a:cubicBezTo>
                                      <a:pt x="f131" y="f132"/>
                                      <a:pt x="f133" y="f134"/>
                                      <a:pt x="f133" y="f135"/>
                                    </a:cubicBezTo>
                                    <a:cubicBezTo>
                                      <a:pt x="f133" y="f136"/>
                                      <a:pt x="f83" y="f122"/>
                                      <a:pt x="f130" y="f94"/>
                                    </a:cubicBezTo>
                                    <a:cubicBezTo>
                                      <a:pt x="f87" y="f122"/>
                                      <a:pt x="f137" y="f136"/>
                                      <a:pt x="f95" y="f135"/>
                                    </a:cubicBezTo>
                                    <a:cubicBezTo>
                                      <a:pt x="f138" y="f139"/>
                                      <a:pt x="f140" y="f141"/>
                                      <a:pt x="f89" y="f142"/>
                                    </a:cubicBezTo>
                                    <a:cubicBezTo>
                                      <a:pt x="f143" y="f144"/>
                                      <a:pt x="f145" y="f146"/>
                                      <a:pt x="f87" y="f84"/>
                                    </a:cubicBezTo>
                                    <a:cubicBezTo>
                                      <a:pt x="f147" y="f56"/>
                                      <a:pt x="f148" y="f149"/>
                                      <a:pt x="f104" y="f84"/>
                                    </a:cubicBezTo>
                                    <a:cubicBezTo>
                                      <a:pt x="f133" y="f150"/>
                                      <a:pt x="f151" y="f115"/>
                                      <a:pt x="f77" y="f115"/>
                                    </a:cubicBezTo>
                                    <a:cubicBezTo>
                                      <a:pt x="f152" y="f115"/>
                                      <a:pt x="f77" y="f90"/>
                                      <a:pt x="f77" y="f90"/>
                                    </a:cubicBezTo>
                                    <a:cubicBezTo>
                                      <a:pt x="f125" y="f153"/>
                                      <a:pt x="f154" y="f155"/>
                                      <a:pt x="f104" y="f120"/>
                                    </a:cubicBezTo>
                                    <a:cubicBezTo>
                                      <a:pt x="f156" y="f157"/>
                                      <a:pt x="f158" y="f159"/>
                                      <a:pt x="f77" y="f117"/>
                                    </a:cubicBezTo>
                                    <a:cubicBezTo>
                                      <a:pt x="f73" y="f115"/>
                                      <a:pt x="f160" y="f161"/>
                                      <a:pt x="f133" y="f110"/>
                                    </a:cubicBezTo>
                                    <a:cubicBezTo>
                                      <a:pt x="f162" y="f163"/>
                                      <a:pt x="f34" y="f164"/>
                                      <a:pt x="f130" y="f105"/>
                                    </a:cubicBezTo>
                                    <a:cubicBezTo>
                                      <a:pt x="f165" y="f166"/>
                                      <a:pt x="f167" y="f168"/>
                                      <a:pt x="f87" y="f168"/>
                                    </a:cubicBezTo>
                                    <a:cubicBezTo>
                                      <a:pt x="f169" y="f168"/>
                                      <a:pt x="f85" y="f170"/>
                                      <a:pt x="f83" y="f105"/>
                                    </a:cubicBezTo>
                                    <a:cubicBezTo>
                                      <a:pt x="f171" y="f172"/>
                                      <a:pt x="f133" y="f173"/>
                                      <a:pt x="f125" y="f174"/>
                                    </a:cubicBezTo>
                                    <a:cubicBezTo>
                                      <a:pt x="f73" y="f115"/>
                                      <a:pt x="f175" y="f54"/>
                                      <a:pt x="f77" y="f84"/>
                                    </a:cubicBezTo>
                                    <a:cubicBezTo>
                                      <a:pt x="f176" y="f177"/>
                                      <a:pt x="f178" y="f179"/>
                                      <a:pt x="f17" y="f120"/>
                                    </a:cubicBezTo>
                                    <a:cubicBezTo>
                                      <a:pt x="f180" y="f181"/>
                                      <a:pt x="f125" y="f127"/>
                                      <a:pt x="f104" y="f92"/>
                                    </a:cubicBezTo>
                                    <a:cubicBezTo>
                                      <a:pt x="f36" y="f182"/>
                                      <a:pt x="f97" y="f183"/>
                                      <a:pt x="f97" y="f183"/>
                                    </a:cubicBezTo>
                                    <a:cubicBezTo>
                                      <a:pt x="f100" y="f184"/>
                                      <a:pt x="f185" y="f135"/>
                                      <a:pt x="f89" y="f135"/>
                                    </a:cubicBezTo>
                                    <a:cubicBezTo>
                                      <a:pt x="f143" y="f135"/>
                                      <a:pt x="f95" y="f8"/>
                                      <a:pt x="f95" y="f183"/>
                                    </a:cubicBezTo>
                                    <a:cubicBezTo>
                                      <a:pt x="f95" y="f186"/>
                                      <a:pt x="f187" y="f188"/>
                                      <a:pt x="f87" y="f105"/>
                                    </a:cubicBezTo>
                                    <a:cubicBezTo>
                                      <a:pt x="f189" y="f173"/>
                                      <a:pt x="f190" y="f191"/>
                                      <a:pt x="f17" y="f84"/>
                                    </a:cubicBezTo>
                                    <a:cubicBezTo>
                                      <a:pt x="f192" y="f120"/>
                                      <a:pt x="f193" y="f194"/>
                                      <a:pt x="f113" y="f92"/>
                                    </a:cubicBezTo>
                                    <a:cubicBezTo>
                                      <a:pt x="f195" y="f196"/>
                                      <a:pt x="f197" y="f198"/>
                                      <a:pt x="f83" y="f94"/>
                                    </a:cubicBezTo>
                                    <a:cubicBezTo>
                                      <a:pt x="f125" y="f122"/>
                                      <a:pt x="f113" y="f199"/>
                                      <a:pt x="f119" y="f135"/>
                                    </a:cubicBezTo>
                                    <a:cubicBezTo>
                                      <a:pt x="f200" y="f201"/>
                                      <a:pt x="f202" y="f203"/>
                                      <a:pt x="f71" y="f84"/>
                                    </a:cubicBezTo>
                                    <a:cubicBezTo>
                                      <a:pt x="f204" y="f205"/>
                                      <a:pt x="f206" y="f207"/>
                                      <a:pt x="f17" y="f90"/>
                                    </a:cubicBezTo>
                                  </a:path>
                                </a:pathLst>
                              </a:custGeom>
                              <a:noFill/>
                              <a:ln w="9528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4C10E0" id="Полилиния: фигура 36" o:spid="_x0000_s1026" style="position:absolute;margin-left:-13.7pt;margin-top:8.9pt;width:16.5pt;height:9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 strokeweight=".26467mm">
                      <v:path arrowok="t" o:connecttype="custom" o:connectlocs="104775,0;209550,57150;104775,114300;0,57150;209550,76997;198687,53101;189996,39826;181306,26551;176961,18585;150889,7965;144371,2655;137853,0;90055,2655;44430,23895;35740,39826;33567,47791;27049,53101;20531,69031;11841,92927;5323,98237;3150,106202;978,98237;3150,69031;14013,79652;20531,82307;27049,87617;31394,95582;18359,98237;9668,100892;16186,103547;9668,106202;3150,103547;5323,74341;7496,92927;14013,92927;20531,87617;20531,98237;14013,95582;20531,90272;16186,82307;9668,79652;7496,71686;11841,79652;18359,84962;20531,92927;27049,95582;14013,100892;978,111512;5323,103547;3150,111512;7496,79652;27049,92927;24877,100892;11841,106202;31394,103547;29222,92927;27049,98237" o:connectangles="270,0,90,180,0,0,0,0,0,0,0,0,0,0,0,0,0,0,0,0,0,0,0,0,0,0,0,0,0,0,0,0,0,0,0,0,0,0,0,0,0,0,0,0,0,0,0,0,0,0,0,0,0,0,0,0,0" textboxrect="0,0,1929,861"/>
                    </v:shape>
                  </w:pict>
                </mc:Fallback>
              </mc:AlternateConten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F64F7D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15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542EC7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Знаковая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933CE5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47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93E44D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Беззнаковая</w:t>
            </w:r>
          </w:p>
        </w:tc>
      </w:tr>
      <w:tr w:rsidR="004B3F2D" w14:paraId="4CB498E9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59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97017E" w14:textId="77777777" w:rsidR="004B3F2D" w:rsidRDefault="00000000">
            <w:pPr>
              <w:pStyle w:val="Standard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kern w:val="0"/>
                <w:lang w:eastAsia="ru-RU" w:bidi="ar-SA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kern w:val="0"/>
                <w:vertAlign w:val="subscript"/>
                <w:lang w:eastAsia="ru-RU" w:bidi="ar-SA"/>
              </w:rPr>
              <w:t>до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kern w:val="0"/>
                <w:vertAlign w:val="subscript"/>
                <w:lang w:eastAsia="ru-RU" w:bidi="ar-SA"/>
              </w:rPr>
              <w:t>.</w:t>
            </w:r>
          </w:p>
        </w:tc>
        <w:tc>
          <w:tcPr>
            <w:tcW w:w="342" w:type="dxa"/>
            <w:tcBorders>
              <w:righ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20FC10" w14:textId="138F1CF9" w:rsidR="004B3F2D" w:rsidRPr="00816FD1" w:rsidRDefault="00816FD1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1" w:type="dxa"/>
            <w:tcBorders>
              <w:lef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72E1FB" w14:textId="442CF084" w:rsidR="004B3F2D" w:rsidRDefault="00816FD1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5430DF" w14:textId="1ED0A068" w:rsidR="004B3F2D" w:rsidRDefault="00816FD1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E3E149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46742E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1</w:t>
            </w: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E3C734" w14:textId="0F494136" w:rsidR="004B3F2D" w:rsidRDefault="00816FD1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5DDC1A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0</w:t>
            </w: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D18C7E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1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077659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15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53ED20" w14:textId="6A923069" w:rsidR="004B3F2D" w:rsidRPr="00816FD1" w:rsidRDefault="00816FD1">
            <w:pPr>
              <w:pStyle w:val="Standard"/>
              <w:jc w:val="center"/>
              <w:rPr>
                <w:rFonts w:hint="eastAsia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-39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BCD8B1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47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D1BFB7" w14:textId="117673DE" w:rsidR="004B3F2D" w:rsidRPr="00816FD1" w:rsidRDefault="00816FD1">
            <w:pPr>
              <w:pStyle w:val="Standard"/>
              <w:jc w:val="center"/>
              <w:rPr>
                <w:rFonts w:hint="eastAsia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217</w:t>
            </w:r>
          </w:p>
        </w:tc>
      </w:tr>
      <w:tr w:rsidR="004B3F2D" w14:paraId="7641DEBC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591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5AFCC8" w14:textId="18D1423A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i/>
                <w:kern w:val="0"/>
                <w:lang w:val="en-US" w:eastAsia="ru-RU" w:bidi="ar-SA"/>
              </w:rPr>
              <w:t>B</w:t>
            </w:r>
            <w:r w:rsidR="00816FD1">
              <w:rPr>
                <w:rFonts w:ascii="Times New Roman" w:eastAsia="Times New Roman" w:hAnsi="Times New Roman" w:cs="Times New Roman"/>
                <w:i/>
                <w:kern w:val="0"/>
                <w:vertAlign w:val="subscript"/>
                <w:lang w:eastAsia="ru-RU" w:bidi="ar-SA"/>
              </w:rPr>
              <w:t>пр</w:t>
            </w:r>
            <w:r>
              <w:rPr>
                <w:rFonts w:ascii="Times New Roman" w:eastAsia="Times New Roman" w:hAnsi="Times New Roman" w:cs="Times New Roman"/>
                <w:kern w:val="0"/>
                <w:vertAlign w:val="subscript"/>
                <w:lang w:eastAsia="ru-RU" w:bidi="ar-SA"/>
              </w:rPr>
              <w:t>.</w:t>
            </w:r>
          </w:p>
        </w:tc>
        <w:tc>
          <w:tcPr>
            <w:tcW w:w="342" w:type="dxa"/>
            <w:tcBorders>
              <w:righ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A07235" w14:textId="4FF68FC3" w:rsidR="004B3F2D" w:rsidRPr="00816FD1" w:rsidRDefault="00816FD1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1" w:type="dxa"/>
            <w:tcBorders>
              <w:lef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49FDCD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3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9A4AD5" w14:textId="7BA05E3C" w:rsidR="004B3F2D" w:rsidRDefault="00816FD1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1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35B169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3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E3CF6D" w14:textId="472C4810" w:rsidR="004B3F2D" w:rsidRDefault="00816FD1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1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9970F8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3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8FDB59" w14:textId="394B7035" w:rsidR="004B3F2D" w:rsidRDefault="00816FD1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1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DEA58C" w14:textId="4EC881A7" w:rsidR="004B3F2D" w:rsidRDefault="00816FD1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81B8E2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156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9EABD1" w14:textId="6533521C" w:rsidR="004B3F2D" w:rsidRPr="00816FD1" w:rsidRDefault="00816FD1">
            <w:pPr>
              <w:pStyle w:val="Standard"/>
              <w:jc w:val="center"/>
              <w:rPr>
                <w:rFonts w:hint="eastAsia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67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32321D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475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B95D6D" w14:textId="4CFC8DB8" w:rsidR="004B3F2D" w:rsidRPr="00816FD1" w:rsidRDefault="00816FD1">
            <w:pPr>
              <w:pStyle w:val="Standard"/>
              <w:jc w:val="center"/>
              <w:rPr>
                <w:rFonts w:hint="eastAsia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67</w:t>
            </w:r>
          </w:p>
        </w:tc>
      </w:tr>
      <w:tr w:rsidR="004B3F2D" w14:paraId="3C7106FA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591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0ABEB8" w14:textId="35119B26" w:rsidR="004B3F2D" w:rsidRDefault="00000000">
            <w:pPr>
              <w:pStyle w:val="Standard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kern w:val="0"/>
                <w:lang w:eastAsia="ru-RU" w:bidi="ar-SA"/>
              </w:rPr>
              <w:t>С</w:t>
            </w:r>
            <w:r w:rsidR="00816FD1">
              <w:rPr>
                <w:rFonts w:ascii="Times New Roman" w:eastAsia="Times New Roman" w:hAnsi="Times New Roman" w:cs="Times New Roman"/>
                <w:i/>
                <w:kern w:val="0"/>
                <w:vertAlign w:val="subscript"/>
                <w:lang w:eastAsia="ru-RU" w:bidi="ar-SA"/>
              </w:rPr>
              <w:t>пр</w:t>
            </w:r>
            <w:proofErr w:type="spellEnd"/>
          </w:p>
        </w:tc>
        <w:tc>
          <w:tcPr>
            <w:tcW w:w="342" w:type="dxa"/>
            <w:tcBorders>
              <w:righ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436C64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1" w:type="dxa"/>
            <w:tcBorders>
              <w:lef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A2001C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3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EB0C77" w14:textId="06FE974C" w:rsidR="004B3F2D" w:rsidRDefault="00816FD1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1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49DFFD" w14:textId="6CC8B67C" w:rsidR="004B3F2D" w:rsidRDefault="00816FD1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3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22AD93" w14:textId="0AD28E79" w:rsidR="004B3F2D" w:rsidRDefault="00816FD1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1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69B0E0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3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B35E5D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1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37D938" w14:textId="38BD9BF6" w:rsidR="004B3F2D" w:rsidRDefault="00816FD1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952578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156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CB2430" w14:textId="7DFC79CE" w:rsidR="004B3F2D" w:rsidRPr="00816FD1" w:rsidRDefault="00816FD1">
            <w:pPr>
              <w:pStyle w:val="Standard"/>
              <w:jc w:val="center"/>
              <w:rPr>
                <w:rFonts w:hint="eastAsia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28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383D1A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475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8CC512" w14:textId="7F79D1B9" w:rsidR="004B3F2D" w:rsidRPr="00816FD1" w:rsidRDefault="00816FD1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28</w:t>
            </w: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?</w:t>
            </w:r>
          </w:p>
        </w:tc>
      </w:tr>
    </w:tbl>
    <w:p w14:paraId="57256A94" w14:textId="77777777" w:rsidR="004B3F2D" w:rsidRDefault="004B3F2D">
      <w:pPr>
        <w:pStyle w:val="Standard"/>
        <w:rPr>
          <w:rFonts w:hint="eastAsia"/>
        </w:rPr>
      </w:pPr>
    </w:p>
    <w:p w14:paraId="51768DBA" w14:textId="77777777" w:rsidR="004B3F2D" w:rsidRDefault="004B3F2D">
      <w:pPr>
        <w:pStyle w:val="Standard"/>
        <w:rPr>
          <w:rFonts w:hint="eastAsia"/>
        </w:rPr>
      </w:pPr>
    </w:p>
    <w:tbl>
      <w:tblPr>
        <w:tblW w:w="6410" w:type="dxa"/>
        <w:tblInd w:w="162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9"/>
        <w:gridCol w:w="1059"/>
        <w:gridCol w:w="1037"/>
        <w:gridCol w:w="1099"/>
        <w:gridCol w:w="1037"/>
        <w:gridCol w:w="1099"/>
      </w:tblGrid>
      <w:tr w:rsidR="004B3F2D" w14:paraId="5DFE72E4" w14:textId="77777777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1079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C27E9DE" w14:textId="77777777" w:rsidR="004B3F2D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rPr>
                <w:lang w:val="en-US"/>
              </w:rPr>
              <w:t xml:space="preserve">CF = </w:t>
            </w:r>
            <w:r>
              <w:t>1</w:t>
            </w:r>
          </w:p>
        </w:tc>
        <w:tc>
          <w:tcPr>
            <w:tcW w:w="1059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243C690" w14:textId="77777777" w:rsidR="004B3F2D" w:rsidRDefault="00000000">
            <w:pPr>
              <w:pStyle w:val="TableContents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ZF = 0</w:t>
            </w:r>
          </w:p>
        </w:tc>
        <w:tc>
          <w:tcPr>
            <w:tcW w:w="1037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D253EC7" w14:textId="49DBCD55" w:rsidR="004B3F2D" w:rsidRPr="0079534F" w:rsidRDefault="00000000">
            <w:pPr>
              <w:pStyle w:val="TableContents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 xml:space="preserve">PF = </w:t>
            </w:r>
            <w:r w:rsidR="0079534F">
              <w:rPr>
                <w:lang w:val="en-US"/>
              </w:rPr>
              <w:t>0</w:t>
            </w:r>
          </w:p>
        </w:tc>
        <w:tc>
          <w:tcPr>
            <w:tcW w:w="1099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8E64889" w14:textId="46406F3F" w:rsidR="004B3F2D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rPr>
                <w:lang w:val="en-US"/>
              </w:rPr>
              <w:t xml:space="preserve">AF = </w:t>
            </w:r>
            <w:r w:rsidR="009421F9">
              <w:t>0</w:t>
            </w:r>
          </w:p>
        </w:tc>
        <w:tc>
          <w:tcPr>
            <w:tcW w:w="1037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5798D5B" w14:textId="77777777" w:rsidR="004B3F2D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rPr>
                <w:lang w:val="en-US"/>
              </w:rPr>
              <w:t xml:space="preserve">SF = </w:t>
            </w:r>
            <w:r>
              <w:t>0</w:t>
            </w:r>
          </w:p>
        </w:tc>
        <w:tc>
          <w:tcPr>
            <w:tcW w:w="1099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330B0E0" w14:textId="77777777" w:rsidR="004B3F2D" w:rsidRDefault="00000000">
            <w:pPr>
              <w:pStyle w:val="TableContents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OF = 0</w:t>
            </w:r>
          </w:p>
        </w:tc>
      </w:tr>
    </w:tbl>
    <w:p w14:paraId="058A75CA" w14:textId="77777777" w:rsidR="004B3F2D" w:rsidRDefault="00000000">
      <w:pPr>
        <w:pStyle w:val="Standard"/>
        <w:spacing w:after="120"/>
        <w:ind w:right="-108" w:firstLine="601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Для беззнаковой интерпретации результат неверен вследствие возникающего переноса из старшего разряда. Вес этого переноса составляет 256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>.</w:t>
      </w:r>
    </w:p>
    <w:tbl>
      <w:tblPr>
        <w:tblW w:w="544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"/>
        <w:gridCol w:w="1736"/>
        <w:gridCol w:w="1736"/>
        <w:gridCol w:w="1736"/>
      </w:tblGrid>
      <w:tr w:rsidR="004B3F2D" w14:paraId="28F6D16D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D57B82" w14:textId="77777777" w:rsidR="004B3F2D" w:rsidRDefault="004B3F2D">
            <w:pPr>
              <w:jc w:val="center"/>
              <w:rPr>
                <w:rFonts w:hint="eastAsia"/>
                <w:lang w:eastAsia="ru-RU"/>
              </w:rPr>
            </w:pPr>
          </w:p>
        </w:tc>
        <w:tc>
          <w:tcPr>
            <w:tcW w:w="17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EFFBC0" w14:textId="77777777" w:rsidR="004B3F2D" w:rsidRDefault="004B3F2D">
            <w:pPr>
              <w:suppressAutoHyphens w:val="0"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7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99C035" w14:textId="77777777" w:rsidR="004B3F2D" w:rsidRDefault="004B3F2D">
            <w:pPr>
              <w:suppressAutoHyphens w:val="0"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7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6F615D" w14:textId="77777777" w:rsidR="004B3F2D" w:rsidRDefault="004B3F2D">
            <w:pPr>
              <w:suppressAutoHyphens w:val="0"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</w:tr>
      <w:tr w:rsidR="004B3F2D" w14:paraId="424F1EA5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CD159F" w14:textId="77777777" w:rsidR="004B3F2D" w:rsidRDefault="004B3F2D">
            <w:pPr>
              <w:jc w:val="center"/>
              <w:rPr>
                <w:rFonts w:hint="eastAsia"/>
                <w:lang w:eastAsia="ru-RU"/>
              </w:rPr>
            </w:pPr>
          </w:p>
        </w:tc>
        <w:tc>
          <w:tcPr>
            <w:tcW w:w="17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C33DA2" w14:textId="77777777" w:rsidR="004B3F2D" w:rsidRDefault="004B3F2D">
            <w:pPr>
              <w:suppressAutoHyphens w:val="0"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7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2028E8" w14:textId="77777777" w:rsidR="004B3F2D" w:rsidRDefault="004B3F2D">
            <w:pPr>
              <w:suppressAutoHyphens w:val="0"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7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CE458D" w14:textId="77777777" w:rsidR="004B3F2D" w:rsidRDefault="004B3F2D">
            <w:pPr>
              <w:suppressAutoHyphens w:val="0"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</w:tr>
    </w:tbl>
    <w:p w14:paraId="70577369" w14:textId="77777777" w:rsidR="004B3F2D" w:rsidRDefault="004B3F2D">
      <w:pPr>
        <w:pStyle w:val="Standard"/>
        <w:rPr>
          <w:rFonts w:hint="eastAsia"/>
        </w:rPr>
      </w:pPr>
    </w:p>
    <w:p w14:paraId="65F36A52" w14:textId="2423EAE4" w:rsidR="004B3F2D" w:rsidRPr="00E24391" w:rsidRDefault="004B3F2D">
      <w:pPr>
        <w:pStyle w:val="Standard"/>
      </w:pPr>
    </w:p>
    <w:tbl>
      <w:tblPr>
        <w:tblW w:w="69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7"/>
        <w:gridCol w:w="1736"/>
        <w:gridCol w:w="1736"/>
        <w:gridCol w:w="1736"/>
      </w:tblGrid>
      <w:tr w:rsidR="004B3F2D" w14:paraId="04F57705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73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42AA46" w14:textId="779EAF34" w:rsidR="004B3F2D" w:rsidRDefault="004B3F2D">
            <w:pPr>
              <w:jc w:val="center"/>
              <w:rPr>
                <w:rFonts w:hint="eastAsia"/>
                <w:lang w:eastAsia="ru-RU"/>
              </w:rPr>
            </w:pPr>
          </w:p>
        </w:tc>
        <w:tc>
          <w:tcPr>
            <w:tcW w:w="17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8B1B25" w14:textId="77777777" w:rsidR="004B3F2D" w:rsidRDefault="004B3F2D">
            <w:pPr>
              <w:suppressAutoHyphens w:val="0"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7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9D1A82" w14:textId="77777777" w:rsidR="004B3F2D" w:rsidRDefault="004B3F2D">
            <w:pPr>
              <w:suppressAutoHyphens w:val="0"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7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0EAC51" w14:textId="77777777" w:rsidR="004B3F2D" w:rsidRDefault="004B3F2D">
            <w:pPr>
              <w:suppressAutoHyphens w:val="0"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</w:tr>
    </w:tbl>
    <w:p w14:paraId="57E3BB41" w14:textId="309BF175" w:rsidR="004B3F2D" w:rsidRDefault="004B3F2D">
      <w:pPr>
        <w:pStyle w:val="Standard"/>
        <w:rPr>
          <w:rFonts w:hint="eastAsia"/>
        </w:rPr>
      </w:pPr>
    </w:p>
    <w:tbl>
      <w:tblPr>
        <w:tblW w:w="6429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1"/>
        <w:gridCol w:w="342"/>
        <w:gridCol w:w="341"/>
        <w:gridCol w:w="343"/>
        <w:gridCol w:w="341"/>
        <w:gridCol w:w="343"/>
        <w:gridCol w:w="341"/>
        <w:gridCol w:w="343"/>
        <w:gridCol w:w="341"/>
        <w:gridCol w:w="236"/>
        <w:gridCol w:w="1156"/>
        <w:gridCol w:w="236"/>
        <w:gridCol w:w="1475"/>
      </w:tblGrid>
      <w:tr w:rsidR="004B3F2D" w14:paraId="542D6E25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3326" w:type="dxa"/>
            <w:gridSpan w:val="9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938E8B" w14:textId="6482A067" w:rsidR="004B3F2D" w:rsidRDefault="00000000">
            <w:pPr>
              <w:pStyle w:val="Standard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eastAsia="ru-RU" w:bidi="ar-SA"/>
              </w:rPr>
              <w:t xml:space="preserve">А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eastAsia="ru-RU" w:bidi="ar-SA"/>
              </w:rPr>
              <w:t>&lt;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0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 w:bidi="ar-SA"/>
              </w:rPr>
              <w:t>B</w:t>
            </w:r>
            <w:r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eastAsia="ru-RU" w:bidi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 w:bidi="ar-SA"/>
              </w:rPr>
              <w:t>&lt;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0.</w:t>
            </w:r>
          </w:p>
        </w:tc>
        <w:tc>
          <w:tcPr>
            <w:tcW w:w="3103" w:type="dxa"/>
            <w:gridSpan w:val="4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D053D8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Интерпретации</w:t>
            </w:r>
          </w:p>
        </w:tc>
      </w:tr>
      <w:tr w:rsidR="004B3F2D" w14:paraId="2A42A374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59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E751D6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34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3B7B1F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EF422F" w14:textId="10F6F48A" w:rsidR="004B3F2D" w:rsidRDefault="0048708B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>
              <w:rPr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73258F43" wp14:editId="37F5771D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40005</wp:posOffset>
                      </wp:positionV>
                      <wp:extent cx="209550" cy="114300"/>
                      <wp:effectExtent l="0" t="0" r="19047" b="12070"/>
                      <wp:wrapNone/>
                      <wp:docPr id="1196830705" name="Полилиния: фигура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114300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360"/>
                                  <a:gd name="f3" fmla="val 180"/>
                                  <a:gd name="f4" fmla="val w"/>
                                  <a:gd name="f5" fmla="val h"/>
                                  <a:gd name="f6" fmla="val 0"/>
                                  <a:gd name="f7" fmla="val 1929"/>
                                  <a:gd name="f8" fmla="val 861"/>
                                  <a:gd name="f9" fmla="val 580"/>
                                  <a:gd name="f10" fmla="val 1902"/>
                                  <a:gd name="f11" fmla="val 474"/>
                                  <a:gd name="f12" fmla="val 1921"/>
                                  <a:gd name="f13" fmla="val 461"/>
                                  <a:gd name="f14" fmla="val 1829"/>
                                  <a:gd name="f15" fmla="val 400"/>
                                  <a:gd name="f16" fmla="val 1779"/>
                                  <a:gd name="f17" fmla="val 249"/>
                                  <a:gd name="f18" fmla="val 1852"/>
                                  <a:gd name="f19" fmla="val 429"/>
                                  <a:gd name="f20" fmla="val 1749"/>
                                  <a:gd name="f21" fmla="val 300"/>
                                  <a:gd name="f22" fmla="val 1639"/>
                                  <a:gd name="f23" fmla="val 162"/>
                                  <a:gd name="f24" fmla="val 1841"/>
                                  <a:gd name="f25" fmla="val 315"/>
                                  <a:gd name="f26" fmla="val 1669"/>
                                  <a:gd name="f27" fmla="val 200"/>
                                  <a:gd name="f28" fmla="val 1656"/>
                                  <a:gd name="f29" fmla="val 1649"/>
                                  <a:gd name="f30" fmla="val 153"/>
                                  <a:gd name="f31" fmla="val 1629"/>
                                  <a:gd name="f32" fmla="val 140"/>
                                  <a:gd name="f33" fmla="val 1571"/>
                                  <a:gd name="f34" fmla="val 104"/>
                                  <a:gd name="f35" fmla="val 1458"/>
                                  <a:gd name="f36" fmla="val 83"/>
                                  <a:gd name="f37" fmla="val 1389"/>
                                  <a:gd name="f38" fmla="val 60"/>
                                  <a:gd name="f39" fmla="val 1366"/>
                                  <a:gd name="f40" fmla="val 52"/>
                                  <a:gd name="f41" fmla="val 1350"/>
                                  <a:gd name="f42" fmla="val 31"/>
                                  <a:gd name="f43" fmla="val 1329"/>
                                  <a:gd name="f44" fmla="val 20"/>
                                  <a:gd name="f45" fmla="val 1310"/>
                                  <a:gd name="f46" fmla="val 11"/>
                                  <a:gd name="f47" fmla="val 1289"/>
                                  <a:gd name="f48" fmla="val 7"/>
                                  <a:gd name="f49" fmla="val 1269"/>
                                  <a:gd name="f50" fmla="val 1122"/>
                                  <a:gd name="f51" fmla="val 975"/>
                                  <a:gd name="f52" fmla="val 4"/>
                                  <a:gd name="f53" fmla="val 829"/>
                                  <a:gd name="f54" fmla="val 685"/>
                                  <a:gd name="f55" fmla="val 35"/>
                                  <a:gd name="f56" fmla="val 542"/>
                                  <a:gd name="f57" fmla="val 136"/>
                                  <a:gd name="f58" fmla="val 409"/>
                                  <a:gd name="f59" fmla="val 382"/>
                                  <a:gd name="f60" fmla="val 220"/>
                                  <a:gd name="f61" fmla="val 356"/>
                                  <a:gd name="f62" fmla="val 260"/>
                                  <a:gd name="f63" fmla="val 329"/>
                                  <a:gd name="f64" fmla="val 317"/>
                                  <a:gd name="f65" fmla="val 318"/>
                                  <a:gd name="f66" fmla="val 322"/>
                                  <a:gd name="f67" fmla="val 344"/>
                                  <a:gd name="f68" fmla="val 309"/>
                                  <a:gd name="f69" fmla="val 294"/>
                                  <a:gd name="f70" fmla="val 379"/>
                                  <a:gd name="f71" fmla="val 269"/>
                                  <a:gd name="f72" fmla="val 387"/>
                                  <a:gd name="f73" fmla="val 176"/>
                                  <a:gd name="f74" fmla="val 619"/>
                                  <a:gd name="f75" fmla="val 292"/>
                                  <a:gd name="f76" fmla="val 287"/>
                                  <a:gd name="f77" fmla="val 189"/>
                                  <a:gd name="f78" fmla="val 520"/>
                                  <a:gd name="f79" fmla="val 157"/>
                                  <a:gd name="f80" fmla="val 591"/>
                                  <a:gd name="f81" fmla="val 163"/>
                                  <a:gd name="f82" fmla="val 646"/>
                                  <a:gd name="f83" fmla="val 109"/>
                                  <a:gd name="f84" fmla="val 700"/>
                                  <a:gd name="f85" fmla="val 92"/>
                                  <a:gd name="f86" fmla="val 717"/>
                                  <a:gd name="f87" fmla="val 69"/>
                                  <a:gd name="f88" fmla="val 727"/>
                                  <a:gd name="f89" fmla="val 49"/>
                                  <a:gd name="f90" fmla="val 740"/>
                                  <a:gd name="f91" fmla="val 42"/>
                                  <a:gd name="f92" fmla="val 760"/>
                                  <a:gd name="f93" fmla="val 50"/>
                                  <a:gd name="f94" fmla="val 800"/>
                                  <a:gd name="f95" fmla="val 29"/>
                                  <a:gd name="f96" fmla="val 8"/>
                                  <a:gd name="f97" fmla="val 9"/>
                                  <a:gd name="f98" fmla="val 761"/>
                                  <a:gd name="f99" fmla="val 666"/>
                                  <a:gd name="f100" fmla="val 22"/>
                                  <a:gd name="f101" fmla="val 593"/>
                                  <a:gd name="f102" fmla="val 570"/>
                                  <a:gd name="f103" fmla="val 497"/>
                                  <a:gd name="f104" fmla="val 129"/>
                                  <a:gd name="f105" fmla="val 600"/>
                                  <a:gd name="f106" fmla="val 145"/>
                                  <a:gd name="f107" fmla="val 613"/>
                                  <a:gd name="f108" fmla="val 170"/>
                                  <a:gd name="f109" fmla="val 611"/>
                                  <a:gd name="f110" fmla="val 620"/>
                                  <a:gd name="f111" fmla="val 210"/>
                                  <a:gd name="f112" fmla="val 631"/>
                                  <a:gd name="f113" fmla="val 229"/>
                                  <a:gd name="f114" fmla="val 647"/>
                                  <a:gd name="f115" fmla="val 660"/>
                                  <a:gd name="f116" fmla="val 262"/>
                                  <a:gd name="f117" fmla="val 680"/>
                                  <a:gd name="f118" fmla="val 696"/>
                                  <a:gd name="f119" fmla="val 289"/>
                                  <a:gd name="f120" fmla="val 720"/>
                                  <a:gd name="f121" fmla="val 274"/>
                                  <a:gd name="f122" fmla="val 793"/>
                                  <a:gd name="f123" fmla="val 197"/>
                                  <a:gd name="f124" fmla="val 749"/>
                                  <a:gd name="f125" fmla="val 169"/>
                                  <a:gd name="f126" fmla="val 142"/>
                                  <a:gd name="f127" fmla="val 747"/>
                                  <a:gd name="f128" fmla="val 101"/>
                                  <a:gd name="f129" fmla="val 735"/>
                                  <a:gd name="f130" fmla="val 89"/>
                                  <a:gd name="f131" fmla="val 80"/>
                                  <a:gd name="f132" fmla="val 779"/>
                                  <a:gd name="f133" fmla="val 149"/>
                                  <a:gd name="f134" fmla="val 759"/>
                                  <a:gd name="f135" fmla="val 780"/>
                                  <a:gd name="f136" fmla="val 801"/>
                                  <a:gd name="f137" fmla="val 32"/>
                                  <a:gd name="f138" fmla="val 17"/>
                                  <a:gd name="f139" fmla="val 707"/>
                                  <a:gd name="f140" fmla="val 16"/>
                                  <a:gd name="f141" fmla="val 626"/>
                                  <a:gd name="f142" fmla="val 560"/>
                                  <a:gd name="f143" fmla="val 70"/>
                                  <a:gd name="f144" fmla="val 518"/>
                                  <a:gd name="f145" fmla="val 62"/>
                                  <a:gd name="f146" fmla="val 653"/>
                                  <a:gd name="f147" fmla="val 122"/>
                                  <a:gd name="f148" fmla="val 102"/>
                                  <a:gd name="f149" fmla="val 538"/>
                                  <a:gd name="f150" fmla="val 687"/>
                                  <a:gd name="f151" fmla="val 165"/>
                                  <a:gd name="f152" fmla="val 349"/>
                                  <a:gd name="f153" fmla="val 733"/>
                                  <a:gd name="f154" fmla="val 111"/>
                                  <a:gd name="f155" fmla="val 732"/>
                                  <a:gd name="f156" fmla="val 199"/>
                                  <a:gd name="f157" fmla="val 673"/>
                                  <a:gd name="f158" fmla="val 324"/>
                                  <a:gd name="f159" fmla="val 725"/>
                                  <a:gd name="f160" fmla="val 168"/>
                                  <a:gd name="f161" fmla="val 635"/>
                                  <a:gd name="f162" fmla="val 133"/>
                                  <a:gd name="f163" fmla="val 607"/>
                                  <a:gd name="f164" fmla="val 615"/>
                                  <a:gd name="f165" fmla="val 74"/>
                                  <a:gd name="f166" fmla="val 585"/>
                                  <a:gd name="f167" fmla="val 48"/>
                                  <a:gd name="f168" fmla="val 540"/>
                                  <a:gd name="f169" fmla="val 93"/>
                                  <a:gd name="f170" fmla="val 583"/>
                                  <a:gd name="f171" fmla="val 126"/>
                                  <a:gd name="f172" fmla="val 617"/>
                                  <a:gd name="f173" fmla="val 627"/>
                                  <a:gd name="f174" fmla="val 640"/>
                                  <a:gd name="f175" fmla="val 174"/>
                                  <a:gd name="f176" fmla="val 204"/>
                                  <a:gd name="f177" fmla="val 715"/>
                                  <a:gd name="f178" fmla="val 264"/>
                                  <a:gd name="f179" fmla="val 705"/>
                                  <a:gd name="f180" fmla="val 219"/>
                                  <a:gd name="f181" fmla="val 750"/>
                                  <a:gd name="f182" fmla="val 775"/>
                                  <a:gd name="f183" fmla="val 840"/>
                                  <a:gd name="f184" fmla="val 820"/>
                                  <a:gd name="f185" fmla="val 25"/>
                                  <a:gd name="f186" fmla="val 790"/>
                                  <a:gd name="f187" fmla="val 58"/>
                                  <a:gd name="f188" fmla="val 657"/>
                                  <a:gd name="f189" fmla="val 175"/>
                                  <a:gd name="f190" fmla="val 188"/>
                                  <a:gd name="f191" fmla="val 608"/>
                                  <a:gd name="f192" fmla="val 242"/>
                                  <a:gd name="f193" fmla="val 246"/>
                                  <a:gd name="f194" fmla="val 748"/>
                                  <a:gd name="f195" fmla="val 195"/>
                                  <a:gd name="f196" fmla="val 785"/>
                                  <a:gd name="f197" fmla="val 67"/>
                                  <a:gd name="f198" fmla="val 805"/>
                                  <a:gd name="f199" fmla="val 787"/>
                                  <a:gd name="f200" fmla="val 282"/>
                                  <a:gd name="f201" fmla="val 753"/>
                                  <a:gd name="f202" fmla="val 284"/>
                                  <a:gd name="f203" fmla="val 723"/>
                                  <a:gd name="f204" fmla="val 187"/>
                                  <a:gd name="f205" fmla="val 577"/>
                                  <a:gd name="f206" fmla="val 207"/>
                                  <a:gd name="f207" fmla="val 698"/>
                                  <a:gd name="f208" fmla="+- 0 0 -90"/>
                                  <a:gd name="f209" fmla="*/ f4 1 1929"/>
                                  <a:gd name="f210" fmla="*/ f5 1 861"/>
                                  <a:gd name="f211" fmla="val f6"/>
                                  <a:gd name="f212" fmla="val f7"/>
                                  <a:gd name="f213" fmla="val f8"/>
                                  <a:gd name="f214" fmla="*/ f208 f0 1"/>
                                  <a:gd name="f215" fmla="+- f213 0 f211"/>
                                  <a:gd name="f216" fmla="+- f212 0 f211"/>
                                  <a:gd name="f217" fmla="*/ f214 1 f3"/>
                                  <a:gd name="f218" fmla="*/ f216 1 1929"/>
                                  <a:gd name="f219" fmla="*/ f215 1 861"/>
                                  <a:gd name="f220" fmla="*/ 1929 f216 1"/>
                                  <a:gd name="f221" fmla="*/ 580 f215 1"/>
                                  <a:gd name="f222" fmla="*/ 1829 f216 1"/>
                                  <a:gd name="f223" fmla="*/ 400 f215 1"/>
                                  <a:gd name="f224" fmla="*/ 1749 f216 1"/>
                                  <a:gd name="f225" fmla="*/ 300 f215 1"/>
                                  <a:gd name="f226" fmla="*/ 1669 f216 1"/>
                                  <a:gd name="f227" fmla="*/ 200 f215 1"/>
                                  <a:gd name="f228" fmla="*/ 1629 f216 1"/>
                                  <a:gd name="f229" fmla="*/ 140 f215 1"/>
                                  <a:gd name="f230" fmla="*/ 1389 f216 1"/>
                                  <a:gd name="f231" fmla="*/ 60 f215 1"/>
                                  <a:gd name="f232" fmla="*/ 1329 f216 1"/>
                                  <a:gd name="f233" fmla="*/ 20 f215 1"/>
                                  <a:gd name="f234" fmla="*/ 1269 f216 1"/>
                                  <a:gd name="f235" fmla="*/ 0 f215 1"/>
                                  <a:gd name="f236" fmla="*/ 829 f216 1"/>
                                  <a:gd name="f237" fmla="*/ 409 f216 1"/>
                                  <a:gd name="f238" fmla="*/ 180 f215 1"/>
                                  <a:gd name="f239" fmla="*/ 329 f216 1"/>
                                  <a:gd name="f240" fmla="*/ 309 f216 1"/>
                                  <a:gd name="f241" fmla="*/ 360 f215 1"/>
                                  <a:gd name="f242" fmla="*/ 249 f216 1"/>
                                  <a:gd name="f243" fmla="*/ 189 f216 1"/>
                                  <a:gd name="f244" fmla="*/ 520 f215 1"/>
                                  <a:gd name="f245" fmla="*/ 109 f216 1"/>
                                  <a:gd name="f246" fmla="*/ 700 f215 1"/>
                                  <a:gd name="f247" fmla="*/ 49 f216 1"/>
                                  <a:gd name="f248" fmla="*/ 740 f215 1"/>
                                  <a:gd name="f249" fmla="*/ 29 f216 1"/>
                                  <a:gd name="f250" fmla="*/ 800 f215 1"/>
                                  <a:gd name="f251" fmla="*/ 9 f216 1"/>
                                  <a:gd name="f252" fmla="*/ 129 f216 1"/>
                                  <a:gd name="f253" fmla="*/ 600 f215 1"/>
                                  <a:gd name="f254" fmla="*/ 620 f215 1"/>
                                  <a:gd name="f255" fmla="*/ 660 f215 1"/>
                                  <a:gd name="f256" fmla="*/ 289 f216 1"/>
                                  <a:gd name="f257" fmla="*/ 720 f215 1"/>
                                  <a:gd name="f258" fmla="*/ 169 f216 1"/>
                                  <a:gd name="f259" fmla="*/ 89 f216 1"/>
                                  <a:gd name="f260" fmla="*/ 760 f215 1"/>
                                  <a:gd name="f261" fmla="*/ 149 f216 1"/>
                                  <a:gd name="f262" fmla="*/ 780 f215 1"/>
                                  <a:gd name="f263" fmla="*/ 560 f215 1"/>
                                  <a:gd name="f264" fmla="*/ 69 f216 1"/>
                                  <a:gd name="f265" fmla="*/ 680 f215 1"/>
                                  <a:gd name="f266" fmla="*/ 540 f215 1"/>
                                  <a:gd name="f267" fmla="*/ 640 f215 1"/>
                                  <a:gd name="f268" fmla="*/ 840 f215 1"/>
                                  <a:gd name="f269" fmla="*/ 229 f216 1"/>
                                  <a:gd name="f270" fmla="*/ 269 f216 1"/>
                                  <a:gd name="f271" fmla="+- f217 0 f1"/>
                                  <a:gd name="f272" fmla="*/ f220 1 1929"/>
                                  <a:gd name="f273" fmla="*/ f221 1 861"/>
                                  <a:gd name="f274" fmla="*/ f222 1 1929"/>
                                  <a:gd name="f275" fmla="*/ f223 1 861"/>
                                  <a:gd name="f276" fmla="*/ f224 1 1929"/>
                                  <a:gd name="f277" fmla="*/ f225 1 861"/>
                                  <a:gd name="f278" fmla="*/ f226 1 1929"/>
                                  <a:gd name="f279" fmla="*/ f227 1 861"/>
                                  <a:gd name="f280" fmla="*/ f228 1 1929"/>
                                  <a:gd name="f281" fmla="*/ f229 1 861"/>
                                  <a:gd name="f282" fmla="*/ f230 1 1929"/>
                                  <a:gd name="f283" fmla="*/ f231 1 861"/>
                                  <a:gd name="f284" fmla="*/ f232 1 1929"/>
                                  <a:gd name="f285" fmla="*/ f233 1 861"/>
                                  <a:gd name="f286" fmla="*/ f234 1 1929"/>
                                  <a:gd name="f287" fmla="*/ f235 1 861"/>
                                  <a:gd name="f288" fmla="*/ f236 1 1929"/>
                                  <a:gd name="f289" fmla="*/ f237 1 1929"/>
                                  <a:gd name="f290" fmla="*/ f238 1 861"/>
                                  <a:gd name="f291" fmla="*/ f239 1 1929"/>
                                  <a:gd name="f292" fmla="*/ f240 1 1929"/>
                                  <a:gd name="f293" fmla="*/ f241 1 861"/>
                                  <a:gd name="f294" fmla="*/ f242 1 1929"/>
                                  <a:gd name="f295" fmla="*/ f243 1 1929"/>
                                  <a:gd name="f296" fmla="*/ f244 1 861"/>
                                  <a:gd name="f297" fmla="*/ f245 1 1929"/>
                                  <a:gd name="f298" fmla="*/ f246 1 861"/>
                                  <a:gd name="f299" fmla="*/ f247 1 1929"/>
                                  <a:gd name="f300" fmla="*/ f248 1 861"/>
                                  <a:gd name="f301" fmla="*/ f249 1 1929"/>
                                  <a:gd name="f302" fmla="*/ f250 1 861"/>
                                  <a:gd name="f303" fmla="*/ f251 1 1929"/>
                                  <a:gd name="f304" fmla="*/ f252 1 1929"/>
                                  <a:gd name="f305" fmla="*/ f253 1 861"/>
                                  <a:gd name="f306" fmla="*/ f254 1 861"/>
                                  <a:gd name="f307" fmla="*/ f255 1 861"/>
                                  <a:gd name="f308" fmla="*/ f256 1 1929"/>
                                  <a:gd name="f309" fmla="*/ f257 1 861"/>
                                  <a:gd name="f310" fmla="*/ f258 1 1929"/>
                                  <a:gd name="f311" fmla="*/ f259 1 1929"/>
                                  <a:gd name="f312" fmla="*/ f260 1 861"/>
                                  <a:gd name="f313" fmla="*/ f261 1 1929"/>
                                  <a:gd name="f314" fmla="*/ f262 1 861"/>
                                  <a:gd name="f315" fmla="*/ f263 1 861"/>
                                  <a:gd name="f316" fmla="*/ f264 1 1929"/>
                                  <a:gd name="f317" fmla="*/ f265 1 861"/>
                                  <a:gd name="f318" fmla="*/ f266 1 861"/>
                                  <a:gd name="f319" fmla="*/ f267 1 861"/>
                                  <a:gd name="f320" fmla="*/ f268 1 861"/>
                                  <a:gd name="f321" fmla="*/ f269 1 1929"/>
                                  <a:gd name="f322" fmla="*/ f270 1 1929"/>
                                  <a:gd name="f323" fmla="*/ 0 1 f218"/>
                                  <a:gd name="f324" fmla="*/ f212 1 f218"/>
                                  <a:gd name="f325" fmla="*/ 0 1 f219"/>
                                  <a:gd name="f326" fmla="*/ f213 1 f219"/>
                                  <a:gd name="f327" fmla="*/ f272 1 f218"/>
                                  <a:gd name="f328" fmla="*/ f273 1 f219"/>
                                  <a:gd name="f329" fmla="*/ f274 1 f218"/>
                                  <a:gd name="f330" fmla="*/ f275 1 f219"/>
                                  <a:gd name="f331" fmla="*/ f276 1 f218"/>
                                  <a:gd name="f332" fmla="*/ f277 1 f219"/>
                                  <a:gd name="f333" fmla="*/ f278 1 f218"/>
                                  <a:gd name="f334" fmla="*/ f279 1 f219"/>
                                  <a:gd name="f335" fmla="*/ f280 1 f218"/>
                                  <a:gd name="f336" fmla="*/ f281 1 f219"/>
                                  <a:gd name="f337" fmla="*/ f282 1 f218"/>
                                  <a:gd name="f338" fmla="*/ f283 1 f219"/>
                                  <a:gd name="f339" fmla="*/ f284 1 f218"/>
                                  <a:gd name="f340" fmla="*/ f285 1 f219"/>
                                  <a:gd name="f341" fmla="*/ f286 1 f218"/>
                                  <a:gd name="f342" fmla="*/ f287 1 f219"/>
                                  <a:gd name="f343" fmla="*/ f288 1 f218"/>
                                  <a:gd name="f344" fmla="*/ f289 1 f218"/>
                                  <a:gd name="f345" fmla="*/ f290 1 f219"/>
                                  <a:gd name="f346" fmla="*/ f291 1 f218"/>
                                  <a:gd name="f347" fmla="*/ f292 1 f218"/>
                                  <a:gd name="f348" fmla="*/ f293 1 f219"/>
                                  <a:gd name="f349" fmla="*/ f294 1 f218"/>
                                  <a:gd name="f350" fmla="*/ f295 1 f218"/>
                                  <a:gd name="f351" fmla="*/ f296 1 f219"/>
                                  <a:gd name="f352" fmla="*/ f297 1 f218"/>
                                  <a:gd name="f353" fmla="*/ f298 1 f219"/>
                                  <a:gd name="f354" fmla="*/ f299 1 f218"/>
                                  <a:gd name="f355" fmla="*/ f300 1 f219"/>
                                  <a:gd name="f356" fmla="*/ f301 1 f218"/>
                                  <a:gd name="f357" fmla="*/ f302 1 f219"/>
                                  <a:gd name="f358" fmla="*/ f303 1 f218"/>
                                  <a:gd name="f359" fmla="*/ f304 1 f218"/>
                                  <a:gd name="f360" fmla="*/ f305 1 f219"/>
                                  <a:gd name="f361" fmla="*/ f306 1 f219"/>
                                  <a:gd name="f362" fmla="*/ f307 1 f219"/>
                                  <a:gd name="f363" fmla="*/ f308 1 f218"/>
                                  <a:gd name="f364" fmla="*/ f309 1 f219"/>
                                  <a:gd name="f365" fmla="*/ f310 1 f218"/>
                                  <a:gd name="f366" fmla="*/ f311 1 f218"/>
                                  <a:gd name="f367" fmla="*/ f312 1 f219"/>
                                  <a:gd name="f368" fmla="*/ f313 1 f218"/>
                                  <a:gd name="f369" fmla="*/ f314 1 f219"/>
                                  <a:gd name="f370" fmla="*/ f315 1 f219"/>
                                  <a:gd name="f371" fmla="*/ f316 1 f218"/>
                                  <a:gd name="f372" fmla="*/ f317 1 f219"/>
                                  <a:gd name="f373" fmla="*/ f318 1 f219"/>
                                  <a:gd name="f374" fmla="*/ f319 1 f219"/>
                                  <a:gd name="f375" fmla="*/ f320 1 f219"/>
                                  <a:gd name="f376" fmla="*/ f321 1 f218"/>
                                  <a:gd name="f377" fmla="*/ f322 1 f218"/>
                                  <a:gd name="f378" fmla="*/ f323 f209 1"/>
                                  <a:gd name="f379" fmla="*/ f324 f209 1"/>
                                  <a:gd name="f380" fmla="*/ f326 f210 1"/>
                                  <a:gd name="f381" fmla="*/ f325 f210 1"/>
                                  <a:gd name="f382" fmla="*/ f327 f209 1"/>
                                  <a:gd name="f383" fmla="*/ f328 f210 1"/>
                                  <a:gd name="f384" fmla="*/ f329 f209 1"/>
                                  <a:gd name="f385" fmla="*/ f330 f210 1"/>
                                  <a:gd name="f386" fmla="*/ f331 f209 1"/>
                                  <a:gd name="f387" fmla="*/ f332 f210 1"/>
                                  <a:gd name="f388" fmla="*/ f333 f209 1"/>
                                  <a:gd name="f389" fmla="*/ f334 f210 1"/>
                                  <a:gd name="f390" fmla="*/ f335 f209 1"/>
                                  <a:gd name="f391" fmla="*/ f336 f210 1"/>
                                  <a:gd name="f392" fmla="*/ f337 f209 1"/>
                                  <a:gd name="f393" fmla="*/ f338 f210 1"/>
                                  <a:gd name="f394" fmla="*/ f339 f209 1"/>
                                  <a:gd name="f395" fmla="*/ f340 f210 1"/>
                                  <a:gd name="f396" fmla="*/ f341 f209 1"/>
                                  <a:gd name="f397" fmla="*/ f342 f210 1"/>
                                  <a:gd name="f398" fmla="*/ f343 f209 1"/>
                                  <a:gd name="f399" fmla="*/ f344 f209 1"/>
                                  <a:gd name="f400" fmla="*/ f345 f210 1"/>
                                  <a:gd name="f401" fmla="*/ f346 f209 1"/>
                                  <a:gd name="f402" fmla="*/ f347 f209 1"/>
                                  <a:gd name="f403" fmla="*/ f348 f210 1"/>
                                  <a:gd name="f404" fmla="*/ f349 f209 1"/>
                                  <a:gd name="f405" fmla="*/ f350 f209 1"/>
                                  <a:gd name="f406" fmla="*/ f351 f210 1"/>
                                  <a:gd name="f407" fmla="*/ f352 f209 1"/>
                                  <a:gd name="f408" fmla="*/ f353 f210 1"/>
                                  <a:gd name="f409" fmla="*/ f354 f209 1"/>
                                  <a:gd name="f410" fmla="*/ f355 f210 1"/>
                                  <a:gd name="f411" fmla="*/ f356 f209 1"/>
                                  <a:gd name="f412" fmla="*/ f357 f210 1"/>
                                  <a:gd name="f413" fmla="*/ f358 f209 1"/>
                                  <a:gd name="f414" fmla="*/ f359 f209 1"/>
                                  <a:gd name="f415" fmla="*/ f360 f210 1"/>
                                  <a:gd name="f416" fmla="*/ f361 f210 1"/>
                                  <a:gd name="f417" fmla="*/ f362 f210 1"/>
                                  <a:gd name="f418" fmla="*/ f363 f209 1"/>
                                  <a:gd name="f419" fmla="*/ f364 f210 1"/>
                                  <a:gd name="f420" fmla="*/ f365 f209 1"/>
                                  <a:gd name="f421" fmla="*/ f366 f209 1"/>
                                  <a:gd name="f422" fmla="*/ f367 f210 1"/>
                                  <a:gd name="f423" fmla="*/ f368 f209 1"/>
                                  <a:gd name="f424" fmla="*/ f369 f210 1"/>
                                  <a:gd name="f425" fmla="*/ f370 f210 1"/>
                                  <a:gd name="f426" fmla="*/ f371 f209 1"/>
                                  <a:gd name="f427" fmla="*/ f372 f210 1"/>
                                  <a:gd name="f428" fmla="*/ f373 f210 1"/>
                                  <a:gd name="f429" fmla="*/ f374 f210 1"/>
                                  <a:gd name="f430" fmla="*/ f375 f210 1"/>
                                  <a:gd name="f431" fmla="*/ f376 f209 1"/>
                                  <a:gd name="f432" fmla="*/ f377 f209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271">
                                    <a:pos x="f382" y="f383"/>
                                  </a:cxn>
                                  <a:cxn ang="f271">
                                    <a:pos x="f384" y="f385"/>
                                  </a:cxn>
                                  <a:cxn ang="f271">
                                    <a:pos x="f386" y="f387"/>
                                  </a:cxn>
                                  <a:cxn ang="f271">
                                    <a:pos x="f388" y="f389"/>
                                  </a:cxn>
                                  <a:cxn ang="f271">
                                    <a:pos x="f390" y="f391"/>
                                  </a:cxn>
                                  <a:cxn ang="f271">
                                    <a:pos x="f392" y="f393"/>
                                  </a:cxn>
                                  <a:cxn ang="f271">
                                    <a:pos x="f394" y="f395"/>
                                  </a:cxn>
                                  <a:cxn ang="f271">
                                    <a:pos x="f396" y="f397"/>
                                  </a:cxn>
                                  <a:cxn ang="f271">
                                    <a:pos x="f398" y="f395"/>
                                  </a:cxn>
                                  <a:cxn ang="f271">
                                    <a:pos x="f399" y="f400"/>
                                  </a:cxn>
                                  <a:cxn ang="f271">
                                    <a:pos x="f401" y="f387"/>
                                  </a:cxn>
                                  <a:cxn ang="f271">
                                    <a:pos x="f402" y="f403"/>
                                  </a:cxn>
                                  <a:cxn ang="f271">
                                    <a:pos x="f404" y="f385"/>
                                  </a:cxn>
                                  <a:cxn ang="f271">
                                    <a:pos x="f405" y="f406"/>
                                  </a:cxn>
                                  <a:cxn ang="f271">
                                    <a:pos x="f407" y="f408"/>
                                  </a:cxn>
                                  <a:cxn ang="f271">
                                    <a:pos x="f409" y="f410"/>
                                  </a:cxn>
                                  <a:cxn ang="f271">
                                    <a:pos x="f411" y="f412"/>
                                  </a:cxn>
                                  <a:cxn ang="f271">
                                    <a:pos x="f413" y="f410"/>
                                  </a:cxn>
                                  <a:cxn ang="f271">
                                    <a:pos x="f411" y="f406"/>
                                  </a:cxn>
                                  <a:cxn ang="f271">
                                    <a:pos x="f414" y="f415"/>
                                  </a:cxn>
                                  <a:cxn ang="f271">
                                    <a:pos x="f405" y="f416"/>
                                  </a:cxn>
                                  <a:cxn ang="f271">
                                    <a:pos x="f404" y="f417"/>
                                  </a:cxn>
                                  <a:cxn ang="f271">
                                    <a:pos x="f418" y="f419"/>
                                  </a:cxn>
                                  <a:cxn ang="f271">
                                    <a:pos x="f420" y="f410"/>
                                  </a:cxn>
                                  <a:cxn ang="f271">
                                    <a:pos x="f421" y="f422"/>
                                  </a:cxn>
                                  <a:cxn ang="f271">
                                    <a:pos x="f423" y="f424"/>
                                  </a:cxn>
                                  <a:cxn ang="f271">
                                    <a:pos x="f421" y="f412"/>
                                  </a:cxn>
                                  <a:cxn ang="f271">
                                    <a:pos x="f411" y="f424"/>
                                  </a:cxn>
                                  <a:cxn ang="f271">
                                    <a:pos x="f409" y="f425"/>
                                  </a:cxn>
                                  <a:cxn ang="f271">
                                    <a:pos x="f426" y="f408"/>
                                  </a:cxn>
                                  <a:cxn ang="f271">
                                    <a:pos x="f414" y="f408"/>
                                  </a:cxn>
                                  <a:cxn ang="f271">
                                    <a:pos x="f405" y="f417"/>
                                  </a:cxn>
                                  <a:cxn ang="f271">
                                    <a:pos x="f405" y="f410"/>
                                  </a:cxn>
                                  <a:cxn ang="f271">
                                    <a:pos x="f414" y="f419"/>
                                  </a:cxn>
                                  <a:cxn ang="f271">
                                    <a:pos x="f405" y="f427"/>
                                  </a:cxn>
                                  <a:cxn ang="f271">
                                    <a:pos x="f423" y="f416"/>
                                  </a:cxn>
                                  <a:cxn ang="f271">
                                    <a:pos x="f421" y="f415"/>
                                  </a:cxn>
                                  <a:cxn ang="f271">
                                    <a:pos x="f426" y="f428"/>
                                  </a:cxn>
                                  <a:cxn ang="f271">
                                    <a:pos x="f407" y="f415"/>
                                  </a:cxn>
                                  <a:cxn ang="f271">
                                    <a:pos x="f420" y="f429"/>
                                  </a:cxn>
                                  <a:cxn ang="f271">
                                    <a:pos x="f405" y="f408"/>
                                  </a:cxn>
                                  <a:cxn ang="f271">
                                    <a:pos x="f404" y="f419"/>
                                  </a:cxn>
                                  <a:cxn ang="f271">
                                    <a:pos x="f414" y="f422"/>
                                  </a:cxn>
                                  <a:cxn ang="f271">
                                    <a:pos x="f413" y="f430"/>
                                  </a:cxn>
                                  <a:cxn ang="f271">
                                    <a:pos x="f409" y="f424"/>
                                  </a:cxn>
                                  <a:cxn ang="f271">
                                    <a:pos x="f411" y="f430"/>
                                  </a:cxn>
                                  <a:cxn ang="f271">
                                    <a:pos x="f426" y="f415"/>
                                  </a:cxn>
                                  <a:cxn ang="f271">
                                    <a:pos x="f404" y="f408"/>
                                  </a:cxn>
                                  <a:cxn ang="f271">
                                    <a:pos x="f431" y="f422"/>
                                  </a:cxn>
                                  <a:cxn ang="f271">
                                    <a:pos x="f407" y="f412"/>
                                  </a:cxn>
                                  <a:cxn ang="f271">
                                    <a:pos x="f418" y="f424"/>
                                  </a:cxn>
                                  <a:cxn ang="f271">
                                    <a:pos x="f432" y="f408"/>
                                  </a:cxn>
                                  <a:cxn ang="f271">
                                    <a:pos x="f404" y="f410"/>
                                  </a:cxn>
                                </a:cxnLst>
                                <a:rect l="f378" t="f381" r="f379" b="f380"/>
                                <a:pathLst>
                                  <a:path w="1929" h="861">
                                    <a:moveTo>
                                      <a:pt x="f7" y="f9"/>
                                    </a:moveTo>
                                    <a:cubicBezTo>
                                      <a:pt x="f10" y="f11"/>
                                      <a:pt x="f12" y="f13"/>
                                      <a:pt x="f14" y="f15"/>
                                    </a:cubicBezTo>
                                    <a:cubicBezTo>
                                      <a:pt x="f16" y="f17"/>
                                      <a:pt x="f18" y="f19"/>
                                      <a:pt x="f20" y="f21"/>
                                    </a:cubicBezTo>
                                    <a:cubicBezTo>
                                      <a:pt x="f22" y="f23"/>
                                      <a:pt x="f24" y="f25"/>
                                      <a:pt x="f26" y="f27"/>
                                    </a:cubicBezTo>
                                    <a:cubicBezTo>
                                      <a:pt x="f28" y="f3"/>
                                      <a:pt x="f29" y="f30"/>
                                      <a:pt x="f31" y="f32"/>
                                    </a:cubicBezTo>
                                    <a:cubicBezTo>
                                      <a:pt x="f33" y="f34"/>
                                      <a:pt x="f35" y="f36"/>
                                      <a:pt x="f37" y="f38"/>
                                    </a:cubicBezTo>
                                    <a:cubicBezTo>
                                      <a:pt x="f39" y="f40"/>
                                      <a:pt x="f41" y="f42"/>
                                      <a:pt x="f43" y="f44"/>
                                    </a:cubicBezTo>
                                    <a:cubicBezTo>
                                      <a:pt x="f45" y="f46"/>
                                      <a:pt x="f47" y="f48"/>
                                      <a:pt x="f49" y="f6"/>
                                    </a:cubicBezTo>
                                    <a:cubicBezTo>
                                      <a:pt x="f50" y="f48"/>
                                      <a:pt x="f51" y="f52"/>
                                      <a:pt x="f53" y="f44"/>
                                    </a:cubicBezTo>
                                    <a:cubicBezTo>
                                      <a:pt x="f54" y="f55"/>
                                      <a:pt x="f56" y="f57"/>
                                      <a:pt x="f58" y="f3"/>
                                    </a:cubicBezTo>
                                    <a:cubicBezTo>
                                      <a:pt x="f59" y="f60"/>
                                      <a:pt x="f61" y="f62"/>
                                      <a:pt x="f63" y="f21"/>
                                    </a:cubicBezTo>
                                    <a:cubicBezTo>
                                      <a:pt x="f64" y="f65"/>
                                      <a:pt x="f66" y="f67"/>
                                      <a:pt x="f68" y="f2"/>
                                    </a:cubicBezTo>
                                    <a:cubicBezTo>
                                      <a:pt x="f69" y="f70"/>
                                      <a:pt x="f71" y="f72"/>
                                      <a:pt x="f17" y="f15"/>
                                    </a:cubicBezTo>
                                    <a:cubicBezTo>
                                      <a:pt x="f73" y="f74"/>
                                      <a:pt x="f75" y="f76"/>
                                      <a:pt x="f77" y="f78"/>
                                    </a:cubicBezTo>
                                    <a:cubicBezTo>
                                      <a:pt x="f79" y="f80"/>
                                      <a:pt x="f81" y="f82"/>
                                      <a:pt x="f83" y="f84"/>
                                    </a:cubicBezTo>
                                    <a:cubicBezTo>
                                      <a:pt x="f85" y="f86"/>
                                      <a:pt x="f87" y="f88"/>
                                      <a:pt x="f89" y="f90"/>
                                    </a:cubicBezTo>
                                    <a:cubicBezTo>
                                      <a:pt x="f91" y="f92"/>
                                      <a:pt x="f93" y="f94"/>
                                      <a:pt x="f95" y="f94"/>
                                    </a:cubicBezTo>
                                    <a:cubicBezTo>
                                      <a:pt x="f96" y="f94"/>
                                      <a:pt x="f97" y="f98"/>
                                      <a:pt x="f97" y="f90"/>
                                    </a:cubicBezTo>
                                    <a:cubicBezTo>
                                      <a:pt x="f97" y="f99"/>
                                      <a:pt x="f100" y="f101"/>
                                      <a:pt x="f95" y="f78"/>
                                    </a:cubicBezTo>
                                    <a:cubicBezTo>
                                      <a:pt x="f3" y="f102"/>
                                      <a:pt x="f6" y="f103"/>
                                      <a:pt x="f104" y="f105"/>
                                    </a:cubicBezTo>
                                    <a:cubicBezTo>
                                      <a:pt x="f106" y="f107"/>
                                      <a:pt x="f108" y="f109"/>
                                      <a:pt x="f77" y="f110"/>
                                    </a:cubicBezTo>
                                    <a:cubicBezTo>
                                      <a:pt x="f111" y="f112"/>
                                      <a:pt x="f113" y="f114"/>
                                      <a:pt x="f17" y="f115"/>
                                    </a:cubicBezTo>
                                    <a:cubicBezTo>
                                      <a:pt x="f116" y="f117"/>
                                      <a:pt x="f69" y="f118"/>
                                      <a:pt x="f119" y="f120"/>
                                    </a:cubicBezTo>
                                    <a:cubicBezTo>
                                      <a:pt x="f121" y="f122"/>
                                      <a:pt x="f123" y="f124"/>
                                      <a:pt x="f125" y="f90"/>
                                    </a:cubicBezTo>
                                    <a:cubicBezTo>
                                      <a:pt x="f126" y="f127"/>
                                      <a:pt x="f128" y="f129"/>
                                      <a:pt x="f130" y="f92"/>
                                    </a:cubicBezTo>
                                    <a:cubicBezTo>
                                      <a:pt x="f131" y="f132"/>
                                      <a:pt x="f133" y="f134"/>
                                      <a:pt x="f133" y="f135"/>
                                    </a:cubicBezTo>
                                    <a:cubicBezTo>
                                      <a:pt x="f133" y="f136"/>
                                      <a:pt x="f83" y="f122"/>
                                      <a:pt x="f130" y="f94"/>
                                    </a:cubicBezTo>
                                    <a:cubicBezTo>
                                      <a:pt x="f87" y="f122"/>
                                      <a:pt x="f137" y="f136"/>
                                      <a:pt x="f95" y="f135"/>
                                    </a:cubicBezTo>
                                    <a:cubicBezTo>
                                      <a:pt x="f138" y="f139"/>
                                      <a:pt x="f140" y="f141"/>
                                      <a:pt x="f89" y="f142"/>
                                    </a:cubicBezTo>
                                    <a:cubicBezTo>
                                      <a:pt x="f143" y="f144"/>
                                      <a:pt x="f145" y="f146"/>
                                      <a:pt x="f87" y="f84"/>
                                    </a:cubicBezTo>
                                    <a:cubicBezTo>
                                      <a:pt x="f147" y="f56"/>
                                      <a:pt x="f148" y="f149"/>
                                      <a:pt x="f104" y="f84"/>
                                    </a:cubicBezTo>
                                    <a:cubicBezTo>
                                      <a:pt x="f133" y="f150"/>
                                      <a:pt x="f151" y="f115"/>
                                      <a:pt x="f77" y="f115"/>
                                    </a:cubicBezTo>
                                    <a:cubicBezTo>
                                      <a:pt x="f152" y="f115"/>
                                      <a:pt x="f77" y="f90"/>
                                      <a:pt x="f77" y="f90"/>
                                    </a:cubicBezTo>
                                    <a:cubicBezTo>
                                      <a:pt x="f125" y="f153"/>
                                      <a:pt x="f154" y="f155"/>
                                      <a:pt x="f104" y="f120"/>
                                    </a:cubicBezTo>
                                    <a:cubicBezTo>
                                      <a:pt x="f156" y="f157"/>
                                      <a:pt x="f158" y="f159"/>
                                      <a:pt x="f77" y="f117"/>
                                    </a:cubicBezTo>
                                    <a:cubicBezTo>
                                      <a:pt x="f73" y="f115"/>
                                      <a:pt x="f160" y="f161"/>
                                      <a:pt x="f133" y="f110"/>
                                    </a:cubicBezTo>
                                    <a:cubicBezTo>
                                      <a:pt x="f162" y="f163"/>
                                      <a:pt x="f34" y="f164"/>
                                      <a:pt x="f130" y="f105"/>
                                    </a:cubicBezTo>
                                    <a:cubicBezTo>
                                      <a:pt x="f165" y="f166"/>
                                      <a:pt x="f167" y="f168"/>
                                      <a:pt x="f87" y="f168"/>
                                    </a:cubicBezTo>
                                    <a:cubicBezTo>
                                      <a:pt x="f169" y="f168"/>
                                      <a:pt x="f85" y="f170"/>
                                      <a:pt x="f83" y="f105"/>
                                    </a:cubicBezTo>
                                    <a:cubicBezTo>
                                      <a:pt x="f171" y="f172"/>
                                      <a:pt x="f133" y="f173"/>
                                      <a:pt x="f125" y="f174"/>
                                    </a:cubicBezTo>
                                    <a:cubicBezTo>
                                      <a:pt x="f73" y="f115"/>
                                      <a:pt x="f175" y="f54"/>
                                      <a:pt x="f77" y="f84"/>
                                    </a:cubicBezTo>
                                    <a:cubicBezTo>
                                      <a:pt x="f176" y="f177"/>
                                      <a:pt x="f178" y="f179"/>
                                      <a:pt x="f17" y="f120"/>
                                    </a:cubicBezTo>
                                    <a:cubicBezTo>
                                      <a:pt x="f180" y="f181"/>
                                      <a:pt x="f125" y="f127"/>
                                      <a:pt x="f104" y="f92"/>
                                    </a:cubicBezTo>
                                    <a:cubicBezTo>
                                      <a:pt x="f36" y="f182"/>
                                      <a:pt x="f97" y="f183"/>
                                      <a:pt x="f97" y="f183"/>
                                    </a:cubicBezTo>
                                    <a:cubicBezTo>
                                      <a:pt x="f100" y="f184"/>
                                      <a:pt x="f185" y="f135"/>
                                      <a:pt x="f89" y="f135"/>
                                    </a:cubicBezTo>
                                    <a:cubicBezTo>
                                      <a:pt x="f143" y="f135"/>
                                      <a:pt x="f95" y="f8"/>
                                      <a:pt x="f95" y="f183"/>
                                    </a:cubicBezTo>
                                    <a:cubicBezTo>
                                      <a:pt x="f95" y="f186"/>
                                      <a:pt x="f187" y="f188"/>
                                      <a:pt x="f87" y="f105"/>
                                    </a:cubicBezTo>
                                    <a:cubicBezTo>
                                      <a:pt x="f189" y="f173"/>
                                      <a:pt x="f190" y="f191"/>
                                      <a:pt x="f17" y="f84"/>
                                    </a:cubicBezTo>
                                    <a:cubicBezTo>
                                      <a:pt x="f192" y="f120"/>
                                      <a:pt x="f193" y="f194"/>
                                      <a:pt x="f113" y="f92"/>
                                    </a:cubicBezTo>
                                    <a:cubicBezTo>
                                      <a:pt x="f195" y="f196"/>
                                      <a:pt x="f197" y="f198"/>
                                      <a:pt x="f83" y="f94"/>
                                    </a:cubicBezTo>
                                    <a:cubicBezTo>
                                      <a:pt x="f125" y="f122"/>
                                      <a:pt x="f113" y="f199"/>
                                      <a:pt x="f119" y="f135"/>
                                    </a:cubicBezTo>
                                    <a:cubicBezTo>
                                      <a:pt x="f200" y="f201"/>
                                      <a:pt x="f202" y="f203"/>
                                      <a:pt x="f71" y="f84"/>
                                    </a:cubicBezTo>
                                    <a:cubicBezTo>
                                      <a:pt x="f204" y="f205"/>
                                      <a:pt x="f206" y="f207"/>
                                      <a:pt x="f17" y="f90"/>
                                    </a:cubicBezTo>
                                  </a:path>
                                </a:pathLst>
                              </a:custGeom>
                              <a:noFill/>
                              <a:ln w="9528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FA030A" id="Полилиния: фигура 36" o:spid="_x0000_s1026" style="position:absolute;margin-left:1.6pt;margin-top:3.15pt;width:16.5pt;height:9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 strokeweight=".26467mm">
                      <v:path arrowok="t" o:connecttype="custom" o:connectlocs="104775,0;209550,57150;104775,114300;0,57150;209550,76997;198687,53101;189996,39826;181306,26551;176961,18585;150889,7965;144371,2655;137853,0;90055,2655;44430,23895;35740,39826;33567,47791;27049,53101;20531,69031;11841,92927;5323,98237;3150,106202;978,98237;3150,69031;14013,79652;20531,82307;27049,87617;31394,95582;18359,98237;9668,100892;16186,103547;9668,106202;3150,103547;5323,74341;7496,92927;14013,92927;20531,87617;20531,98237;14013,95582;20531,90272;16186,82307;9668,79652;7496,71686;11841,79652;18359,84962;20531,92927;27049,95582;14013,100892;978,111512;5323,103547;3150,111512;7496,79652;27049,92927;24877,100892;11841,106202;31394,103547;29222,92927;27049,98237" o:connectangles="270,0,90,180,0,0,0,0,0,0,0,0,0,0,0,0,0,0,0,0,0,0,0,0,0,0,0,0,0,0,0,0,0,0,0,0,0,0,0,0,0,0,0,0,0,0,0,0,0,0,0,0,0,0,0,0,0" textboxrect="0,0,1929,861"/>
                    </v:shape>
                  </w:pict>
                </mc:Fallback>
              </mc:AlternateContent>
            </w: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CACA75" w14:textId="6B86664D" w:rsidR="004B3F2D" w:rsidRDefault="0048708B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>
              <w:rPr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07E911FC" wp14:editId="44E61253">
                      <wp:simplePos x="0" y="0"/>
                      <wp:positionH relativeFrom="column">
                        <wp:posOffset>39370</wp:posOffset>
                      </wp:positionH>
                      <wp:positionV relativeFrom="paragraph">
                        <wp:posOffset>34925</wp:posOffset>
                      </wp:positionV>
                      <wp:extent cx="209550" cy="114300"/>
                      <wp:effectExtent l="0" t="0" r="19047" b="12070"/>
                      <wp:wrapNone/>
                      <wp:docPr id="775708349" name="Полилиния: фигура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114300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360"/>
                                  <a:gd name="f3" fmla="val 180"/>
                                  <a:gd name="f4" fmla="val w"/>
                                  <a:gd name="f5" fmla="val h"/>
                                  <a:gd name="f6" fmla="val 0"/>
                                  <a:gd name="f7" fmla="val 1929"/>
                                  <a:gd name="f8" fmla="val 861"/>
                                  <a:gd name="f9" fmla="val 580"/>
                                  <a:gd name="f10" fmla="val 1902"/>
                                  <a:gd name="f11" fmla="val 474"/>
                                  <a:gd name="f12" fmla="val 1921"/>
                                  <a:gd name="f13" fmla="val 461"/>
                                  <a:gd name="f14" fmla="val 1829"/>
                                  <a:gd name="f15" fmla="val 400"/>
                                  <a:gd name="f16" fmla="val 1779"/>
                                  <a:gd name="f17" fmla="val 249"/>
                                  <a:gd name="f18" fmla="val 1852"/>
                                  <a:gd name="f19" fmla="val 429"/>
                                  <a:gd name="f20" fmla="val 1749"/>
                                  <a:gd name="f21" fmla="val 300"/>
                                  <a:gd name="f22" fmla="val 1639"/>
                                  <a:gd name="f23" fmla="val 162"/>
                                  <a:gd name="f24" fmla="val 1841"/>
                                  <a:gd name="f25" fmla="val 315"/>
                                  <a:gd name="f26" fmla="val 1669"/>
                                  <a:gd name="f27" fmla="val 200"/>
                                  <a:gd name="f28" fmla="val 1656"/>
                                  <a:gd name="f29" fmla="val 1649"/>
                                  <a:gd name="f30" fmla="val 153"/>
                                  <a:gd name="f31" fmla="val 1629"/>
                                  <a:gd name="f32" fmla="val 140"/>
                                  <a:gd name="f33" fmla="val 1571"/>
                                  <a:gd name="f34" fmla="val 104"/>
                                  <a:gd name="f35" fmla="val 1458"/>
                                  <a:gd name="f36" fmla="val 83"/>
                                  <a:gd name="f37" fmla="val 1389"/>
                                  <a:gd name="f38" fmla="val 60"/>
                                  <a:gd name="f39" fmla="val 1366"/>
                                  <a:gd name="f40" fmla="val 52"/>
                                  <a:gd name="f41" fmla="val 1350"/>
                                  <a:gd name="f42" fmla="val 31"/>
                                  <a:gd name="f43" fmla="val 1329"/>
                                  <a:gd name="f44" fmla="val 20"/>
                                  <a:gd name="f45" fmla="val 1310"/>
                                  <a:gd name="f46" fmla="val 11"/>
                                  <a:gd name="f47" fmla="val 1289"/>
                                  <a:gd name="f48" fmla="val 7"/>
                                  <a:gd name="f49" fmla="val 1269"/>
                                  <a:gd name="f50" fmla="val 1122"/>
                                  <a:gd name="f51" fmla="val 975"/>
                                  <a:gd name="f52" fmla="val 4"/>
                                  <a:gd name="f53" fmla="val 829"/>
                                  <a:gd name="f54" fmla="val 685"/>
                                  <a:gd name="f55" fmla="val 35"/>
                                  <a:gd name="f56" fmla="val 542"/>
                                  <a:gd name="f57" fmla="val 136"/>
                                  <a:gd name="f58" fmla="val 409"/>
                                  <a:gd name="f59" fmla="val 382"/>
                                  <a:gd name="f60" fmla="val 220"/>
                                  <a:gd name="f61" fmla="val 356"/>
                                  <a:gd name="f62" fmla="val 260"/>
                                  <a:gd name="f63" fmla="val 329"/>
                                  <a:gd name="f64" fmla="val 317"/>
                                  <a:gd name="f65" fmla="val 318"/>
                                  <a:gd name="f66" fmla="val 322"/>
                                  <a:gd name="f67" fmla="val 344"/>
                                  <a:gd name="f68" fmla="val 309"/>
                                  <a:gd name="f69" fmla="val 294"/>
                                  <a:gd name="f70" fmla="val 379"/>
                                  <a:gd name="f71" fmla="val 269"/>
                                  <a:gd name="f72" fmla="val 387"/>
                                  <a:gd name="f73" fmla="val 176"/>
                                  <a:gd name="f74" fmla="val 619"/>
                                  <a:gd name="f75" fmla="val 292"/>
                                  <a:gd name="f76" fmla="val 287"/>
                                  <a:gd name="f77" fmla="val 189"/>
                                  <a:gd name="f78" fmla="val 520"/>
                                  <a:gd name="f79" fmla="val 157"/>
                                  <a:gd name="f80" fmla="val 591"/>
                                  <a:gd name="f81" fmla="val 163"/>
                                  <a:gd name="f82" fmla="val 646"/>
                                  <a:gd name="f83" fmla="val 109"/>
                                  <a:gd name="f84" fmla="val 700"/>
                                  <a:gd name="f85" fmla="val 92"/>
                                  <a:gd name="f86" fmla="val 717"/>
                                  <a:gd name="f87" fmla="val 69"/>
                                  <a:gd name="f88" fmla="val 727"/>
                                  <a:gd name="f89" fmla="val 49"/>
                                  <a:gd name="f90" fmla="val 740"/>
                                  <a:gd name="f91" fmla="val 42"/>
                                  <a:gd name="f92" fmla="val 760"/>
                                  <a:gd name="f93" fmla="val 50"/>
                                  <a:gd name="f94" fmla="val 800"/>
                                  <a:gd name="f95" fmla="val 29"/>
                                  <a:gd name="f96" fmla="val 8"/>
                                  <a:gd name="f97" fmla="val 9"/>
                                  <a:gd name="f98" fmla="val 761"/>
                                  <a:gd name="f99" fmla="val 666"/>
                                  <a:gd name="f100" fmla="val 22"/>
                                  <a:gd name="f101" fmla="val 593"/>
                                  <a:gd name="f102" fmla="val 570"/>
                                  <a:gd name="f103" fmla="val 497"/>
                                  <a:gd name="f104" fmla="val 129"/>
                                  <a:gd name="f105" fmla="val 600"/>
                                  <a:gd name="f106" fmla="val 145"/>
                                  <a:gd name="f107" fmla="val 613"/>
                                  <a:gd name="f108" fmla="val 170"/>
                                  <a:gd name="f109" fmla="val 611"/>
                                  <a:gd name="f110" fmla="val 620"/>
                                  <a:gd name="f111" fmla="val 210"/>
                                  <a:gd name="f112" fmla="val 631"/>
                                  <a:gd name="f113" fmla="val 229"/>
                                  <a:gd name="f114" fmla="val 647"/>
                                  <a:gd name="f115" fmla="val 660"/>
                                  <a:gd name="f116" fmla="val 262"/>
                                  <a:gd name="f117" fmla="val 680"/>
                                  <a:gd name="f118" fmla="val 696"/>
                                  <a:gd name="f119" fmla="val 289"/>
                                  <a:gd name="f120" fmla="val 720"/>
                                  <a:gd name="f121" fmla="val 274"/>
                                  <a:gd name="f122" fmla="val 793"/>
                                  <a:gd name="f123" fmla="val 197"/>
                                  <a:gd name="f124" fmla="val 749"/>
                                  <a:gd name="f125" fmla="val 169"/>
                                  <a:gd name="f126" fmla="val 142"/>
                                  <a:gd name="f127" fmla="val 747"/>
                                  <a:gd name="f128" fmla="val 101"/>
                                  <a:gd name="f129" fmla="val 735"/>
                                  <a:gd name="f130" fmla="val 89"/>
                                  <a:gd name="f131" fmla="val 80"/>
                                  <a:gd name="f132" fmla="val 779"/>
                                  <a:gd name="f133" fmla="val 149"/>
                                  <a:gd name="f134" fmla="val 759"/>
                                  <a:gd name="f135" fmla="val 780"/>
                                  <a:gd name="f136" fmla="val 801"/>
                                  <a:gd name="f137" fmla="val 32"/>
                                  <a:gd name="f138" fmla="val 17"/>
                                  <a:gd name="f139" fmla="val 707"/>
                                  <a:gd name="f140" fmla="val 16"/>
                                  <a:gd name="f141" fmla="val 626"/>
                                  <a:gd name="f142" fmla="val 560"/>
                                  <a:gd name="f143" fmla="val 70"/>
                                  <a:gd name="f144" fmla="val 518"/>
                                  <a:gd name="f145" fmla="val 62"/>
                                  <a:gd name="f146" fmla="val 653"/>
                                  <a:gd name="f147" fmla="val 122"/>
                                  <a:gd name="f148" fmla="val 102"/>
                                  <a:gd name="f149" fmla="val 538"/>
                                  <a:gd name="f150" fmla="val 687"/>
                                  <a:gd name="f151" fmla="val 165"/>
                                  <a:gd name="f152" fmla="val 349"/>
                                  <a:gd name="f153" fmla="val 733"/>
                                  <a:gd name="f154" fmla="val 111"/>
                                  <a:gd name="f155" fmla="val 732"/>
                                  <a:gd name="f156" fmla="val 199"/>
                                  <a:gd name="f157" fmla="val 673"/>
                                  <a:gd name="f158" fmla="val 324"/>
                                  <a:gd name="f159" fmla="val 725"/>
                                  <a:gd name="f160" fmla="val 168"/>
                                  <a:gd name="f161" fmla="val 635"/>
                                  <a:gd name="f162" fmla="val 133"/>
                                  <a:gd name="f163" fmla="val 607"/>
                                  <a:gd name="f164" fmla="val 615"/>
                                  <a:gd name="f165" fmla="val 74"/>
                                  <a:gd name="f166" fmla="val 585"/>
                                  <a:gd name="f167" fmla="val 48"/>
                                  <a:gd name="f168" fmla="val 540"/>
                                  <a:gd name="f169" fmla="val 93"/>
                                  <a:gd name="f170" fmla="val 583"/>
                                  <a:gd name="f171" fmla="val 126"/>
                                  <a:gd name="f172" fmla="val 617"/>
                                  <a:gd name="f173" fmla="val 627"/>
                                  <a:gd name="f174" fmla="val 640"/>
                                  <a:gd name="f175" fmla="val 174"/>
                                  <a:gd name="f176" fmla="val 204"/>
                                  <a:gd name="f177" fmla="val 715"/>
                                  <a:gd name="f178" fmla="val 264"/>
                                  <a:gd name="f179" fmla="val 705"/>
                                  <a:gd name="f180" fmla="val 219"/>
                                  <a:gd name="f181" fmla="val 750"/>
                                  <a:gd name="f182" fmla="val 775"/>
                                  <a:gd name="f183" fmla="val 840"/>
                                  <a:gd name="f184" fmla="val 820"/>
                                  <a:gd name="f185" fmla="val 25"/>
                                  <a:gd name="f186" fmla="val 790"/>
                                  <a:gd name="f187" fmla="val 58"/>
                                  <a:gd name="f188" fmla="val 657"/>
                                  <a:gd name="f189" fmla="val 175"/>
                                  <a:gd name="f190" fmla="val 188"/>
                                  <a:gd name="f191" fmla="val 608"/>
                                  <a:gd name="f192" fmla="val 242"/>
                                  <a:gd name="f193" fmla="val 246"/>
                                  <a:gd name="f194" fmla="val 748"/>
                                  <a:gd name="f195" fmla="val 195"/>
                                  <a:gd name="f196" fmla="val 785"/>
                                  <a:gd name="f197" fmla="val 67"/>
                                  <a:gd name="f198" fmla="val 805"/>
                                  <a:gd name="f199" fmla="val 787"/>
                                  <a:gd name="f200" fmla="val 282"/>
                                  <a:gd name="f201" fmla="val 753"/>
                                  <a:gd name="f202" fmla="val 284"/>
                                  <a:gd name="f203" fmla="val 723"/>
                                  <a:gd name="f204" fmla="val 187"/>
                                  <a:gd name="f205" fmla="val 577"/>
                                  <a:gd name="f206" fmla="val 207"/>
                                  <a:gd name="f207" fmla="val 698"/>
                                  <a:gd name="f208" fmla="+- 0 0 -90"/>
                                  <a:gd name="f209" fmla="*/ f4 1 1929"/>
                                  <a:gd name="f210" fmla="*/ f5 1 861"/>
                                  <a:gd name="f211" fmla="val f6"/>
                                  <a:gd name="f212" fmla="val f7"/>
                                  <a:gd name="f213" fmla="val f8"/>
                                  <a:gd name="f214" fmla="*/ f208 f0 1"/>
                                  <a:gd name="f215" fmla="+- f213 0 f211"/>
                                  <a:gd name="f216" fmla="+- f212 0 f211"/>
                                  <a:gd name="f217" fmla="*/ f214 1 f3"/>
                                  <a:gd name="f218" fmla="*/ f216 1 1929"/>
                                  <a:gd name="f219" fmla="*/ f215 1 861"/>
                                  <a:gd name="f220" fmla="*/ 1929 f216 1"/>
                                  <a:gd name="f221" fmla="*/ 580 f215 1"/>
                                  <a:gd name="f222" fmla="*/ 1829 f216 1"/>
                                  <a:gd name="f223" fmla="*/ 400 f215 1"/>
                                  <a:gd name="f224" fmla="*/ 1749 f216 1"/>
                                  <a:gd name="f225" fmla="*/ 300 f215 1"/>
                                  <a:gd name="f226" fmla="*/ 1669 f216 1"/>
                                  <a:gd name="f227" fmla="*/ 200 f215 1"/>
                                  <a:gd name="f228" fmla="*/ 1629 f216 1"/>
                                  <a:gd name="f229" fmla="*/ 140 f215 1"/>
                                  <a:gd name="f230" fmla="*/ 1389 f216 1"/>
                                  <a:gd name="f231" fmla="*/ 60 f215 1"/>
                                  <a:gd name="f232" fmla="*/ 1329 f216 1"/>
                                  <a:gd name="f233" fmla="*/ 20 f215 1"/>
                                  <a:gd name="f234" fmla="*/ 1269 f216 1"/>
                                  <a:gd name="f235" fmla="*/ 0 f215 1"/>
                                  <a:gd name="f236" fmla="*/ 829 f216 1"/>
                                  <a:gd name="f237" fmla="*/ 409 f216 1"/>
                                  <a:gd name="f238" fmla="*/ 180 f215 1"/>
                                  <a:gd name="f239" fmla="*/ 329 f216 1"/>
                                  <a:gd name="f240" fmla="*/ 309 f216 1"/>
                                  <a:gd name="f241" fmla="*/ 360 f215 1"/>
                                  <a:gd name="f242" fmla="*/ 249 f216 1"/>
                                  <a:gd name="f243" fmla="*/ 189 f216 1"/>
                                  <a:gd name="f244" fmla="*/ 520 f215 1"/>
                                  <a:gd name="f245" fmla="*/ 109 f216 1"/>
                                  <a:gd name="f246" fmla="*/ 700 f215 1"/>
                                  <a:gd name="f247" fmla="*/ 49 f216 1"/>
                                  <a:gd name="f248" fmla="*/ 740 f215 1"/>
                                  <a:gd name="f249" fmla="*/ 29 f216 1"/>
                                  <a:gd name="f250" fmla="*/ 800 f215 1"/>
                                  <a:gd name="f251" fmla="*/ 9 f216 1"/>
                                  <a:gd name="f252" fmla="*/ 129 f216 1"/>
                                  <a:gd name="f253" fmla="*/ 600 f215 1"/>
                                  <a:gd name="f254" fmla="*/ 620 f215 1"/>
                                  <a:gd name="f255" fmla="*/ 660 f215 1"/>
                                  <a:gd name="f256" fmla="*/ 289 f216 1"/>
                                  <a:gd name="f257" fmla="*/ 720 f215 1"/>
                                  <a:gd name="f258" fmla="*/ 169 f216 1"/>
                                  <a:gd name="f259" fmla="*/ 89 f216 1"/>
                                  <a:gd name="f260" fmla="*/ 760 f215 1"/>
                                  <a:gd name="f261" fmla="*/ 149 f216 1"/>
                                  <a:gd name="f262" fmla="*/ 780 f215 1"/>
                                  <a:gd name="f263" fmla="*/ 560 f215 1"/>
                                  <a:gd name="f264" fmla="*/ 69 f216 1"/>
                                  <a:gd name="f265" fmla="*/ 680 f215 1"/>
                                  <a:gd name="f266" fmla="*/ 540 f215 1"/>
                                  <a:gd name="f267" fmla="*/ 640 f215 1"/>
                                  <a:gd name="f268" fmla="*/ 840 f215 1"/>
                                  <a:gd name="f269" fmla="*/ 229 f216 1"/>
                                  <a:gd name="f270" fmla="*/ 269 f216 1"/>
                                  <a:gd name="f271" fmla="+- f217 0 f1"/>
                                  <a:gd name="f272" fmla="*/ f220 1 1929"/>
                                  <a:gd name="f273" fmla="*/ f221 1 861"/>
                                  <a:gd name="f274" fmla="*/ f222 1 1929"/>
                                  <a:gd name="f275" fmla="*/ f223 1 861"/>
                                  <a:gd name="f276" fmla="*/ f224 1 1929"/>
                                  <a:gd name="f277" fmla="*/ f225 1 861"/>
                                  <a:gd name="f278" fmla="*/ f226 1 1929"/>
                                  <a:gd name="f279" fmla="*/ f227 1 861"/>
                                  <a:gd name="f280" fmla="*/ f228 1 1929"/>
                                  <a:gd name="f281" fmla="*/ f229 1 861"/>
                                  <a:gd name="f282" fmla="*/ f230 1 1929"/>
                                  <a:gd name="f283" fmla="*/ f231 1 861"/>
                                  <a:gd name="f284" fmla="*/ f232 1 1929"/>
                                  <a:gd name="f285" fmla="*/ f233 1 861"/>
                                  <a:gd name="f286" fmla="*/ f234 1 1929"/>
                                  <a:gd name="f287" fmla="*/ f235 1 861"/>
                                  <a:gd name="f288" fmla="*/ f236 1 1929"/>
                                  <a:gd name="f289" fmla="*/ f237 1 1929"/>
                                  <a:gd name="f290" fmla="*/ f238 1 861"/>
                                  <a:gd name="f291" fmla="*/ f239 1 1929"/>
                                  <a:gd name="f292" fmla="*/ f240 1 1929"/>
                                  <a:gd name="f293" fmla="*/ f241 1 861"/>
                                  <a:gd name="f294" fmla="*/ f242 1 1929"/>
                                  <a:gd name="f295" fmla="*/ f243 1 1929"/>
                                  <a:gd name="f296" fmla="*/ f244 1 861"/>
                                  <a:gd name="f297" fmla="*/ f245 1 1929"/>
                                  <a:gd name="f298" fmla="*/ f246 1 861"/>
                                  <a:gd name="f299" fmla="*/ f247 1 1929"/>
                                  <a:gd name="f300" fmla="*/ f248 1 861"/>
                                  <a:gd name="f301" fmla="*/ f249 1 1929"/>
                                  <a:gd name="f302" fmla="*/ f250 1 861"/>
                                  <a:gd name="f303" fmla="*/ f251 1 1929"/>
                                  <a:gd name="f304" fmla="*/ f252 1 1929"/>
                                  <a:gd name="f305" fmla="*/ f253 1 861"/>
                                  <a:gd name="f306" fmla="*/ f254 1 861"/>
                                  <a:gd name="f307" fmla="*/ f255 1 861"/>
                                  <a:gd name="f308" fmla="*/ f256 1 1929"/>
                                  <a:gd name="f309" fmla="*/ f257 1 861"/>
                                  <a:gd name="f310" fmla="*/ f258 1 1929"/>
                                  <a:gd name="f311" fmla="*/ f259 1 1929"/>
                                  <a:gd name="f312" fmla="*/ f260 1 861"/>
                                  <a:gd name="f313" fmla="*/ f261 1 1929"/>
                                  <a:gd name="f314" fmla="*/ f262 1 861"/>
                                  <a:gd name="f315" fmla="*/ f263 1 861"/>
                                  <a:gd name="f316" fmla="*/ f264 1 1929"/>
                                  <a:gd name="f317" fmla="*/ f265 1 861"/>
                                  <a:gd name="f318" fmla="*/ f266 1 861"/>
                                  <a:gd name="f319" fmla="*/ f267 1 861"/>
                                  <a:gd name="f320" fmla="*/ f268 1 861"/>
                                  <a:gd name="f321" fmla="*/ f269 1 1929"/>
                                  <a:gd name="f322" fmla="*/ f270 1 1929"/>
                                  <a:gd name="f323" fmla="*/ 0 1 f218"/>
                                  <a:gd name="f324" fmla="*/ f212 1 f218"/>
                                  <a:gd name="f325" fmla="*/ 0 1 f219"/>
                                  <a:gd name="f326" fmla="*/ f213 1 f219"/>
                                  <a:gd name="f327" fmla="*/ f272 1 f218"/>
                                  <a:gd name="f328" fmla="*/ f273 1 f219"/>
                                  <a:gd name="f329" fmla="*/ f274 1 f218"/>
                                  <a:gd name="f330" fmla="*/ f275 1 f219"/>
                                  <a:gd name="f331" fmla="*/ f276 1 f218"/>
                                  <a:gd name="f332" fmla="*/ f277 1 f219"/>
                                  <a:gd name="f333" fmla="*/ f278 1 f218"/>
                                  <a:gd name="f334" fmla="*/ f279 1 f219"/>
                                  <a:gd name="f335" fmla="*/ f280 1 f218"/>
                                  <a:gd name="f336" fmla="*/ f281 1 f219"/>
                                  <a:gd name="f337" fmla="*/ f282 1 f218"/>
                                  <a:gd name="f338" fmla="*/ f283 1 f219"/>
                                  <a:gd name="f339" fmla="*/ f284 1 f218"/>
                                  <a:gd name="f340" fmla="*/ f285 1 f219"/>
                                  <a:gd name="f341" fmla="*/ f286 1 f218"/>
                                  <a:gd name="f342" fmla="*/ f287 1 f219"/>
                                  <a:gd name="f343" fmla="*/ f288 1 f218"/>
                                  <a:gd name="f344" fmla="*/ f289 1 f218"/>
                                  <a:gd name="f345" fmla="*/ f290 1 f219"/>
                                  <a:gd name="f346" fmla="*/ f291 1 f218"/>
                                  <a:gd name="f347" fmla="*/ f292 1 f218"/>
                                  <a:gd name="f348" fmla="*/ f293 1 f219"/>
                                  <a:gd name="f349" fmla="*/ f294 1 f218"/>
                                  <a:gd name="f350" fmla="*/ f295 1 f218"/>
                                  <a:gd name="f351" fmla="*/ f296 1 f219"/>
                                  <a:gd name="f352" fmla="*/ f297 1 f218"/>
                                  <a:gd name="f353" fmla="*/ f298 1 f219"/>
                                  <a:gd name="f354" fmla="*/ f299 1 f218"/>
                                  <a:gd name="f355" fmla="*/ f300 1 f219"/>
                                  <a:gd name="f356" fmla="*/ f301 1 f218"/>
                                  <a:gd name="f357" fmla="*/ f302 1 f219"/>
                                  <a:gd name="f358" fmla="*/ f303 1 f218"/>
                                  <a:gd name="f359" fmla="*/ f304 1 f218"/>
                                  <a:gd name="f360" fmla="*/ f305 1 f219"/>
                                  <a:gd name="f361" fmla="*/ f306 1 f219"/>
                                  <a:gd name="f362" fmla="*/ f307 1 f219"/>
                                  <a:gd name="f363" fmla="*/ f308 1 f218"/>
                                  <a:gd name="f364" fmla="*/ f309 1 f219"/>
                                  <a:gd name="f365" fmla="*/ f310 1 f218"/>
                                  <a:gd name="f366" fmla="*/ f311 1 f218"/>
                                  <a:gd name="f367" fmla="*/ f312 1 f219"/>
                                  <a:gd name="f368" fmla="*/ f313 1 f218"/>
                                  <a:gd name="f369" fmla="*/ f314 1 f219"/>
                                  <a:gd name="f370" fmla="*/ f315 1 f219"/>
                                  <a:gd name="f371" fmla="*/ f316 1 f218"/>
                                  <a:gd name="f372" fmla="*/ f317 1 f219"/>
                                  <a:gd name="f373" fmla="*/ f318 1 f219"/>
                                  <a:gd name="f374" fmla="*/ f319 1 f219"/>
                                  <a:gd name="f375" fmla="*/ f320 1 f219"/>
                                  <a:gd name="f376" fmla="*/ f321 1 f218"/>
                                  <a:gd name="f377" fmla="*/ f322 1 f218"/>
                                  <a:gd name="f378" fmla="*/ f323 f209 1"/>
                                  <a:gd name="f379" fmla="*/ f324 f209 1"/>
                                  <a:gd name="f380" fmla="*/ f326 f210 1"/>
                                  <a:gd name="f381" fmla="*/ f325 f210 1"/>
                                  <a:gd name="f382" fmla="*/ f327 f209 1"/>
                                  <a:gd name="f383" fmla="*/ f328 f210 1"/>
                                  <a:gd name="f384" fmla="*/ f329 f209 1"/>
                                  <a:gd name="f385" fmla="*/ f330 f210 1"/>
                                  <a:gd name="f386" fmla="*/ f331 f209 1"/>
                                  <a:gd name="f387" fmla="*/ f332 f210 1"/>
                                  <a:gd name="f388" fmla="*/ f333 f209 1"/>
                                  <a:gd name="f389" fmla="*/ f334 f210 1"/>
                                  <a:gd name="f390" fmla="*/ f335 f209 1"/>
                                  <a:gd name="f391" fmla="*/ f336 f210 1"/>
                                  <a:gd name="f392" fmla="*/ f337 f209 1"/>
                                  <a:gd name="f393" fmla="*/ f338 f210 1"/>
                                  <a:gd name="f394" fmla="*/ f339 f209 1"/>
                                  <a:gd name="f395" fmla="*/ f340 f210 1"/>
                                  <a:gd name="f396" fmla="*/ f341 f209 1"/>
                                  <a:gd name="f397" fmla="*/ f342 f210 1"/>
                                  <a:gd name="f398" fmla="*/ f343 f209 1"/>
                                  <a:gd name="f399" fmla="*/ f344 f209 1"/>
                                  <a:gd name="f400" fmla="*/ f345 f210 1"/>
                                  <a:gd name="f401" fmla="*/ f346 f209 1"/>
                                  <a:gd name="f402" fmla="*/ f347 f209 1"/>
                                  <a:gd name="f403" fmla="*/ f348 f210 1"/>
                                  <a:gd name="f404" fmla="*/ f349 f209 1"/>
                                  <a:gd name="f405" fmla="*/ f350 f209 1"/>
                                  <a:gd name="f406" fmla="*/ f351 f210 1"/>
                                  <a:gd name="f407" fmla="*/ f352 f209 1"/>
                                  <a:gd name="f408" fmla="*/ f353 f210 1"/>
                                  <a:gd name="f409" fmla="*/ f354 f209 1"/>
                                  <a:gd name="f410" fmla="*/ f355 f210 1"/>
                                  <a:gd name="f411" fmla="*/ f356 f209 1"/>
                                  <a:gd name="f412" fmla="*/ f357 f210 1"/>
                                  <a:gd name="f413" fmla="*/ f358 f209 1"/>
                                  <a:gd name="f414" fmla="*/ f359 f209 1"/>
                                  <a:gd name="f415" fmla="*/ f360 f210 1"/>
                                  <a:gd name="f416" fmla="*/ f361 f210 1"/>
                                  <a:gd name="f417" fmla="*/ f362 f210 1"/>
                                  <a:gd name="f418" fmla="*/ f363 f209 1"/>
                                  <a:gd name="f419" fmla="*/ f364 f210 1"/>
                                  <a:gd name="f420" fmla="*/ f365 f209 1"/>
                                  <a:gd name="f421" fmla="*/ f366 f209 1"/>
                                  <a:gd name="f422" fmla="*/ f367 f210 1"/>
                                  <a:gd name="f423" fmla="*/ f368 f209 1"/>
                                  <a:gd name="f424" fmla="*/ f369 f210 1"/>
                                  <a:gd name="f425" fmla="*/ f370 f210 1"/>
                                  <a:gd name="f426" fmla="*/ f371 f209 1"/>
                                  <a:gd name="f427" fmla="*/ f372 f210 1"/>
                                  <a:gd name="f428" fmla="*/ f373 f210 1"/>
                                  <a:gd name="f429" fmla="*/ f374 f210 1"/>
                                  <a:gd name="f430" fmla="*/ f375 f210 1"/>
                                  <a:gd name="f431" fmla="*/ f376 f209 1"/>
                                  <a:gd name="f432" fmla="*/ f377 f209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271">
                                    <a:pos x="f382" y="f383"/>
                                  </a:cxn>
                                  <a:cxn ang="f271">
                                    <a:pos x="f384" y="f385"/>
                                  </a:cxn>
                                  <a:cxn ang="f271">
                                    <a:pos x="f386" y="f387"/>
                                  </a:cxn>
                                  <a:cxn ang="f271">
                                    <a:pos x="f388" y="f389"/>
                                  </a:cxn>
                                  <a:cxn ang="f271">
                                    <a:pos x="f390" y="f391"/>
                                  </a:cxn>
                                  <a:cxn ang="f271">
                                    <a:pos x="f392" y="f393"/>
                                  </a:cxn>
                                  <a:cxn ang="f271">
                                    <a:pos x="f394" y="f395"/>
                                  </a:cxn>
                                  <a:cxn ang="f271">
                                    <a:pos x="f396" y="f397"/>
                                  </a:cxn>
                                  <a:cxn ang="f271">
                                    <a:pos x="f398" y="f395"/>
                                  </a:cxn>
                                  <a:cxn ang="f271">
                                    <a:pos x="f399" y="f400"/>
                                  </a:cxn>
                                  <a:cxn ang="f271">
                                    <a:pos x="f401" y="f387"/>
                                  </a:cxn>
                                  <a:cxn ang="f271">
                                    <a:pos x="f402" y="f403"/>
                                  </a:cxn>
                                  <a:cxn ang="f271">
                                    <a:pos x="f404" y="f385"/>
                                  </a:cxn>
                                  <a:cxn ang="f271">
                                    <a:pos x="f405" y="f406"/>
                                  </a:cxn>
                                  <a:cxn ang="f271">
                                    <a:pos x="f407" y="f408"/>
                                  </a:cxn>
                                  <a:cxn ang="f271">
                                    <a:pos x="f409" y="f410"/>
                                  </a:cxn>
                                  <a:cxn ang="f271">
                                    <a:pos x="f411" y="f412"/>
                                  </a:cxn>
                                  <a:cxn ang="f271">
                                    <a:pos x="f413" y="f410"/>
                                  </a:cxn>
                                  <a:cxn ang="f271">
                                    <a:pos x="f411" y="f406"/>
                                  </a:cxn>
                                  <a:cxn ang="f271">
                                    <a:pos x="f414" y="f415"/>
                                  </a:cxn>
                                  <a:cxn ang="f271">
                                    <a:pos x="f405" y="f416"/>
                                  </a:cxn>
                                  <a:cxn ang="f271">
                                    <a:pos x="f404" y="f417"/>
                                  </a:cxn>
                                  <a:cxn ang="f271">
                                    <a:pos x="f418" y="f419"/>
                                  </a:cxn>
                                  <a:cxn ang="f271">
                                    <a:pos x="f420" y="f410"/>
                                  </a:cxn>
                                  <a:cxn ang="f271">
                                    <a:pos x="f421" y="f422"/>
                                  </a:cxn>
                                  <a:cxn ang="f271">
                                    <a:pos x="f423" y="f424"/>
                                  </a:cxn>
                                  <a:cxn ang="f271">
                                    <a:pos x="f421" y="f412"/>
                                  </a:cxn>
                                  <a:cxn ang="f271">
                                    <a:pos x="f411" y="f424"/>
                                  </a:cxn>
                                  <a:cxn ang="f271">
                                    <a:pos x="f409" y="f425"/>
                                  </a:cxn>
                                  <a:cxn ang="f271">
                                    <a:pos x="f426" y="f408"/>
                                  </a:cxn>
                                  <a:cxn ang="f271">
                                    <a:pos x="f414" y="f408"/>
                                  </a:cxn>
                                  <a:cxn ang="f271">
                                    <a:pos x="f405" y="f417"/>
                                  </a:cxn>
                                  <a:cxn ang="f271">
                                    <a:pos x="f405" y="f410"/>
                                  </a:cxn>
                                  <a:cxn ang="f271">
                                    <a:pos x="f414" y="f419"/>
                                  </a:cxn>
                                  <a:cxn ang="f271">
                                    <a:pos x="f405" y="f427"/>
                                  </a:cxn>
                                  <a:cxn ang="f271">
                                    <a:pos x="f423" y="f416"/>
                                  </a:cxn>
                                  <a:cxn ang="f271">
                                    <a:pos x="f421" y="f415"/>
                                  </a:cxn>
                                  <a:cxn ang="f271">
                                    <a:pos x="f426" y="f428"/>
                                  </a:cxn>
                                  <a:cxn ang="f271">
                                    <a:pos x="f407" y="f415"/>
                                  </a:cxn>
                                  <a:cxn ang="f271">
                                    <a:pos x="f420" y="f429"/>
                                  </a:cxn>
                                  <a:cxn ang="f271">
                                    <a:pos x="f405" y="f408"/>
                                  </a:cxn>
                                  <a:cxn ang="f271">
                                    <a:pos x="f404" y="f419"/>
                                  </a:cxn>
                                  <a:cxn ang="f271">
                                    <a:pos x="f414" y="f422"/>
                                  </a:cxn>
                                  <a:cxn ang="f271">
                                    <a:pos x="f413" y="f430"/>
                                  </a:cxn>
                                  <a:cxn ang="f271">
                                    <a:pos x="f409" y="f424"/>
                                  </a:cxn>
                                  <a:cxn ang="f271">
                                    <a:pos x="f411" y="f430"/>
                                  </a:cxn>
                                  <a:cxn ang="f271">
                                    <a:pos x="f426" y="f415"/>
                                  </a:cxn>
                                  <a:cxn ang="f271">
                                    <a:pos x="f404" y="f408"/>
                                  </a:cxn>
                                  <a:cxn ang="f271">
                                    <a:pos x="f431" y="f422"/>
                                  </a:cxn>
                                  <a:cxn ang="f271">
                                    <a:pos x="f407" y="f412"/>
                                  </a:cxn>
                                  <a:cxn ang="f271">
                                    <a:pos x="f418" y="f424"/>
                                  </a:cxn>
                                  <a:cxn ang="f271">
                                    <a:pos x="f432" y="f408"/>
                                  </a:cxn>
                                  <a:cxn ang="f271">
                                    <a:pos x="f404" y="f410"/>
                                  </a:cxn>
                                </a:cxnLst>
                                <a:rect l="f378" t="f381" r="f379" b="f380"/>
                                <a:pathLst>
                                  <a:path w="1929" h="861">
                                    <a:moveTo>
                                      <a:pt x="f7" y="f9"/>
                                    </a:moveTo>
                                    <a:cubicBezTo>
                                      <a:pt x="f10" y="f11"/>
                                      <a:pt x="f12" y="f13"/>
                                      <a:pt x="f14" y="f15"/>
                                    </a:cubicBezTo>
                                    <a:cubicBezTo>
                                      <a:pt x="f16" y="f17"/>
                                      <a:pt x="f18" y="f19"/>
                                      <a:pt x="f20" y="f21"/>
                                    </a:cubicBezTo>
                                    <a:cubicBezTo>
                                      <a:pt x="f22" y="f23"/>
                                      <a:pt x="f24" y="f25"/>
                                      <a:pt x="f26" y="f27"/>
                                    </a:cubicBezTo>
                                    <a:cubicBezTo>
                                      <a:pt x="f28" y="f3"/>
                                      <a:pt x="f29" y="f30"/>
                                      <a:pt x="f31" y="f32"/>
                                    </a:cubicBezTo>
                                    <a:cubicBezTo>
                                      <a:pt x="f33" y="f34"/>
                                      <a:pt x="f35" y="f36"/>
                                      <a:pt x="f37" y="f38"/>
                                    </a:cubicBezTo>
                                    <a:cubicBezTo>
                                      <a:pt x="f39" y="f40"/>
                                      <a:pt x="f41" y="f42"/>
                                      <a:pt x="f43" y="f44"/>
                                    </a:cubicBezTo>
                                    <a:cubicBezTo>
                                      <a:pt x="f45" y="f46"/>
                                      <a:pt x="f47" y="f48"/>
                                      <a:pt x="f49" y="f6"/>
                                    </a:cubicBezTo>
                                    <a:cubicBezTo>
                                      <a:pt x="f50" y="f48"/>
                                      <a:pt x="f51" y="f52"/>
                                      <a:pt x="f53" y="f44"/>
                                    </a:cubicBezTo>
                                    <a:cubicBezTo>
                                      <a:pt x="f54" y="f55"/>
                                      <a:pt x="f56" y="f57"/>
                                      <a:pt x="f58" y="f3"/>
                                    </a:cubicBezTo>
                                    <a:cubicBezTo>
                                      <a:pt x="f59" y="f60"/>
                                      <a:pt x="f61" y="f62"/>
                                      <a:pt x="f63" y="f21"/>
                                    </a:cubicBezTo>
                                    <a:cubicBezTo>
                                      <a:pt x="f64" y="f65"/>
                                      <a:pt x="f66" y="f67"/>
                                      <a:pt x="f68" y="f2"/>
                                    </a:cubicBezTo>
                                    <a:cubicBezTo>
                                      <a:pt x="f69" y="f70"/>
                                      <a:pt x="f71" y="f72"/>
                                      <a:pt x="f17" y="f15"/>
                                    </a:cubicBezTo>
                                    <a:cubicBezTo>
                                      <a:pt x="f73" y="f74"/>
                                      <a:pt x="f75" y="f76"/>
                                      <a:pt x="f77" y="f78"/>
                                    </a:cubicBezTo>
                                    <a:cubicBezTo>
                                      <a:pt x="f79" y="f80"/>
                                      <a:pt x="f81" y="f82"/>
                                      <a:pt x="f83" y="f84"/>
                                    </a:cubicBezTo>
                                    <a:cubicBezTo>
                                      <a:pt x="f85" y="f86"/>
                                      <a:pt x="f87" y="f88"/>
                                      <a:pt x="f89" y="f90"/>
                                    </a:cubicBezTo>
                                    <a:cubicBezTo>
                                      <a:pt x="f91" y="f92"/>
                                      <a:pt x="f93" y="f94"/>
                                      <a:pt x="f95" y="f94"/>
                                    </a:cubicBezTo>
                                    <a:cubicBezTo>
                                      <a:pt x="f96" y="f94"/>
                                      <a:pt x="f97" y="f98"/>
                                      <a:pt x="f97" y="f90"/>
                                    </a:cubicBezTo>
                                    <a:cubicBezTo>
                                      <a:pt x="f97" y="f99"/>
                                      <a:pt x="f100" y="f101"/>
                                      <a:pt x="f95" y="f78"/>
                                    </a:cubicBezTo>
                                    <a:cubicBezTo>
                                      <a:pt x="f3" y="f102"/>
                                      <a:pt x="f6" y="f103"/>
                                      <a:pt x="f104" y="f105"/>
                                    </a:cubicBezTo>
                                    <a:cubicBezTo>
                                      <a:pt x="f106" y="f107"/>
                                      <a:pt x="f108" y="f109"/>
                                      <a:pt x="f77" y="f110"/>
                                    </a:cubicBezTo>
                                    <a:cubicBezTo>
                                      <a:pt x="f111" y="f112"/>
                                      <a:pt x="f113" y="f114"/>
                                      <a:pt x="f17" y="f115"/>
                                    </a:cubicBezTo>
                                    <a:cubicBezTo>
                                      <a:pt x="f116" y="f117"/>
                                      <a:pt x="f69" y="f118"/>
                                      <a:pt x="f119" y="f120"/>
                                    </a:cubicBezTo>
                                    <a:cubicBezTo>
                                      <a:pt x="f121" y="f122"/>
                                      <a:pt x="f123" y="f124"/>
                                      <a:pt x="f125" y="f90"/>
                                    </a:cubicBezTo>
                                    <a:cubicBezTo>
                                      <a:pt x="f126" y="f127"/>
                                      <a:pt x="f128" y="f129"/>
                                      <a:pt x="f130" y="f92"/>
                                    </a:cubicBezTo>
                                    <a:cubicBezTo>
                                      <a:pt x="f131" y="f132"/>
                                      <a:pt x="f133" y="f134"/>
                                      <a:pt x="f133" y="f135"/>
                                    </a:cubicBezTo>
                                    <a:cubicBezTo>
                                      <a:pt x="f133" y="f136"/>
                                      <a:pt x="f83" y="f122"/>
                                      <a:pt x="f130" y="f94"/>
                                    </a:cubicBezTo>
                                    <a:cubicBezTo>
                                      <a:pt x="f87" y="f122"/>
                                      <a:pt x="f137" y="f136"/>
                                      <a:pt x="f95" y="f135"/>
                                    </a:cubicBezTo>
                                    <a:cubicBezTo>
                                      <a:pt x="f138" y="f139"/>
                                      <a:pt x="f140" y="f141"/>
                                      <a:pt x="f89" y="f142"/>
                                    </a:cubicBezTo>
                                    <a:cubicBezTo>
                                      <a:pt x="f143" y="f144"/>
                                      <a:pt x="f145" y="f146"/>
                                      <a:pt x="f87" y="f84"/>
                                    </a:cubicBezTo>
                                    <a:cubicBezTo>
                                      <a:pt x="f147" y="f56"/>
                                      <a:pt x="f148" y="f149"/>
                                      <a:pt x="f104" y="f84"/>
                                    </a:cubicBezTo>
                                    <a:cubicBezTo>
                                      <a:pt x="f133" y="f150"/>
                                      <a:pt x="f151" y="f115"/>
                                      <a:pt x="f77" y="f115"/>
                                    </a:cubicBezTo>
                                    <a:cubicBezTo>
                                      <a:pt x="f152" y="f115"/>
                                      <a:pt x="f77" y="f90"/>
                                      <a:pt x="f77" y="f90"/>
                                    </a:cubicBezTo>
                                    <a:cubicBezTo>
                                      <a:pt x="f125" y="f153"/>
                                      <a:pt x="f154" y="f155"/>
                                      <a:pt x="f104" y="f120"/>
                                    </a:cubicBezTo>
                                    <a:cubicBezTo>
                                      <a:pt x="f156" y="f157"/>
                                      <a:pt x="f158" y="f159"/>
                                      <a:pt x="f77" y="f117"/>
                                    </a:cubicBezTo>
                                    <a:cubicBezTo>
                                      <a:pt x="f73" y="f115"/>
                                      <a:pt x="f160" y="f161"/>
                                      <a:pt x="f133" y="f110"/>
                                    </a:cubicBezTo>
                                    <a:cubicBezTo>
                                      <a:pt x="f162" y="f163"/>
                                      <a:pt x="f34" y="f164"/>
                                      <a:pt x="f130" y="f105"/>
                                    </a:cubicBezTo>
                                    <a:cubicBezTo>
                                      <a:pt x="f165" y="f166"/>
                                      <a:pt x="f167" y="f168"/>
                                      <a:pt x="f87" y="f168"/>
                                    </a:cubicBezTo>
                                    <a:cubicBezTo>
                                      <a:pt x="f169" y="f168"/>
                                      <a:pt x="f85" y="f170"/>
                                      <a:pt x="f83" y="f105"/>
                                    </a:cubicBezTo>
                                    <a:cubicBezTo>
                                      <a:pt x="f171" y="f172"/>
                                      <a:pt x="f133" y="f173"/>
                                      <a:pt x="f125" y="f174"/>
                                    </a:cubicBezTo>
                                    <a:cubicBezTo>
                                      <a:pt x="f73" y="f115"/>
                                      <a:pt x="f175" y="f54"/>
                                      <a:pt x="f77" y="f84"/>
                                    </a:cubicBezTo>
                                    <a:cubicBezTo>
                                      <a:pt x="f176" y="f177"/>
                                      <a:pt x="f178" y="f179"/>
                                      <a:pt x="f17" y="f120"/>
                                    </a:cubicBezTo>
                                    <a:cubicBezTo>
                                      <a:pt x="f180" y="f181"/>
                                      <a:pt x="f125" y="f127"/>
                                      <a:pt x="f104" y="f92"/>
                                    </a:cubicBezTo>
                                    <a:cubicBezTo>
                                      <a:pt x="f36" y="f182"/>
                                      <a:pt x="f97" y="f183"/>
                                      <a:pt x="f97" y="f183"/>
                                    </a:cubicBezTo>
                                    <a:cubicBezTo>
                                      <a:pt x="f100" y="f184"/>
                                      <a:pt x="f185" y="f135"/>
                                      <a:pt x="f89" y="f135"/>
                                    </a:cubicBezTo>
                                    <a:cubicBezTo>
                                      <a:pt x="f143" y="f135"/>
                                      <a:pt x="f95" y="f8"/>
                                      <a:pt x="f95" y="f183"/>
                                    </a:cubicBezTo>
                                    <a:cubicBezTo>
                                      <a:pt x="f95" y="f186"/>
                                      <a:pt x="f187" y="f188"/>
                                      <a:pt x="f87" y="f105"/>
                                    </a:cubicBezTo>
                                    <a:cubicBezTo>
                                      <a:pt x="f189" y="f173"/>
                                      <a:pt x="f190" y="f191"/>
                                      <a:pt x="f17" y="f84"/>
                                    </a:cubicBezTo>
                                    <a:cubicBezTo>
                                      <a:pt x="f192" y="f120"/>
                                      <a:pt x="f193" y="f194"/>
                                      <a:pt x="f113" y="f92"/>
                                    </a:cubicBezTo>
                                    <a:cubicBezTo>
                                      <a:pt x="f195" y="f196"/>
                                      <a:pt x="f197" y="f198"/>
                                      <a:pt x="f83" y="f94"/>
                                    </a:cubicBezTo>
                                    <a:cubicBezTo>
                                      <a:pt x="f125" y="f122"/>
                                      <a:pt x="f113" y="f199"/>
                                      <a:pt x="f119" y="f135"/>
                                    </a:cubicBezTo>
                                    <a:cubicBezTo>
                                      <a:pt x="f200" y="f201"/>
                                      <a:pt x="f202" y="f203"/>
                                      <a:pt x="f71" y="f84"/>
                                    </a:cubicBezTo>
                                    <a:cubicBezTo>
                                      <a:pt x="f204" y="f205"/>
                                      <a:pt x="f206" y="f207"/>
                                      <a:pt x="f17" y="f90"/>
                                    </a:cubicBezTo>
                                  </a:path>
                                </a:pathLst>
                              </a:custGeom>
                              <a:noFill/>
                              <a:ln w="9528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0A91A2" id="Полилиния: фигура 36" o:spid="_x0000_s1026" style="position:absolute;margin-left:3.1pt;margin-top:2.75pt;width:16.5pt;height:9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 strokeweight=".26467mm">
                      <v:path arrowok="t" o:connecttype="custom" o:connectlocs="104775,0;209550,57150;104775,114300;0,57150;209550,76997;198687,53101;189996,39826;181306,26551;176961,18585;150889,7965;144371,2655;137853,0;90055,2655;44430,23895;35740,39826;33567,47791;27049,53101;20531,69031;11841,92927;5323,98237;3150,106202;978,98237;3150,69031;14013,79652;20531,82307;27049,87617;31394,95582;18359,98237;9668,100892;16186,103547;9668,106202;3150,103547;5323,74341;7496,92927;14013,92927;20531,87617;20531,98237;14013,95582;20531,90272;16186,82307;9668,79652;7496,71686;11841,79652;18359,84962;20531,92927;27049,95582;14013,100892;978,111512;5323,103547;3150,111512;7496,79652;27049,92927;24877,100892;11841,106202;31394,103547;29222,92927;27049,98237" o:connectangles="270,0,90,180,0,0,0,0,0,0,0,0,0,0,0,0,0,0,0,0,0,0,0,0,0,0,0,0,0,0,0,0,0,0,0,0,0,0,0,0,0,0,0,0,0,0,0,0,0,0,0,0,0,0,0,0,0" textboxrect="0,0,1929,861"/>
                    </v:shape>
                  </w:pict>
                </mc:Fallback>
              </mc:AlternateContent>
            </w: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C5CBFB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2F6873" w14:textId="3B69F769" w:rsidR="004B3F2D" w:rsidRDefault="0048708B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>
              <w:rPr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3975141D" wp14:editId="22D1853D">
                      <wp:simplePos x="0" y="0"/>
                      <wp:positionH relativeFrom="column">
                        <wp:posOffset>-175895</wp:posOffset>
                      </wp:positionH>
                      <wp:positionV relativeFrom="paragraph">
                        <wp:posOffset>39370</wp:posOffset>
                      </wp:positionV>
                      <wp:extent cx="209550" cy="114300"/>
                      <wp:effectExtent l="0" t="0" r="19047" b="12070"/>
                      <wp:wrapNone/>
                      <wp:docPr id="1533378847" name="Полилиния: фигура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114300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360"/>
                                  <a:gd name="f3" fmla="val 180"/>
                                  <a:gd name="f4" fmla="val w"/>
                                  <a:gd name="f5" fmla="val h"/>
                                  <a:gd name="f6" fmla="val 0"/>
                                  <a:gd name="f7" fmla="val 1929"/>
                                  <a:gd name="f8" fmla="val 861"/>
                                  <a:gd name="f9" fmla="val 580"/>
                                  <a:gd name="f10" fmla="val 1902"/>
                                  <a:gd name="f11" fmla="val 474"/>
                                  <a:gd name="f12" fmla="val 1921"/>
                                  <a:gd name="f13" fmla="val 461"/>
                                  <a:gd name="f14" fmla="val 1829"/>
                                  <a:gd name="f15" fmla="val 400"/>
                                  <a:gd name="f16" fmla="val 1779"/>
                                  <a:gd name="f17" fmla="val 249"/>
                                  <a:gd name="f18" fmla="val 1852"/>
                                  <a:gd name="f19" fmla="val 429"/>
                                  <a:gd name="f20" fmla="val 1749"/>
                                  <a:gd name="f21" fmla="val 300"/>
                                  <a:gd name="f22" fmla="val 1639"/>
                                  <a:gd name="f23" fmla="val 162"/>
                                  <a:gd name="f24" fmla="val 1841"/>
                                  <a:gd name="f25" fmla="val 315"/>
                                  <a:gd name="f26" fmla="val 1669"/>
                                  <a:gd name="f27" fmla="val 200"/>
                                  <a:gd name="f28" fmla="val 1656"/>
                                  <a:gd name="f29" fmla="val 1649"/>
                                  <a:gd name="f30" fmla="val 153"/>
                                  <a:gd name="f31" fmla="val 1629"/>
                                  <a:gd name="f32" fmla="val 140"/>
                                  <a:gd name="f33" fmla="val 1571"/>
                                  <a:gd name="f34" fmla="val 104"/>
                                  <a:gd name="f35" fmla="val 1458"/>
                                  <a:gd name="f36" fmla="val 83"/>
                                  <a:gd name="f37" fmla="val 1389"/>
                                  <a:gd name="f38" fmla="val 60"/>
                                  <a:gd name="f39" fmla="val 1366"/>
                                  <a:gd name="f40" fmla="val 52"/>
                                  <a:gd name="f41" fmla="val 1350"/>
                                  <a:gd name="f42" fmla="val 31"/>
                                  <a:gd name="f43" fmla="val 1329"/>
                                  <a:gd name="f44" fmla="val 20"/>
                                  <a:gd name="f45" fmla="val 1310"/>
                                  <a:gd name="f46" fmla="val 11"/>
                                  <a:gd name="f47" fmla="val 1289"/>
                                  <a:gd name="f48" fmla="val 7"/>
                                  <a:gd name="f49" fmla="val 1269"/>
                                  <a:gd name="f50" fmla="val 1122"/>
                                  <a:gd name="f51" fmla="val 975"/>
                                  <a:gd name="f52" fmla="val 4"/>
                                  <a:gd name="f53" fmla="val 829"/>
                                  <a:gd name="f54" fmla="val 685"/>
                                  <a:gd name="f55" fmla="val 35"/>
                                  <a:gd name="f56" fmla="val 542"/>
                                  <a:gd name="f57" fmla="val 136"/>
                                  <a:gd name="f58" fmla="val 409"/>
                                  <a:gd name="f59" fmla="val 382"/>
                                  <a:gd name="f60" fmla="val 220"/>
                                  <a:gd name="f61" fmla="val 356"/>
                                  <a:gd name="f62" fmla="val 260"/>
                                  <a:gd name="f63" fmla="val 329"/>
                                  <a:gd name="f64" fmla="val 317"/>
                                  <a:gd name="f65" fmla="val 318"/>
                                  <a:gd name="f66" fmla="val 322"/>
                                  <a:gd name="f67" fmla="val 344"/>
                                  <a:gd name="f68" fmla="val 309"/>
                                  <a:gd name="f69" fmla="val 294"/>
                                  <a:gd name="f70" fmla="val 379"/>
                                  <a:gd name="f71" fmla="val 269"/>
                                  <a:gd name="f72" fmla="val 387"/>
                                  <a:gd name="f73" fmla="val 176"/>
                                  <a:gd name="f74" fmla="val 619"/>
                                  <a:gd name="f75" fmla="val 292"/>
                                  <a:gd name="f76" fmla="val 287"/>
                                  <a:gd name="f77" fmla="val 189"/>
                                  <a:gd name="f78" fmla="val 520"/>
                                  <a:gd name="f79" fmla="val 157"/>
                                  <a:gd name="f80" fmla="val 591"/>
                                  <a:gd name="f81" fmla="val 163"/>
                                  <a:gd name="f82" fmla="val 646"/>
                                  <a:gd name="f83" fmla="val 109"/>
                                  <a:gd name="f84" fmla="val 700"/>
                                  <a:gd name="f85" fmla="val 92"/>
                                  <a:gd name="f86" fmla="val 717"/>
                                  <a:gd name="f87" fmla="val 69"/>
                                  <a:gd name="f88" fmla="val 727"/>
                                  <a:gd name="f89" fmla="val 49"/>
                                  <a:gd name="f90" fmla="val 740"/>
                                  <a:gd name="f91" fmla="val 42"/>
                                  <a:gd name="f92" fmla="val 760"/>
                                  <a:gd name="f93" fmla="val 50"/>
                                  <a:gd name="f94" fmla="val 800"/>
                                  <a:gd name="f95" fmla="val 29"/>
                                  <a:gd name="f96" fmla="val 8"/>
                                  <a:gd name="f97" fmla="val 9"/>
                                  <a:gd name="f98" fmla="val 761"/>
                                  <a:gd name="f99" fmla="val 666"/>
                                  <a:gd name="f100" fmla="val 22"/>
                                  <a:gd name="f101" fmla="val 593"/>
                                  <a:gd name="f102" fmla="val 570"/>
                                  <a:gd name="f103" fmla="val 497"/>
                                  <a:gd name="f104" fmla="val 129"/>
                                  <a:gd name="f105" fmla="val 600"/>
                                  <a:gd name="f106" fmla="val 145"/>
                                  <a:gd name="f107" fmla="val 613"/>
                                  <a:gd name="f108" fmla="val 170"/>
                                  <a:gd name="f109" fmla="val 611"/>
                                  <a:gd name="f110" fmla="val 620"/>
                                  <a:gd name="f111" fmla="val 210"/>
                                  <a:gd name="f112" fmla="val 631"/>
                                  <a:gd name="f113" fmla="val 229"/>
                                  <a:gd name="f114" fmla="val 647"/>
                                  <a:gd name="f115" fmla="val 660"/>
                                  <a:gd name="f116" fmla="val 262"/>
                                  <a:gd name="f117" fmla="val 680"/>
                                  <a:gd name="f118" fmla="val 696"/>
                                  <a:gd name="f119" fmla="val 289"/>
                                  <a:gd name="f120" fmla="val 720"/>
                                  <a:gd name="f121" fmla="val 274"/>
                                  <a:gd name="f122" fmla="val 793"/>
                                  <a:gd name="f123" fmla="val 197"/>
                                  <a:gd name="f124" fmla="val 749"/>
                                  <a:gd name="f125" fmla="val 169"/>
                                  <a:gd name="f126" fmla="val 142"/>
                                  <a:gd name="f127" fmla="val 747"/>
                                  <a:gd name="f128" fmla="val 101"/>
                                  <a:gd name="f129" fmla="val 735"/>
                                  <a:gd name="f130" fmla="val 89"/>
                                  <a:gd name="f131" fmla="val 80"/>
                                  <a:gd name="f132" fmla="val 779"/>
                                  <a:gd name="f133" fmla="val 149"/>
                                  <a:gd name="f134" fmla="val 759"/>
                                  <a:gd name="f135" fmla="val 780"/>
                                  <a:gd name="f136" fmla="val 801"/>
                                  <a:gd name="f137" fmla="val 32"/>
                                  <a:gd name="f138" fmla="val 17"/>
                                  <a:gd name="f139" fmla="val 707"/>
                                  <a:gd name="f140" fmla="val 16"/>
                                  <a:gd name="f141" fmla="val 626"/>
                                  <a:gd name="f142" fmla="val 560"/>
                                  <a:gd name="f143" fmla="val 70"/>
                                  <a:gd name="f144" fmla="val 518"/>
                                  <a:gd name="f145" fmla="val 62"/>
                                  <a:gd name="f146" fmla="val 653"/>
                                  <a:gd name="f147" fmla="val 122"/>
                                  <a:gd name="f148" fmla="val 102"/>
                                  <a:gd name="f149" fmla="val 538"/>
                                  <a:gd name="f150" fmla="val 687"/>
                                  <a:gd name="f151" fmla="val 165"/>
                                  <a:gd name="f152" fmla="val 349"/>
                                  <a:gd name="f153" fmla="val 733"/>
                                  <a:gd name="f154" fmla="val 111"/>
                                  <a:gd name="f155" fmla="val 732"/>
                                  <a:gd name="f156" fmla="val 199"/>
                                  <a:gd name="f157" fmla="val 673"/>
                                  <a:gd name="f158" fmla="val 324"/>
                                  <a:gd name="f159" fmla="val 725"/>
                                  <a:gd name="f160" fmla="val 168"/>
                                  <a:gd name="f161" fmla="val 635"/>
                                  <a:gd name="f162" fmla="val 133"/>
                                  <a:gd name="f163" fmla="val 607"/>
                                  <a:gd name="f164" fmla="val 615"/>
                                  <a:gd name="f165" fmla="val 74"/>
                                  <a:gd name="f166" fmla="val 585"/>
                                  <a:gd name="f167" fmla="val 48"/>
                                  <a:gd name="f168" fmla="val 540"/>
                                  <a:gd name="f169" fmla="val 93"/>
                                  <a:gd name="f170" fmla="val 583"/>
                                  <a:gd name="f171" fmla="val 126"/>
                                  <a:gd name="f172" fmla="val 617"/>
                                  <a:gd name="f173" fmla="val 627"/>
                                  <a:gd name="f174" fmla="val 640"/>
                                  <a:gd name="f175" fmla="val 174"/>
                                  <a:gd name="f176" fmla="val 204"/>
                                  <a:gd name="f177" fmla="val 715"/>
                                  <a:gd name="f178" fmla="val 264"/>
                                  <a:gd name="f179" fmla="val 705"/>
                                  <a:gd name="f180" fmla="val 219"/>
                                  <a:gd name="f181" fmla="val 750"/>
                                  <a:gd name="f182" fmla="val 775"/>
                                  <a:gd name="f183" fmla="val 840"/>
                                  <a:gd name="f184" fmla="val 820"/>
                                  <a:gd name="f185" fmla="val 25"/>
                                  <a:gd name="f186" fmla="val 790"/>
                                  <a:gd name="f187" fmla="val 58"/>
                                  <a:gd name="f188" fmla="val 657"/>
                                  <a:gd name="f189" fmla="val 175"/>
                                  <a:gd name="f190" fmla="val 188"/>
                                  <a:gd name="f191" fmla="val 608"/>
                                  <a:gd name="f192" fmla="val 242"/>
                                  <a:gd name="f193" fmla="val 246"/>
                                  <a:gd name="f194" fmla="val 748"/>
                                  <a:gd name="f195" fmla="val 195"/>
                                  <a:gd name="f196" fmla="val 785"/>
                                  <a:gd name="f197" fmla="val 67"/>
                                  <a:gd name="f198" fmla="val 805"/>
                                  <a:gd name="f199" fmla="val 787"/>
                                  <a:gd name="f200" fmla="val 282"/>
                                  <a:gd name="f201" fmla="val 753"/>
                                  <a:gd name="f202" fmla="val 284"/>
                                  <a:gd name="f203" fmla="val 723"/>
                                  <a:gd name="f204" fmla="val 187"/>
                                  <a:gd name="f205" fmla="val 577"/>
                                  <a:gd name="f206" fmla="val 207"/>
                                  <a:gd name="f207" fmla="val 698"/>
                                  <a:gd name="f208" fmla="+- 0 0 -90"/>
                                  <a:gd name="f209" fmla="*/ f4 1 1929"/>
                                  <a:gd name="f210" fmla="*/ f5 1 861"/>
                                  <a:gd name="f211" fmla="val f6"/>
                                  <a:gd name="f212" fmla="val f7"/>
                                  <a:gd name="f213" fmla="val f8"/>
                                  <a:gd name="f214" fmla="*/ f208 f0 1"/>
                                  <a:gd name="f215" fmla="+- f213 0 f211"/>
                                  <a:gd name="f216" fmla="+- f212 0 f211"/>
                                  <a:gd name="f217" fmla="*/ f214 1 f3"/>
                                  <a:gd name="f218" fmla="*/ f216 1 1929"/>
                                  <a:gd name="f219" fmla="*/ f215 1 861"/>
                                  <a:gd name="f220" fmla="*/ 1929 f216 1"/>
                                  <a:gd name="f221" fmla="*/ 580 f215 1"/>
                                  <a:gd name="f222" fmla="*/ 1829 f216 1"/>
                                  <a:gd name="f223" fmla="*/ 400 f215 1"/>
                                  <a:gd name="f224" fmla="*/ 1749 f216 1"/>
                                  <a:gd name="f225" fmla="*/ 300 f215 1"/>
                                  <a:gd name="f226" fmla="*/ 1669 f216 1"/>
                                  <a:gd name="f227" fmla="*/ 200 f215 1"/>
                                  <a:gd name="f228" fmla="*/ 1629 f216 1"/>
                                  <a:gd name="f229" fmla="*/ 140 f215 1"/>
                                  <a:gd name="f230" fmla="*/ 1389 f216 1"/>
                                  <a:gd name="f231" fmla="*/ 60 f215 1"/>
                                  <a:gd name="f232" fmla="*/ 1329 f216 1"/>
                                  <a:gd name="f233" fmla="*/ 20 f215 1"/>
                                  <a:gd name="f234" fmla="*/ 1269 f216 1"/>
                                  <a:gd name="f235" fmla="*/ 0 f215 1"/>
                                  <a:gd name="f236" fmla="*/ 829 f216 1"/>
                                  <a:gd name="f237" fmla="*/ 409 f216 1"/>
                                  <a:gd name="f238" fmla="*/ 180 f215 1"/>
                                  <a:gd name="f239" fmla="*/ 329 f216 1"/>
                                  <a:gd name="f240" fmla="*/ 309 f216 1"/>
                                  <a:gd name="f241" fmla="*/ 360 f215 1"/>
                                  <a:gd name="f242" fmla="*/ 249 f216 1"/>
                                  <a:gd name="f243" fmla="*/ 189 f216 1"/>
                                  <a:gd name="f244" fmla="*/ 520 f215 1"/>
                                  <a:gd name="f245" fmla="*/ 109 f216 1"/>
                                  <a:gd name="f246" fmla="*/ 700 f215 1"/>
                                  <a:gd name="f247" fmla="*/ 49 f216 1"/>
                                  <a:gd name="f248" fmla="*/ 740 f215 1"/>
                                  <a:gd name="f249" fmla="*/ 29 f216 1"/>
                                  <a:gd name="f250" fmla="*/ 800 f215 1"/>
                                  <a:gd name="f251" fmla="*/ 9 f216 1"/>
                                  <a:gd name="f252" fmla="*/ 129 f216 1"/>
                                  <a:gd name="f253" fmla="*/ 600 f215 1"/>
                                  <a:gd name="f254" fmla="*/ 620 f215 1"/>
                                  <a:gd name="f255" fmla="*/ 660 f215 1"/>
                                  <a:gd name="f256" fmla="*/ 289 f216 1"/>
                                  <a:gd name="f257" fmla="*/ 720 f215 1"/>
                                  <a:gd name="f258" fmla="*/ 169 f216 1"/>
                                  <a:gd name="f259" fmla="*/ 89 f216 1"/>
                                  <a:gd name="f260" fmla="*/ 760 f215 1"/>
                                  <a:gd name="f261" fmla="*/ 149 f216 1"/>
                                  <a:gd name="f262" fmla="*/ 780 f215 1"/>
                                  <a:gd name="f263" fmla="*/ 560 f215 1"/>
                                  <a:gd name="f264" fmla="*/ 69 f216 1"/>
                                  <a:gd name="f265" fmla="*/ 680 f215 1"/>
                                  <a:gd name="f266" fmla="*/ 540 f215 1"/>
                                  <a:gd name="f267" fmla="*/ 640 f215 1"/>
                                  <a:gd name="f268" fmla="*/ 840 f215 1"/>
                                  <a:gd name="f269" fmla="*/ 229 f216 1"/>
                                  <a:gd name="f270" fmla="*/ 269 f216 1"/>
                                  <a:gd name="f271" fmla="+- f217 0 f1"/>
                                  <a:gd name="f272" fmla="*/ f220 1 1929"/>
                                  <a:gd name="f273" fmla="*/ f221 1 861"/>
                                  <a:gd name="f274" fmla="*/ f222 1 1929"/>
                                  <a:gd name="f275" fmla="*/ f223 1 861"/>
                                  <a:gd name="f276" fmla="*/ f224 1 1929"/>
                                  <a:gd name="f277" fmla="*/ f225 1 861"/>
                                  <a:gd name="f278" fmla="*/ f226 1 1929"/>
                                  <a:gd name="f279" fmla="*/ f227 1 861"/>
                                  <a:gd name="f280" fmla="*/ f228 1 1929"/>
                                  <a:gd name="f281" fmla="*/ f229 1 861"/>
                                  <a:gd name="f282" fmla="*/ f230 1 1929"/>
                                  <a:gd name="f283" fmla="*/ f231 1 861"/>
                                  <a:gd name="f284" fmla="*/ f232 1 1929"/>
                                  <a:gd name="f285" fmla="*/ f233 1 861"/>
                                  <a:gd name="f286" fmla="*/ f234 1 1929"/>
                                  <a:gd name="f287" fmla="*/ f235 1 861"/>
                                  <a:gd name="f288" fmla="*/ f236 1 1929"/>
                                  <a:gd name="f289" fmla="*/ f237 1 1929"/>
                                  <a:gd name="f290" fmla="*/ f238 1 861"/>
                                  <a:gd name="f291" fmla="*/ f239 1 1929"/>
                                  <a:gd name="f292" fmla="*/ f240 1 1929"/>
                                  <a:gd name="f293" fmla="*/ f241 1 861"/>
                                  <a:gd name="f294" fmla="*/ f242 1 1929"/>
                                  <a:gd name="f295" fmla="*/ f243 1 1929"/>
                                  <a:gd name="f296" fmla="*/ f244 1 861"/>
                                  <a:gd name="f297" fmla="*/ f245 1 1929"/>
                                  <a:gd name="f298" fmla="*/ f246 1 861"/>
                                  <a:gd name="f299" fmla="*/ f247 1 1929"/>
                                  <a:gd name="f300" fmla="*/ f248 1 861"/>
                                  <a:gd name="f301" fmla="*/ f249 1 1929"/>
                                  <a:gd name="f302" fmla="*/ f250 1 861"/>
                                  <a:gd name="f303" fmla="*/ f251 1 1929"/>
                                  <a:gd name="f304" fmla="*/ f252 1 1929"/>
                                  <a:gd name="f305" fmla="*/ f253 1 861"/>
                                  <a:gd name="f306" fmla="*/ f254 1 861"/>
                                  <a:gd name="f307" fmla="*/ f255 1 861"/>
                                  <a:gd name="f308" fmla="*/ f256 1 1929"/>
                                  <a:gd name="f309" fmla="*/ f257 1 861"/>
                                  <a:gd name="f310" fmla="*/ f258 1 1929"/>
                                  <a:gd name="f311" fmla="*/ f259 1 1929"/>
                                  <a:gd name="f312" fmla="*/ f260 1 861"/>
                                  <a:gd name="f313" fmla="*/ f261 1 1929"/>
                                  <a:gd name="f314" fmla="*/ f262 1 861"/>
                                  <a:gd name="f315" fmla="*/ f263 1 861"/>
                                  <a:gd name="f316" fmla="*/ f264 1 1929"/>
                                  <a:gd name="f317" fmla="*/ f265 1 861"/>
                                  <a:gd name="f318" fmla="*/ f266 1 861"/>
                                  <a:gd name="f319" fmla="*/ f267 1 861"/>
                                  <a:gd name="f320" fmla="*/ f268 1 861"/>
                                  <a:gd name="f321" fmla="*/ f269 1 1929"/>
                                  <a:gd name="f322" fmla="*/ f270 1 1929"/>
                                  <a:gd name="f323" fmla="*/ 0 1 f218"/>
                                  <a:gd name="f324" fmla="*/ f212 1 f218"/>
                                  <a:gd name="f325" fmla="*/ 0 1 f219"/>
                                  <a:gd name="f326" fmla="*/ f213 1 f219"/>
                                  <a:gd name="f327" fmla="*/ f272 1 f218"/>
                                  <a:gd name="f328" fmla="*/ f273 1 f219"/>
                                  <a:gd name="f329" fmla="*/ f274 1 f218"/>
                                  <a:gd name="f330" fmla="*/ f275 1 f219"/>
                                  <a:gd name="f331" fmla="*/ f276 1 f218"/>
                                  <a:gd name="f332" fmla="*/ f277 1 f219"/>
                                  <a:gd name="f333" fmla="*/ f278 1 f218"/>
                                  <a:gd name="f334" fmla="*/ f279 1 f219"/>
                                  <a:gd name="f335" fmla="*/ f280 1 f218"/>
                                  <a:gd name="f336" fmla="*/ f281 1 f219"/>
                                  <a:gd name="f337" fmla="*/ f282 1 f218"/>
                                  <a:gd name="f338" fmla="*/ f283 1 f219"/>
                                  <a:gd name="f339" fmla="*/ f284 1 f218"/>
                                  <a:gd name="f340" fmla="*/ f285 1 f219"/>
                                  <a:gd name="f341" fmla="*/ f286 1 f218"/>
                                  <a:gd name="f342" fmla="*/ f287 1 f219"/>
                                  <a:gd name="f343" fmla="*/ f288 1 f218"/>
                                  <a:gd name="f344" fmla="*/ f289 1 f218"/>
                                  <a:gd name="f345" fmla="*/ f290 1 f219"/>
                                  <a:gd name="f346" fmla="*/ f291 1 f218"/>
                                  <a:gd name="f347" fmla="*/ f292 1 f218"/>
                                  <a:gd name="f348" fmla="*/ f293 1 f219"/>
                                  <a:gd name="f349" fmla="*/ f294 1 f218"/>
                                  <a:gd name="f350" fmla="*/ f295 1 f218"/>
                                  <a:gd name="f351" fmla="*/ f296 1 f219"/>
                                  <a:gd name="f352" fmla="*/ f297 1 f218"/>
                                  <a:gd name="f353" fmla="*/ f298 1 f219"/>
                                  <a:gd name="f354" fmla="*/ f299 1 f218"/>
                                  <a:gd name="f355" fmla="*/ f300 1 f219"/>
                                  <a:gd name="f356" fmla="*/ f301 1 f218"/>
                                  <a:gd name="f357" fmla="*/ f302 1 f219"/>
                                  <a:gd name="f358" fmla="*/ f303 1 f218"/>
                                  <a:gd name="f359" fmla="*/ f304 1 f218"/>
                                  <a:gd name="f360" fmla="*/ f305 1 f219"/>
                                  <a:gd name="f361" fmla="*/ f306 1 f219"/>
                                  <a:gd name="f362" fmla="*/ f307 1 f219"/>
                                  <a:gd name="f363" fmla="*/ f308 1 f218"/>
                                  <a:gd name="f364" fmla="*/ f309 1 f219"/>
                                  <a:gd name="f365" fmla="*/ f310 1 f218"/>
                                  <a:gd name="f366" fmla="*/ f311 1 f218"/>
                                  <a:gd name="f367" fmla="*/ f312 1 f219"/>
                                  <a:gd name="f368" fmla="*/ f313 1 f218"/>
                                  <a:gd name="f369" fmla="*/ f314 1 f219"/>
                                  <a:gd name="f370" fmla="*/ f315 1 f219"/>
                                  <a:gd name="f371" fmla="*/ f316 1 f218"/>
                                  <a:gd name="f372" fmla="*/ f317 1 f219"/>
                                  <a:gd name="f373" fmla="*/ f318 1 f219"/>
                                  <a:gd name="f374" fmla="*/ f319 1 f219"/>
                                  <a:gd name="f375" fmla="*/ f320 1 f219"/>
                                  <a:gd name="f376" fmla="*/ f321 1 f218"/>
                                  <a:gd name="f377" fmla="*/ f322 1 f218"/>
                                  <a:gd name="f378" fmla="*/ f323 f209 1"/>
                                  <a:gd name="f379" fmla="*/ f324 f209 1"/>
                                  <a:gd name="f380" fmla="*/ f326 f210 1"/>
                                  <a:gd name="f381" fmla="*/ f325 f210 1"/>
                                  <a:gd name="f382" fmla="*/ f327 f209 1"/>
                                  <a:gd name="f383" fmla="*/ f328 f210 1"/>
                                  <a:gd name="f384" fmla="*/ f329 f209 1"/>
                                  <a:gd name="f385" fmla="*/ f330 f210 1"/>
                                  <a:gd name="f386" fmla="*/ f331 f209 1"/>
                                  <a:gd name="f387" fmla="*/ f332 f210 1"/>
                                  <a:gd name="f388" fmla="*/ f333 f209 1"/>
                                  <a:gd name="f389" fmla="*/ f334 f210 1"/>
                                  <a:gd name="f390" fmla="*/ f335 f209 1"/>
                                  <a:gd name="f391" fmla="*/ f336 f210 1"/>
                                  <a:gd name="f392" fmla="*/ f337 f209 1"/>
                                  <a:gd name="f393" fmla="*/ f338 f210 1"/>
                                  <a:gd name="f394" fmla="*/ f339 f209 1"/>
                                  <a:gd name="f395" fmla="*/ f340 f210 1"/>
                                  <a:gd name="f396" fmla="*/ f341 f209 1"/>
                                  <a:gd name="f397" fmla="*/ f342 f210 1"/>
                                  <a:gd name="f398" fmla="*/ f343 f209 1"/>
                                  <a:gd name="f399" fmla="*/ f344 f209 1"/>
                                  <a:gd name="f400" fmla="*/ f345 f210 1"/>
                                  <a:gd name="f401" fmla="*/ f346 f209 1"/>
                                  <a:gd name="f402" fmla="*/ f347 f209 1"/>
                                  <a:gd name="f403" fmla="*/ f348 f210 1"/>
                                  <a:gd name="f404" fmla="*/ f349 f209 1"/>
                                  <a:gd name="f405" fmla="*/ f350 f209 1"/>
                                  <a:gd name="f406" fmla="*/ f351 f210 1"/>
                                  <a:gd name="f407" fmla="*/ f352 f209 1"/>
                                  <a:gd name="f408" fmla="*/ f353 f210 1"/>
                                  <a:gd name="f409" fmla="*/ f354 f209 1"/>
                                  <a:gd name="f410" fmla="*/ f355 f210 1"/>
                                  <a:gd name="f411" fmla="*/ f356 f209 1"/>
                                  <a:gd name="f412" fmla="*/ f357 f210 1"/>
                                  <a:gd name="f413" fmla="*/ f358 f209 1"/>
                                  <a:gd name="f414" fmla="*/ f359 f209 1"/>
                                  <a:gd name="f415" fmla="*/ f360 f210 1"/>
                                  <a:gd name="f416" fmla="*/ f361 f210 1"/>
                                  <a:gd name="f417" fmla="*/ f362 f210 1"/>
                                  <a:gd name="f418" fmla="*/ f363 f209 1"/>
                                  <a:gd name="f419" fmla="*/ f364 f210 1"/>
                                  <a:gd name="f420" fmla="*/ f365 f209 1"/>
                                  <a:gd name="f421" fmla="*/ f366 f209 1"/>
                                  <a:gd name="f422" fmla="*/ f367 f210 1"/>
                                  <a:gd name="f423" fmla="*/ f368 f209 1"/>
                                  <a:gd name="f424" fmla="*/ f369 f210 1"/>
                                  <a:gd name="f425" fmla="*/ f370 f210 1"/>
                                  <a:gd name="f426" fmla="*/ f371 f209 1"/>
                                  <a:gd name="f427" fmla="*/ f372 f210 1"/>
                                  <a:gd name="f428" fmla="*/ f373 f210 1"/>
                                  <a:gd name="f429" fmla="*/ f374 f210 1"/>
                                  <a:gd name="f430" fmla="*/ f375 f210 1"/>
                                  <a:gd name="f431" fmla="*/ f376 f209 1"/>
                                  <a:gd name="f432" fmla="*/ f377 f209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271">
                                    <a:pos x="f382" y="f383"/>
                                  </a:cxn>
                                  <a:cxn ang="f271">
                                    <a:pos x="f384" y="f385"/>
                                  </a:cxn>
                                  <a:cxn ang="f271">
                                    <a:pos x="f386" y="f387"/>
                                  </a:cxn>
                                  <a:cxn ang="f271">
                                    <a:pos x="f388" y="f389"/>
                                  </a:cxn>
                                  <a:cxn ang="f271">
                                    <a:pos x="f390" y="f391"/>
                                  </a:cxn>
                                  <a:cxn ang="f271">
                                    <a:pos x="f392" y="f393"/>
                                  </a:cxn>
                                  <a:cxn ang="f271">
                                    <a:pos x="f394" y="f395"/>
                                  </a:cxn>
                                  <a:cxn ang="f271">
                                    <a:pos x="f396" y="f397"/>
                                  </a:cxn>
                                  <a:cxn ang="f271">
                                    <a:pos x="f398" y="f395"/>
                                  </a:cxn>
                                  <a:cxn ang="f271">
                                    <a:pos x="f399" y="f400"/>
                                  </a:cxn>
                                  <a:cxn ang="f271">
                                    <a:pos x="f401" y="f387"/>
                                  </a:cxn>
                                  <a:cxn ang="f271">
                                    <a:pos x="f402" y="f403"/>
                                  </a:cxn>
                                  <a:cxn ang="f271">
                                    <a:pos x="f404" y="f385"/>
                                  </a:cxn>
                                  <a:cxn ang="f271">
                                    <a:pos x="f405" y="f406"/>
                                  </a:cxn>
                                  <a:cxn ang="f271">
                                    <a:pos x="f407" y="f408"/>
                                  </a:cxn>
                                  <a:cxn ang="f271">
                                    <a:pos x="f409" y="f410"/>
                                  </a:cxn>
                                  <a:cxn ang="f271">
                                    <a:pos x="f411" y="f412"/>
                                  </a:cxn>
                                  <a:cxn ang="f271">
                                    <a:pos x="f413" y="f410"/>
                                  </a:cxn>
                                  <a:cxn ang="f271">
                                    <a:pos x="f411" y="f406"/>
                                  </a:cxn>
                                  <a:cxn ang="f271">
                                    <a:pos x="f414" y="f415"/>
                                  </a:cxn>
                                  <a:cxn ang="f271">
                                    <a:pos x="f405" y="f416"/>
                                  </a:cxn>
                                  <a:cxn ang="f271">
                                    <a:pos x="f404" y="f417"/>
                                  </a:cxn>
                                  <a:cxn ang="f271">
                                    <a:pos x="f418" y="f419"/>
                                  </a:cxn>
                                  <a:cxn ang="f271">
                                    <a:pos x="f420" y="f410"/>
                                  </a:cxn>
                                  <a:cxn ang="f271">
                                    <a:pos x="f421" y="f422"/>
                                  </a:cxn>
                                  <a:cxn ang="f271">
                                    <a:pos x="f423" y="f424"/>
                                  </a:cxn>
                                  <a:cxn ang="f271">
                                    <a:pos x="f421" y="f412"/>
                                  </a:cxn>
                                  <a:cxn ang="f271">
                                    <a:pos x="f411" y="f424"/>
                                  </a:cxn>
                                  <a:cxn ang="f271">
                                    <a:pos x="f409" y="f425"/>
                                  </a:cxn>
                                  <a:cxn ang="f271">
                                    <a:pos x="f426" y="f408"/>
                                  </a:cxn>
                                  <a:cxn ang="f271">
                                    <a:pos x="f414" y="f408"/>
                                  </a:cxn>
                                  <a:cxn ang="f271">
                                    <a:pos x="f405" y="f417"/>
                                  </a:cxn>
                                  <a:cxn ang="f271">
                                    <a:pos x="f405" y="f410"/>
                                  </a:cxn>
                                  <a:cxn ang="f271">
                                    <a:pos x="f414" y="f419"/>
                                  </a:cxn>
                                  <a:cxn ang="f271">
                                    <a:pos x="f405" y="f427"/>
                                  </a:cxn>
                                  <a:cxn ang="f271">
                                    <a:pos x="f423" y="f416"/>
                                  </a:cxn>
                                  <a:cxn ang="f271">
                                    <a:pos x="f421" y="f415"/>
                                  </a:cxn>
                                  <a:cxn ang="f271">
                                    <a:pos x="f426" y="f428"/>
                                  </a:cxn>
                                  <a:cxn ang="f271">
                                    <a:pos x="f407" y="f415"/>
                                  </a:cxn>
                                  <a:cxn ang="f271">
                                    <a:pos x="f420" y="f429"/>
                                  </a:cxn>
                                  <a:cxn ang="f271">
                                    <a:pos x="f405" y="f408"/>
                                  </a:cxn>
                                  <a:cxn ang="f271">
                                    <a:pos x="f404" y="f419"/>
                                  </a:cxn>
                                  <a:cxn ang="f271">
                                    <a:pos x="f414" y="f422"/>
                                  </a:cxn>
                                  <a:cxn ang="f271">
                                    <a:pos x="f413" y="f430"/>
                                  </a:cxn>
                                  <a:cxn ang="f271">
                                    <a:pos x="f409" y="f424"/>
                                  </a:cxn>
                                  <a:cxn ang="f271">
                                    <a:pos x="f411" y="f430"/>
                                  </a:cxn>
                                  <a:cxn ang="f271">
                                    <a:pos x="f426" y="f415"/>
                                  </a:cxn>
                                  <a:cxn ang="f271">
                                    <a:pos x="f404" y="f408"/>
                                  </a:cxn>
                                  <a:cxn ang="f271">
                                    <a:pos x="f431" y="f422"/>
                                  </a:cxn>
                                  <a:cxn ang="f271">
                                    <a:pos x="f407" y="f412"/>
                                  </a:cxn>
                                  <a:cxn ang="f271">
                                    <a:pos x="f418" y="f424"/>
                                  </a:cxn>
                                  <a:cxn ang="f271">
                                    <a:pos x="f432" y="f408"/>
                                  </a:cxn>
                                  <a:cxn ang="f271">
                                    <a:pos x="f404" y="f410"/>
                                  </a:cxn>
                                </a:cxnLst>
                                <a:rect l="f378" t="f381" r="f379" b="f380"/>
                                <a:pathLst>
                                  <a:path w="1929" h="861">
                                    <a:moveTo>
                                      <a:pt x="f7" y="f9"/>
                                    </a:moveTo>
                                    <a:cubicBezTo>
                                      <a:pt x="f10" y="f11"/>
                                      <a:pt x="f12" y="f13"/>
                                      <a:pt x="f14" y="f15"/>
                                    </a:cubicBezTo>
                                    <a:cubicBezTo>
                                      <a:pt x="f16" y="f17"/>
                                      <a:pt x="f18" y="f19"/>
                                      <a:pt x="f20" y="f21"/>
                                    </a:cubicBezTo>
                                    <a:cubicBezTo>
                                      <a:pt x="f22" y="f23"/>
                                      <a:pt x="f24" y="f25"/>
                                      <a:pt x="f26" y="f27"/>
                                    </a:cubicBezTo>
                                    <a:cubicBezTo>
                                      <a:pt x="f28" y="f3"/>
                                      <a:pt x="f29" y="f30"/>
                                      <a:pt x="f31" y="f32"/>
                                    </a:cubicBezTo>
                                    <a:cubicBezTo>
                                      <a:pt x="f33" y="f34"/>
                                      <a:pt x="f35" y="f36"/>
                                      <a:pt x="f37" y="f38"/>
                                    </a:cubicBezTo>
                                    <a:cubicBezTo>
                                      <a:pt x="f39" y="f40"/>
                                      <a:pt x="f41" y="f42"/>
                                      <a:pt x="f43" y="f44"/>
                                    </a:cubicBezTo>
                                    <a:cubicBezTo>
                                      <a:pt x="f45" y="f46"/>
                                      <a:pt x="f47" y="f48"/>
                                      <a:pt x="f49" y="f6"/>
                                    </a:cubicBezTo>
                                    <a:cubicBezTo>
                                      <a:pt x="f50" y="f48"/>
                                      <a:pt x="f51" y="f52"/>
                                      <a:pt x="f53" y="f44"/>
                                    </a:cubicBezTo>
                                    <a:cubicBezTo>
                                      <a:pt x="f54" y="f55"/>
                                      <a:pt x="f56" y="f57"/>
                                      <a:pt x="f58" y="f3"/>
                                    </a:cubicBezTo>
                                    <a:cubicBezTo>
                                      <a:pt x="f59" y="f60"/>
                                      <a:pt x="f61" y="f62"/>
                                      <a:pt x="f63" y="f21"/>
                                    </a:cubicBezTo>
                                    <a:cubicBezTo>
                                      <a:pt x="f64" y="f65"/>
                                      <a:pt x="f66" y="f67"/>
                                      <a:pt x="f68" y="f2"/>
                                    </a:cubicBezTo>
                                    <a:cubicBezTo>
                                      <a:pt x="f69" y="f70"/>
                                      <a:pt x="f71" y="f72"/>
                                      <a:pt x="f17" y="f15"/>
                                    </a:cubicBezTo>
                                    <a:cubicBezTo>
                                      <a:pt x="f73" y="f74"/>
                                      <a:pt x="f75" y="f76"/>
                                      <a:pt x="f77" y="f78"/>
                                    </a:cubicBezTo>
                                    <a:cubicBezTo>
                                      <a:pt x="f79" y="f80"/>
                                      <a:pt x="f81" y="f82"/>
                                      <a:pt x="f83" y="f84"/>
                                    </a:cubicBezTo>
                                    <a:cubicBezTo>
                                      <a:pt x="f85" y="f86"/>
                                      <a:pt x="f87" y="f88"/>
                                      <a:pt x="f89" y="f90"/>
                                    </a:cubicBezTo>
                                    <a:cubicBezTo>
                                      <a:pt x="f91" y="f92"/>
                                      <a:pt x="f93" y="f94"/>
                                      <a:pt x="f95" y="f94"/>
                                    </a:cubicBezTo>
                                    <a:cubicBezTo>
                                      <a:pt x="f96" y="f94"/>
                                      <a:pt x="f97" y="f98"/>
                                      <a:pt x="f97" y="f90"/>
                                    </a:cubicBezTo>
                                    <a:cubicBezTo>
                                      <a:pt x="f97" y="f99"/>
                                      <a:pt x="f100" y="f101"/>
                                      <a:pt x="f95" y="f78"/>
                                    </a:cubicBezTo>
                                    <a:cubicBezTo>
                                      <a:pt x="f3" y="f102"/>
                                      <a:pt x="f6" y="f103"/>
                                      <a:pt x="f104" y="f105"/>
                                    </a:cubicBezTo>
                                    <a:cubicBezTo>
                                      <a:pt x="f106" y="f107"/>
                                      <a:pt x="f108" y="f109"/>
                                      <a:pt x="f77" y="f110"/>
                                    </a:cubicBezTo>
                                    <a:cubicBezTo>
                                      <a:pt x="f111" y="f112"/>
                                      <a:pt x="f113" y="f114"/>
                                      <a:pt x="f17" y="f115"/>
                                    </a:cubicBezTo>
                                    <a:cubicBezTo>
                                      <a:pt x="f116" y="f117"/>
                                      <a:pt x="f69" y="f118"/>
                                      <a:pt x="f119" y="f120"/>
                                    </a:cubicBezTo>
                                    <a:cubicBezTo>
                                      <a:pt x="f121" y="f122"/>
                                      <a:pt x="f123" y="f124"/>
                                      <a:pt x="f125" y="f90"/>
                                    </a:cubicBezTo>
                                    <a:cubicBezTo>
                                      <a:pt x="f126" y="f127"/>
                                      <a:pt x="f128" y="f129"/>
                                      <a:pt x="f130" y="f92"/>
                                    </a:cubicBezTo>
                                    <a:cubicBezTo>
                                      <a:pt x="f131" y="f132"/>
                                      <a:pt x="f133" y="f134"/>
                                      <a:pt x="f133" y="f135"/>
                                    </a:cubicBezTo>
                                    <a:cubicBezTo>
                                      <a:pt x="f133" y="f136"/>
                                      <a:pt x="f83" y="f122"/>
                                      <a:pt x="f130" y="f94"/>
                                    </a:cubicBezTo>
                                    <a:cubicBezTo>
                                      <a:pt x="f87" y="f122"/>
                                      <a:pt x="f137" y="f136"/>
                                      <a:pt x="f95" y="f135"/>
                                    </a:cubicBezTo>
                                    <a:cubicBezTo>
                                      <a:pt x="f138" y="f139"/>
                                      <a:pt x="f140" y="f141"/>
                                      <a:pt x="f89" y="f142"/>
                                    </a:cubicBezTo>
                                    <a:cubicBezTo>
                                      <a:pt x="f143" y="f144"/>
                                      <a:pt x="f145" y="f146"/>
                                      <a:pt x="f87" y="f84"/>
                                    </a:cubicBezTo>
                                    <a:cubicBezTo>
                                      <a:pt x="f147" y="f56"/>
                                      <a:pt x="f148" y="f149"/>
                                      <a:pt x="f104" y="f84"/>
                                    </a:cubicBezTo>
                                    <a:cubicBezTo>
                                      <a:pt x="f133" y="f150"/>
                                      <a:pt x="f151" y="f115"/>
                                      <a:pt x="f77" y="f115"/>
                                    </a:cubicBezTo>
                                    <a:cubicBezTo>
                                      <a:pt x="f152" y="f115"/>
                                      <a:pt x="f77" y="f90"/>
                                      <a:pt x="f77" y="f90"/>
                                    </a:cubicBezTo>
                                    <a:cubicBezTo>
                                      <a:pt x="f125" y="f153"/>
                                      <a:pt x="f154" y="f155"/>
                                      <a:pt x="f104" y="f120"/>
                                    </a:cubicBezTo>
                                    <a:cubicBezTo>
                                      <a:pt x="f156" y="f157"/>
                                      <a:pt x="f158" y="f159"/>
                                      <a:pt x="f77" y="f117"/>
                                    </a:cubicBezTo>
                                    <a:cubicBezTo>
                                      <a:pt x="f73" y="f115"/>
                                      <a:pt x="f160" y="f161"/>
                                      <a:pt x="f133" y="f110"/>
                                    </a:cubicBezTo>
                                    <a:cubicBezTo>
                                      <a:pt x="f162" y="f163"/>
                                      <a:pt x="f34" y="f164"/>
                                      <a:pt x="f130" y="f105"/>
                                    </a:cubicBezTo>
                                    <a:cubicBezTo>
                                      <a:pt x="f165" y="f166"/>
                                      <a:pt x="f167" y="f168"/>
                                      <a:pt x="f87" y="f168"/>
                                    </a:cubicBezTo>
                                    <a:cubicBezTo>
                                      <a:pt x="f169" y="f168"/>
                                      <a:pt x="f85" y="f170"/>
                                      <a:pt x="f83" y="f105"/>
                                    </a:cubicBezTo>
                                    <a:cubicBezTo>
                                      <a:pt x="f171" y="f172"/>
                                      <a:pt x="f133" y="f173"/>
                                      <a:pt x="f125" y="f174"/>
                                    </a:cubicBezTo>
                                    <a:cubicBezTo>
                                      <a:pt x="f73" y="f115"/>
                                      <a:pt x="f175" y="f54"/>
                                      <a:pt x="f77" y="f84"/>
                                    </a:cubicBezTo>
                                    <a:cubicBezTo>
                                      <a:pt x="f176" y="f177"/>
                                      <a:pt x="f178" y="f179"/>
                                      <a:pt x="f17" y="f120"/>
                                    </a:cubicBezTo>
                                    <a:cubicBezTo>
                                      <a:pt x="f180" y="f181"/>
                                      <a:pt x="f125" y="f127"/>
                                      <a:pt x="f104" y="f92"/>
                                    </a:cubicBezTo>
                                    <a:cubicBezTo>
                                      <a:pt x="f36" y="f182"/>
                                      <a:pt x="f97" y="f183"/>
                                      <a:pt x="f97" y="f183"/>
                                    </a:cubicBezTo>
                                    <a:cubicBezTo>
                                      <a:pt x="f100" y="f184"/>
                                      <a:pt x="f185" y="f135"/>
                                      <a:pt x="f89" y="f135"/>
                                    </a:cubicBezTo>
                                    <a:cubicBezTo>
                                      <a:pt x="f143" y="f135"/>
                                      <a:pt x="f95" y="f8"/>
                                      <a:pt x="f95" y="f183"/>
                                    </a:cubicBezTo>
                                    <a:cubicBezTo>
                                      <a:pt x="f95" y="f186"/>
                                      <a:pt x="f187" y="f188"/>
                                      <a:pt x="f87" y="f105"/>
                                    </a:cubicBezTo>
                                    <a:cubicBezTo>
                                      <a:pt x="f189" y="f173"/>
                                      <a:pt x="f190" y="f191"/>
                                      <a:pt x="f17" y="f84"/>
                                    </a:cubicBezTo>
                                    <a:cubicBezTo>
                                      <a:pt x="f192" y="f120"/>
                                      <a:pt x="f193" y="f194"/>
                                      <a:pt x="f113" y="f92"/>
                                    </a:cubicBezTo>
                                    <a:cubicBezTo>
                                      <a:pt x="f195" y="f196"/>
                                      <a:pt x="f197" y="f198"/>
                                      <a:pt x="f83" y="f94"/>
                                    </a:cubicBezTo>
                                    <a:cubicBezTo>
                                      <a:pt x="f125" y="f122"/>
                                      <a:pt x="f113" y="f199"/>
                                      <a:pt x="f119" y="f135"/>
                                    </a:cubicBezTo>
                                    <a:cubicBezTo>
                                      <a:pt x="f200" y="f201"/>
                                      <a:pt x="f202" y="f203"/>
                                      <a:pt x="f71" y="f84"/>
                                    </a:cubicBezTo>
                                    <a:cubicBezTo>
                                      <a:pt x="f204" y="f205"/>
                                      <a:pt x="f206" y="f207"/>
                                      <a:pt x="f17" y="f90"/>
                                    </a:cubicBezTo>
                                  </a:path>
                                </a:pathLst>
                              </a:custGeom>
                              <a:noFill/>
                              <a:ln w="9528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80F78E" id="Полилиния: фигура 36" o:spid="_x0000_s1026" style="position:absolute;margin-left:-13.85pt;margin-top:3.1pt;width:16.5pt;height:9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 strokeweight=".26467mm">
                      <v:path arrowok="t" o:connecttype="custom" o:connectlocs="104775,0;209550,57150;104775,114300;0,57150;209550,76997;198687,53101;189996,39826;181306,26551;176961,18585;150889,7965;144371,2655;137853,0;90055,2655;44430,23895;35740,39826;33567,47791;27049,53101;20531,69031;11841,92927;5323,98237;3150,106202;978,98237;3150,69031;14013,79652;20531,82307;27049,87617;31394,95582;18359,98237;9668,100892;16186,103547;9668,106202;3150,103547;5323,74341;7496,92927;14013,92927;20531,87617;20531,98237;14013,95582;20531,90272;16186,82307;9668,79652;7496,71686;11841,79652;18359,84962;20531,92927;27049,95582;14013,100892;978,111512;5323,103547;3150,111512;7496,79652;27049,92927;24877,100892;11841,106202;31394,103547;29222,92927;27049,98237" o:connectangles="270,0,90,180,0,0,0,0,0,0,0,0,0,0,0,0,0,0,0,0,0,0,0,0,0,0,0,0,0,0,0,0,0,0,0,0,0,0,0,0,0,0,0,0,0,0,0,0,0,0,0,0,0,0,0,0,0" textboxrect="0,0,1929,861"/>
                    </v:shape>
                  </w:pict>
                </mc:Fallback>
              </mc:AlternateContent>
            </w: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C6DED1" w14:textId="6E34A1AC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5EC5FF" w14:textId="17CCFD86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DED22E" w14:textId="6BFC4763" w:rsidR="004B3F2D" w:rsidRDefault="0048708B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>
              <w:rPr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484B99AD" wp14:editId="7CF6C79C">
                      <wp:simplePos x="0" y="0"/>
                      <wp:positionH relativeFrom="column">
                        <wp:posOffset>-186055</wp:posOffset>
                      </wp:positionH>
                      <wp:positionV relativeFrom="paragraph">
                        <wp:posOffset>40005</wp:posOffset>
                      </wp:positionV>
                      <wp:extent cx="209550" cy="114300"/>
                      <wp:effectExtent l="0" t="0" r="19047" b="12070"/>
                      <wp:wrapNone/>
                      <wp:docPr id="1270796259" name="Полилиния: фигура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114300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360"/>
                                  <a:gd name="f3" fmla="val 180"/>
                                  <a:gd name="f4" fmla="val w"/>
                                  <a:gd name="f5" fmla="val h"/>
                                  <a:gd name="f6" fmla="val 0"/>
                                  <a:gd name="f7" fmla="val 1929"/>
                                  <a:gd name="f8" fmla="val 861"/>
                                  <a:gd name="f9" fmla="val 580"/>
                                  <a:gd name="f10" fmla="val 1902"/>
                                  <a:gd name="f11" fmla="val 474"/>
                                  <a:gd name="f12" fmla="val 1921"/>
                                  <a:gd name="f13" fmla="val 461"/>
                                  <a:gd name="f14" fmla="val 1829"/>
                                  <a:gd name="f15" fmla="val 400"/>
                                  <a:gd name="f16" fmla="val 1779"/>
                                  <a:gd name="f17" fmla="val 249"/>
                                  <a:gd name="f18" fmla="val 1852"/>
                                  <a:gd name="f19" fmla="val 429"/>
                                  <a:gd name="f20" fmla="val 1749"/>
                                  <a:gd name="f21" fmla="val 300"/>
                                  <a:gd name="f22" fmla="val 1639"/>
                                  <a:gd name="f23" fmla="val 162"/>
                                  <a:gd name="f24" fmla="val 1841"/>
                                  <a:gd name="f25" fmla="val 315"/>
                                  <a:gd name="f26" fmla="val 1669"/>
                                  <a:gd name="f27" fmla="val 200"/>
                                  <a:gd name="f28" fmla="val 1656"/>
                                  <a:gd name="f29" fmla="val 1649"/>
                                  <a:gd name="f30" fmla="val 153"/>
                                  <a:gd name="f31" fmla="val 1629"/>
                                  <a:gd name="f32" fmla="val 140"/>
                                  <a:gd name="f33" fmla="val 1571"/>
                                  <a:gd name="f34" fmla="val 104"/>
                                  <a:gd name="f35" fmla="val 1458"/>
                                  <a:gd name="f36" fmla="val 83"/>
                                  <a:gd name="f37" fmla="val 1389"/>
                                  <a:gd name="f38" fmla="val 60"/>
                                  <a:gd name="f39" fmla="val 1366"/>
                                  <a:gd name="f40" fmla="val 52"/>
                                  <a:gd name="f41" fmla="val 1350"/>
                                  <a:gd name="f42" fmla="val 31"/>
                                  <a:gd name="f43" fmla="val 1329"/>
                                  <a:gd name="f44" fmla="val 20"/>
                                  <a:gd name="f45" fmla="val 1310"/>
                                  <a:gd name="f46" fmla="val 11"/>
                                  <a:gd name="f47" fmla="val 1289"/>
                                  <a:gd name="f48" fmla="val 7"/>
                                  <a:gd name="f49" fmla="val 1269"/>
                                  <a:gd name="f50" fmla="val 1122"/>
                                  <a:gd name="f51" fmla="val 975"/>
                                  <a:gd name="f52" fmla="val 4"/>
                                  <a:gd name="f53" fmla="val 829"/>
                                  <a:gd name="f54" fmla="val 685"/>
                                  <a:gd name="f55" fmla="val 35"/>
                                  <a:gd name="f56" fmla="val 542"/>
                                  <a:gd name="f57" fmla="val 136"/>
                                  <a:gd name="f58" fmla="val 409"/>
                                  <a:gd name="f59" fmla="val 382"/>
                                  <a:gd name="f60" fmla="val 220"/>
                                  <a:gd name="f61" fmla="val 356"/>
                                  <a:gd name="f62" fmla="val 260"/>
                                  <a:gd name="f63" fmla="val 329"/>
                                  <a:gd name="f64" fmla="val 317"/>
                                  <a:gd name="f65" fmla="val 318"/>
                                  <a:gd name="f66" fmla="val 322"/>
                                  <a:gd name="f67" fmla="val 344"/>
                                  <a:gd name="f68" fmla="val 309"/>
                                  <a:gd name="f69" fmla="val 294"/>
                                  <a:gd name="f70" fmla="val 379"/>
                                  <a:gd name="f71" fmla="val 269"/>
                                  <a:gd name="f72" fmla="val 387"/>
                                  <a:gd name="f73" fmla="val 176"/>
                                  <a:gd name="f74" fmla="val 619"/>
                                  <a:gd name="f75" fmla="val 292"/>
                                  <a:gd name="f76" fmla="val 287"/>
                                  <a:gd name="f77" fmla="val 189"/>
                                  <a:gd name="f78" fmla="val 520"/>
                                  <a:gd name="f79" fmla="val 157"/>
                                  <a:gd name="f80" fmla="val 591"/>
                                  <a:gd name="f81" fmla="val 163"/>
                                  <a:gd name="f82" fmla="val 646"/>
                                  <a:gd name="f83" fmla="val 109"/>
                                  <a:gd name="f84" fmla="val 700"/>
                                  <a:gd name="f85" fmla="val 92"/>
                                  <a:gd name="f86" fmla="val 717"/>
                                  <a:gd name="f87" fmla="val 69"/>
                                  <a:gd name="f88" fmla="val 727"/>
                                  <a:gd name="f89" fmla="val 49"/>
                                  <a:gd name="f90" fmla="val 740"/>
                                  <a:gd name="f91" fmla="val 42"/>
                                  <a:gd name="f92" fmla="val 760"/>
                                  <a:gd name="f93" fmla="val 50"/>
                                  <a:gd name="f94" fmla="val 800"/>
                                  <a:gd name="f95" fmla="val 29"/>
                                  <a:gd name="f96" fmla="val 8"/>
                                  <a:gd name="f97" fmla="val 9"/>
                                  <a:gd name="f98" fmla="val 761"/>
                                  <a:gd name="f99" fmla="val 666"/>
                                  <a:gd name="f100" fmla="val 22"/>
                                  <a:gd name="f101" fmla="val 593"/>
                                  <a:gd name="f102" fmla="val 570"/>
                                  <a:gd name="f103" fmla="val 497"/>
                                  <a:gd name="f104" fmla="val 129"/>
                                  <a:gd name="f105" fmla="val 600"/>
                                  <a:gd name="f106" fmla="val 145"/>
                                  <a:gd name="f107" fmla="val 613"/>
                                  <a:gd name="f108" fmla="val 170"/>
                                  <a:gd name="f109" fmla="val 611"/>
                                  <a:gd name="f110" fmla="val 620"/>
                                  <a:gd name="f111" fmla="val 210"/>
                                  <a:gd name="f112" fmla="val 631"/>
                                  <a:gd name="f113" fmla="val 229"/>
                                  <a:gd name="f114" fmla="val 647"/>
                                  <a:gd name="f115" fmla="val 660"/>
                                  <a:gd name="f116" fmla="val 262"/>
                                  <a:gd name="f117" fmla="val 680"/>
                                  <a:gd name="f118" fmla="val 696"/>
                                  <a:gd name="f119" fmla="val 289"/>
                                  <a:gd name="f120" fmla="val 720"/>
                                  <a:gd name="f121" fmla="val 274"/>
                                  <a:gd name="f122" fmla="val 793"/>
                                  <a:gd name="f123" fmla="val 197"/>
                                  <a:gd name="f124" fmla="val 749"/>
                                  <a:gd name="f125" fmla="val 169"/>
                                  <a:gd name="f126" fmla="val 142"/>
                                  <a:gd name="f127" fmla="val 747"/>
                                  <a:gd name="f128" fmla="val 101"/>
                                  <a:gd name="f129" fmla="val 735"/>
                                  <a:gd name="f130" fmla="val 89"/>
                                  <a:gd name="f131" fmla="val 80"/>
                                  <a:gd name="f132" fmla="val 779"/>
                                  <a:gd name="f133" fmla="val 149"/>
                                  <a:gd name="f134" fmla="val 759"/>
                                  <a:gd name="f135" fmla="val 780"/>
                                  <a:gd name="f136" fmla="val 801"/>
                                  <a:gd name="f137" fmla="val 32"/>
                                  <a:gd name="f138" fmla="val 17"/>
                                  <a:gd name="f139" fmla="val 707"/>
                                  <a:gd name="f140" fmla="val 16"/>
                                  <a:gd name="f141" fmla="val 626"/>
                                  <a:gd name="f142" fmla="val 560"/>
                                  <a:gd name="f143" fmla="val 70"/>
                                  <a:gd name="f144" fmla="val 518"/>
                                  <a:gd name="f145" fmla="val 62"/>
                                  <a:gd name="f146" fmla="val 653"/>
                                  <a:gd name="f147" fmla="val 122"/>
                                  <a:gd name="f148" fmla="val 102"/>
                                  <a:gd name="f149" fmla="val 538"/>
                                  <a:gd name="f150" fmla="val 687"/>
                                  <a:gd name="f151" fmla="val 165"/>
                                  <a:gd name="f152" fmla="val 349"/>
                                  <a:gd name="f153" fmla="val 733"/>
                                  <a:gd name="f154" fmla="val 111"/>
                                  <a:gd name="f155" fmla="val 732"/>
                                  <a:gd name="f156" fmla="val 199"/>
                                  <a:gd name="f157" fmla="val 673"/>
                                  <a:gd name="f158" fmla="val 324"/>
                                  <a:gd name="f159" fmla="val 725"/>
                                  <a:gd name="f160" fmla="val 168"/>
                                  <a:gd name="f161" fmla="val 635"/>
                                  <a:gd name="f162" fmla="val 133"/>
                                  <a:gd name="f163" fmla="val 607"/>
                                  <a:gd name="f164" fmla="val 615"/>
                                  <a:gd name="f165" fmla="val 74"/>
                                  <a:gd name="f166" fmla="val 585"/>
                                  <a:gd name="f167" fmla="val 48"/>
                                  <a:gd name="f168" fmla="val 540"/>
                                  <a:gd name="f169" fmla="val 93"/>
                                  <a:gd name="f170" fmla="val 583"/>
                                  <a:gd name="f171" fmla="val 126"/>
                                  <a:gd name="f172" fmla="val 617"/>
                                  <a:gd name="f173" fmla="val 627"/>
                                  <a:gd name="f174" fmla="val 640"/>
                                  <a:gd name="f175" fmla="val 174"/>
                                  <a:gd name="f176" fmla="val 204"/>
                                  <a:gd name="f177" fmla="val 715"/>
                                  <a:gd name="f178" fmla="val 264"/>
                                  <a:gd name="f179" fmla="val 705"/>
                                  <a:gd name="f180" fmla="val 219"/>
                                  <a:gd name="f181" fmla="val 750"/>
                                  <a:gd name="f182" fmla="val 775"/>
                                  <a:gd name="f183" fmla="val 840"/>
                                  <a:gd name="f184" fmla="val 820"/>
                                  <a:gd name="f185" fmla="val 25"/>
                                  <a:gd name="f186" fmla="val 790"/>
                                  <a:gd name="f187" fmla="val 58"/>
                                  <a:gd name="f188" fmla="val 657"/>
                                  <a:gd name="f189" fmla="val 175"/>
                                  <a:gd name="f190" fmla="val 188"/>
                                  <a:gd name="f191" fmla="val 608"/>
                                  <a:gd name="f192" fmla="val 242"/>
                                  <a:gd name="f193" fmla="val 246"/>
                                  <a:gd name="f194" fmla="val 748"/>
                                  <a:gd name="f195" fmla="val 195"/>
                                  <a:gd name="f196" fmla="val 785"/>
                                  <a:gd name="f197" fmla="val 67"/>
                                  <a:gd name="f198" fmla="val 805"/>
                                  <a:gd name="f199" fmla="val 787"/>
                                  <a:gd name="f200" fmla="val 282"/>
                                  <a:gd name="f201" fmla="val 753"/>
                                  <a:gd name="f202" fmla="val 284"/>
                                  <a:gd name="f203" fmla="val 723"/>
                                  <a:gd name="f204" fmla="val 187"/>
                                  <a:gd name="f205" fmla="val 577"/>
                                  <a:gd name="f206" fmla="val 207"/>
                                  <a:gd name="f207" fmla="val 698"/>
                                  <a:gd name="f208" fmla="+- 0 0 -90"/>
                                  <a:gd name="f209" fmla="*/ f4 1 1929"/>
                                  <a:gd name="f210" fmla="*/ f5 1 861"/>
                                  <a:gd name="f211" fmla="val f6"/>
                                  <a:gd name="f212" fmla="val f7"/>
                                  <a:gd name="f213" fmla="val f8"/>
                                  <a:gd name="f214" fmla="*/ f208 f0 1"/>
                                  <a:gd name="f215" fmla="+- f213 0 f211"/>
                                  <a:gd name="f216" fmla="+- f212 0 f211"/>
                                  <a:gd name="f217" fmla="*/ f214 1 f3"/>
                                  <a:gd name="f218" fmla="*/ f216 1 1929"/>
                                  <a:gd name="f219" fmla="*/ f215 1 861"/>
                                  <a:gd name="f220" fmla="*/ 1929 f216 1"/>
                                  <a:gd name="f221" fmla="*/ 580 f215 1"/>
                                  <a:gd name="f222" fmla="*/ 1829 f216 1"/>
                                  <a:gd name="f223" fmla="*/ 400 f215 1"/>
                                  <a:gd name="f224" fmla="*/ 1749 f216 1"/>
                                  <a:gd name="f225" fmla="*/ 300 f215 1"/>
                                  <a:gd name="f226" fmla="*/ 1669 f216 1"/>
                                  <a:gd name="f227" fmla="*/ 200 f215 1"/>
                                  <a:gd name="f228" fmla="*/ 1629 f216 1"/>
                                  <a:gd name="f229" fmla="*/ 140 f215 1"/>
                                  <a:gd name="f230" fmla="*/ 1389 f216 1"/>
                                  <a:gd name="f231" fmla="*/ 60 f215 1"/>
                                  <a:gd name="f232" fmla="*/ 1329 f216 1"/>
                                  <a:gd name="f233" fmla="*/ 20 f215 1"/>
                                  <a:gd name="f234" fmla="*/ 1269 f216 1"/>
                                  <a:gd name="f235" fmla="*/ 0 f215 1"/>
                                  <a:gd name="f236" fmla="*/ 829 f216 1"/>
                                  <a:gd name="f237" fmla="*/ 409 f216 1"/>
                                  <a:gd name="f238" fmla="*/ 180 f215 1"/>
                                  <a:gd name="f239" fmla="*/ 329 f216 1"/>
                                  <a:gd name="f240" fmla="*/ 309 f216 1"/>
                                  <a:gd name="f241" fmla="*/ 360 f215 1"/>
                                  <a:gd name="f242" fmla="*/ 249 f216 1"/>
                                  <a:gd name="f243" fmla="*/ 189 f216 1"/>
                                  <a:gd name="f244" fmla="*/ 520 f215 1"/>
                                  <a:gd name="f245" fmla="*/ 109 f216 1"/>
                                  <a:gd name="f246" fmla="*/ 700 f215 1"/>
                                  <a:gd name="f247" fmla="*/ 49 f216 1"/>
                                  <a:gd name="f248" fmla="*/ 740 f215 1"/>
                                  <a:gd name="f249" fmla="*/ 29 f216 1"/>
                                  <a:gd name="f250" fmla="*/ 800 f215 1"/>
                                  <a:gd name="f251" fmla="*/ 9 f216 1"/>
                                  <a:gd name="f252" fmla="*/ 129 f216 1"/>
                                  <a:gd name="f253" fmla="*/ 600 f215 1"/>
                                  <a:gd name="f254" fmla="*/ 620 f215 1"/>
                                  <a:gd name="f255" fmla="*/ 660 f215 1"/>
                                  <a:gd name="f256" fmla="*/ 289 f216 1"/>
                                  <a:gd name="f257" fmla="*/ 720 f215 1"/>
                                  <a:gd name="f258" fmla="*/ 169 f216 1"/>
                                  <a:gd name="f259" fmla="*/ 89 f216 1"/>
                                  <a:gd name="f260" fmla="*/ 760 f215 1"/>
                                  <a:gd name="f261" fmla="*/ 149 f216 1"/>
                                  <a:gd name="f262" fmla="*/ 780 f215 1"/>
                                  <a:gd name="f263" fmla="*/ 560 f215 1"/>
                                  <a:gd name="f264" fmla="*/ 69 f216 1"/>
                                  <a:gd name="f265" fmla="*/ 680 f215 1"/>
                                  <a:gd name="f266" fmla="*/ 540 f215 1"/>
                                  <a:gd name="f267" fmla="*/ 640 f215 1"/>
                                  <a:gd name="f268" fmla="*/ 840 f215 1"/>
                                  <a:gd name="f269" fmla="*/ 229 f216 1"/>
                                  <a:gd name="f270" fmla="*/ 269 f216 1"/>
                                  <a:gd name="f271" fmla="+- f217 0 f1"/>
                                  <a:gd name="f272" fmla="*/ f220 1 1929"/>
                                  <a:gd name="f273" fmla="*/ f221 1 861"/>
                                  <a:gd name="f274" fmla="*/ f222 1 1929"/>
                                  <a:gd name="f275" fmla="*/ f223 1 861"/>
                                  <a:gd name="f276" fmla="*/ f224 1 1929"/>
                                  <a:gd name="f277" fmla="*/ f225 1 861"/>
                                  <a:gd name="f278" fmla="*/ f226 1 1929"/>
                                  <a:gd name="f279" fmla="*/ f227 1 861"/>
                                  <a:gd name="f280" fmla="*/ f228 1 1929"/>
                                  <a:gd name="f281" fmla="*/ f229 1 861"/>
                                  <a:gd name="f282" fmla="*/ f230 1 1929"/>
                                  <a:gd name="f283" fmla="*/ f231 1 861"/>
                                  <a:gd name="f284" fmla="*/ f232 1 1929"/>
                                  <a:gd name="f285" fmla="*/ f233 1 861"/>
                                  <a:gd name="f286" fmla="*/ f234 1 1929"/>
                                  <a:gd name="f287" fmla="*/ f235 1 861"/>
                                  <a:gd name="f288" fmla="*/ f236 1 1929"/>
                                  <a:gd name="f289" fmla="*/ f237 1 1929"/>
                                  <a:gd name="f290" fmla="*/ f238 1 861"/>
                                  <a:gd name="f291" fmla="*/ f239 1 1929"/>
                                  <a:gd name="f292" fmla="*/ f240 1 1929"/>
                                  <a:gd name="f293" fmla="*/ f241 1 861"/>
                                  <a:gd name="f294" fmla="*/ f242 1 1929"/>
                                  <a:gd name="f295" fmla="*/ f243 1 1929"/>
                                  <a:gd name="f296" fmla="*/ f244 1 861"/>
                                  <a:gd name="f297" fmla="*/ f245 1 1929"/>
                                  <a:gd name="f298" fmla="*/ f246 1 861"/>
                                  <a:gd name="f299" fmla="*/ f247 1 1929"/>
                                  <a:gd name="f300" fmla="*/ f248 1 861"/>
                                  <a:gd name="f301" fmla="*/ f249 1 1929"/>
                                  <a:gd name="f302" fmla="*/ f250 1 861"/>
                                  <a:gd name="f303" fmla="*/ f251 1 1929"/>
                                  <a:gd name="f304" fmla="*/ f252 1 1929"/>
                                  <a:gd name="f305" fmla="*/ f253 1 861"/>
                                  <a:gd name="f306" fmla="*/ f254 1 861"/>
                                  <a:gd name="f307" fmla="*/ f255 1 861"/>
                                  <a:gd name="f308" fmla="*/ f256 1 1929"/>
                                  <a:gd name="f309" fmla="*/ f257 1 861"/>
                                  <a:gd name="f310" fmla="*/ f258 1 1929"/>
                                  <a:gd name="f311" fmla="*/ f259 1 1929"/>
                                  <a:gd name="f312" fmla="*/ f260 1 861"/>
                                  <a:gd name="f313" fmla="*/ f261 1 1929"/>
                                  <a:gd name="f314" fmla="*/ f262 1 861"/>
                                  <a:gd name="f315" fmla="*/ f263 1 861"/>
                                  <a:gd name="f316" fmla="*/ f264 1 1929"/>
                                  <a:gd name="f317" fmla="*/ f265 1 861"/>
                                  <a:gd name="f318" fmla="*/ f266 1 861"/>
                                  <a:gd name="f319" fmla="*/ f267 1 861"/>
                                  <a:gd name="f320" fmla="*/ f268 1 861"/>
                                  <a:gd name="f321" fmla="*/ f269 1 1929"/>
                                  <a:gd name="f322" fmla="*/ f270 1 1929"/>
                                  <a:gd name="f323" fmla="*/ 0 1 f218"/>
                                  <a:gd name="f324" fmla="*/ f212 1 f218"/>
                                  <a:gd name="f325" fmla="*/ 0 1 f219"/>
                                  <a:gd name="f326" fmla="*/ f213 1 f219"/>
                                  <a:gd name="f327" fmla="*/ f272 1 f218"/>
                                  <a:gd name="f328" fmla="*/ f273 1 f219"/>
                                  <a:gd name="f329" fmla="*/ f274 1 f218"/>
                                  <a:gd name="f330" fmla="*/ f275 1 f219"/>
                                  <a:gd name="f331" fmla="*/ f276 1 f218"/>
                                  <a:gd name="f332" fmla="*/ f277 1 f219"/>
                                  <a:gd name="f333" fmla="*/ f278 1 f218"/>
                                  <a:gd name="f334" fmla="*/ f279 1 f219"/>
                                  <a:gd name="f335" fmla="*/ f280 1 f218"/>
                                  <a:gd name="f336" fmla="*/ f281 1 f219"/>
                                  <a:gd name="f337" fmla="*/ f282 1 f218"/>
                                  <a:gd name="f338" fmla="*/ f283 1 f219"/>
                                  <a:gd name="f339" fmla="*/ f284 1 f218"/>
                                  <a:gd name="f340" fmla="*/ f285 1 f219"/>
                                  <a:gd name="f341" fmla="*/ f286 1 f218"/>
                                  <a:gd name="f342" fmla="*/ f287 1 f219"/>
                                  <a:gd name="f343" fmla="*/ f288 1 f218"/>
                                  <a:gd name="f344" fmla="*/ f289 1 f218"/>
                                  <a:gd name="f345" fmla="*/ f290 1 f219"/>
                                  <a:gd name="f346" fmla="*/ f291 1 f218"/>
                                  <a:gd name="f347" fmla="*/ f292 1 f218"/>
                                  <a:gd name="f348" fmla="*/ f293 1 f219"/>
                                  <a:gd name="f349" fmla="*/ f294 1 f218"/>
                                  <a:gd name="f350" fmla="*/ f295 1 f218"/>
                                  <a:gd name="f351" fmla="*/ f296 1 f219"/>
                                  <a:gd name="f352" fmla="*/ f297 1 f218"/>
                                  <a:gd name="f353" fmla="*/ f298 1 f219"/>
                                  <a:gd name="f354" fmla="*/ f299 1 f218"/>
                                  <a:gd name="f355" fmla="*/ f300 1 f219"/>
                                  <a:gd name="f356" fmla="*/ f301 1 f218"/>
                                  <a:gd name="f357" fmla="*/ f302 1 f219"/>
                                  <a:gd name="f358" fmla="*/ f303 1 f218"/>
                                  <a:gd name="f359" fmla="*/ f304 1 f218"/>
                                  <a:gd name="f360" fmla="*/ f305 1 f219"/>
                                  <a:gd name="f361" fmla="*/ f306 1 f219"/>
                                  <a:gd name="f362" fmla="*/ f307 1 f219"/>
                                  <a:gd name="f363" fmla="*/ f308 1 f218"/>
                                  <a:gd name="f364" fmla="*/ f309 1 f219"/>
                                  <a:gd name="f365" fmla="*/ f310 1 f218"/>
                                  <a:gd name="f366" fmla="*/ f311 1 f218"/>
                                  <a:gd name="f367" fmla="*/ f312 1 f219"/>
                                  <a:gd name="f368" fmla="*/ f313 1 f218"/>
                                  <a:gd name="f369" fmla="*/ f314 1 f219"/>
                                  <a:gd name="f370" fmla="*/ f315 1 f219"/>
                                  <a:gd name="f371" fmla="*/ f316 1 f218"/>
                                  <a:gd name="f372" fmla="*/ f317 1 f219"/>
                                  <a:gd name="f373" fmla="*/ f318 1 f219"/>
                                  <a:gd name="f374" fmla="*/ f319 1 f219"/>
                                  <a:gd name="f375" fmla="*/ f320 1 f219"/>
                                  <a:gd name="f376" fmla="*/ f321 1 f218"/>
                                  <a:gd name="f377" fmla="*/ f322 1 f218"/>
                                  <a:gd name="f378" fmla="*/ f323 f209 1"/>
                                  <a:gd name="f379" fmla="*/ f324 f209 1"/>
                                  <a:gd name="f380" fmla="*/ f326 f210 1"/>
                                  <a:gd name="f381" fmla="*/ f325 f210 1"/>
                                  <a:gd name="f382" fmla="*/ f327 f209 1"/>
                                  <a:gd name="f383" fmla="*/ f328 f210 1"/>
                                  <a:gd name="f384" fmla="*/ f329 f209 1"/>
                                  <a:gd name="f385" fmla="*/ f330 f210 1"/>
                                  <a:gd name="f386" fmla="*/ f331 f209 1"/>
                                  <a:gd name="f387" fmla="*/ f332 f210 1"/>
                                  <a:gd name="f388" fmla="*/ f333 f209 1"/>
                                  <a:gd name="f389" fmla="*/ f334 f210 1"/>
                                  <a:gd name="f390" fmla="*/ f335 f209 1"/>
                                  <a:gd name="f391" fmla="*/ f336 f210 1"/>
                                  <a:gd name="f392" fmla="*/ f337 f209 1"/>
                                  <a:gd name="f393" fmla="*/ f338 f210 1"/>
                                  <a:gd name="f394" fmla="*/ f339 f209 1"/>
                                  <a:gd name="f395" fmla="*/ f340 f210 1"/>
                                  <a:gd name="f396" fmla="*/ f341 f209 1"/>
                                  <a:gd name="f397" fmla="*/ f342 f210 1"/>
                                  <a:gd name="f398" fmla="*/ f343 f209 1"/>
                                  <a:gd name="f399" fmla="*/ f344 f209 1"/>
                                  <a:gd name="f400" fmla="*/ f345 f210 1"/>
                                  <a:gd name="f401" fmla="*/ f346 f209 1"/>
                                  <a:gd name="f402" fmla="*/ f347 f209 1"/>
                                  <a:gd name="f403" fmla="*/ f348 f210 1"/>
                                  <a:gd name="f404" fmla="*/ f349 f209 1"/>
                                  <a:gd name="f405" fmla="*/ f350 f209 1"/>
                                  <a:gd name="f406" fmla="*/ f351 f210 1"/>
                                  <a:gd name="f407" fmla="*/ f352 f209 1"/>
                                  <a:gd name="f408" fmla="*/ f353 f210 1"/>
                                  <a:gd name="f409" fmla="*/ f354 f209 1"/>
                                  <a:gd name="f410" fmla="*/ f355 f210 1"/>
                                  <a:gd name="f411" fmla="*/ f356 f209 1"/>
                                  <a:gd name="f412" fmla="*/ f357 f210 1"/>
                                  <a:gd name="f413" fmla="*/ f358 f209 1"/>
                                  <a:gd name="f414" fmla="*/ f359 f209 1"/>
                                  <a:gd name="f415" fmla="*/ f360 f210 1"/>
                                  <a:gd name="f416" fmla="*/ f361 f210 1"/>
                                  <a:gd name="f417" fmla="*/ f362 f210 1"/>
                                  <a:gd name="f418" fmla="*/ f363 f209 1"/>
                                  <a:gd name="f419" fmla="*/ f364 f210 1"/>
                                  <a:gd name="f420" fmla="*/ f365 f209 1"/>
                                  <a:gd name="f421" fmla="*/ f366 f209 1"/>
                                  <a:gd name="f422" fmla="*/ f367 f210 1"/>
                                  <a:gd name="f423" fmla="*/ f368 f209 1"/>
                                  <a:gd name="f424" fmla="*/ f369 f210 1"/>
                                  <a:gd name="f425" fmla="*/ f370 f210 1"/>
                                  <a:gd name="f426" fmla="*/ f371 f209 1"/>
                                  <a:gd name="f427" fmla="*/ f372 f210 1"/>
                                  <a:gd name="f428" fmla="*/ f373 f210 1"/>
                                  <a:gd name="f429" fmla="*/ f374 f210 1"/>
                                  <a:gd name="f430" fmla="*/ f375 f210 1"/>
                                  <a:gd name="f431" fmla="*/ f376 f209 1"/>
                                  <a:gd name="f432" fmla="*/ f377 f209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271">
                                    <a:pos x="f382" y="f383"/>
                                  </a:cxn>
                                  <a:cxn ang="f271">
                                    <a:pos x="f384" y="f385"/>
                                  </a:cxn>
                                  <a:cxn ang="f271">
                                    <a:pos x="f386" y="f387"/>
                                  </a:cxn>
                                  <a:cxn ang="f271">
                                    <a:pos x="f388" y="f389"/>
                                  </a:cxn>
                                  <a:cxn ang="f271">
                                    <a:pos x="f390" y="f391"/>
                                  </a:cxn>
                                  <a:cxn ang="f271">
                                    <a:pos x="f392" y="f393"/>
                                  </a:cxn>
                                  <a:cxn ang="f271">
                                    <a:pos x="f394" y="f395"/>
                                  </a:cxn>
                                  <a:cxn ang="f271">
                                    <a:pos x="f396" y="f397"/>
                                  </a:cxn>
                                  <a:cxn ang="f271">
                                    <a:pos x="f398" y="f395"/>
                                  </a:cxn>
                                  <a:cxn ang="f271">
                                    <a:pos x="f399" y="f400"/>
                                  </a:cxn>
                                  <a:cxn ang="f271">
                                    <a:pos x="f401" y="f387"/>
                                  </a:cxn>
                                  <a:cxn ang="f271">
                                    <a:pos x="f402" y="f403"/>
                                  </a:cxn>
                                  <a:cxn ang="f271">
                                    <a:pos x="f404" y="f385"/>
                                  </a:cxn>
                                  <a:cxn ang="f271">
                                    <a:pos x="f405" y="f406"/>
                                  </a:cxn>
                                  <a:cxn ang="f271">
                                    <a:pos x="f407" y="f408"/>
                                  </a:cxn>
                                  <a:cxn ang="f271">
                                    <a:pos x="f409" y="f410"/>
                                  </a:cxn>
                                  <a:cxn ang="f271">
                                    <a:pos x="f411" y="f412"/>
                                  </a:cxn>
                                  <a:cxn ang="f271">
                                    <a:pos x="f413" y="f410"/>
                                  </a:cxn>
                                  <a:cxn ang="f271">
                                    <a:pos x="f411" y="f406"/>
                                  </a:cxn>
                                  <a:cxn ang="f271">
                                    <a:pos x="f414" y="f415"/>
                                  </a:cxn>
                                  <a:cxn ang="f271">
                                    <a:pos x="f405" y="f416"/>
                                  </a:cxn>
                                  <a:cxn ang="f271">
                                    <a:pos x="f404" y="f417"/>
                                  </a:cxn>
                                  <a:cxn ang="f271">
                                    <a:pos x="f418" y="f419"/>
                                  </a:cxn>
                                  <a:cxn ang="f271">
                                    <a:pos x="f420" y="f410"/>
                                  </a:cxn>
                                  <a:cxn ang="f271">
                                    <a:pos x="f421" y="f422"/>
                                  </a:cxn>
                                  <a:cxn ang="f271">
                                    <a:pos x="f423" y="f424"/>
                                  </a:cxn>
                                  <a:cxn ang="f271">
                                    <a:pos x="f421" y="f412"/>
                                  </a:cxn>
                                  <a:cxn ang="f271">
                                    <a:pos x="f411" y="f424"/>
                                  </a:cxn>
                                  <a:cxn ang="f271">
                                    <a:pos x="f409" y="f425"/>
                                  </a:cxn>
                                  <a:cxn ang="f271">
                                    <a:pos x="f426" y="f408"/>
                                  </a:cxn>
                                  <a:cxn ang="f271">
                                    <a:pos x="f414" y="f408"/>
                                  </a:cxn>
                                  <a:cxn ang="f271">
                                    <a:pos x="f405" y="f417"/>
                                  </a:cxn>
                                  <a:cxn ang="f271">
                                    <a:pos x="f405" y="f410"/>
                                  </a:cxn>
                                  <a:cxn ang="f271">
                                    <a:pos x="f414" y="f419"/>
                                  </a:cxn>
                                  <a:cxn ang="f271">
                                    <a:pos x="f405" y="f427"/>
                                  </a:cxn>
                                  <a:cxn ang="f271">
                                    <a:pos x="f423" y="f416"/>
                                  </a:cxn>
                                  <a:cxn ang="f271">
                                    <a:pos x="f421" y="f415"/>
                                  </a:cxn>
                                  <a:cxn ang="f271">
                                    <a:pos x="f426" y="f428"/>
                                  </a:cxn>
                                  <a:cxn ang="f271">
                                    <a:pos x="f407" y="f415"/>
                                  </a:cxn>
                                  <a:cxn ang="f271">
                                    <a:pos x="f420" y="f429"/>
                                  </a:cxn>
                                  <a:cxn ang="f271">
                                    <a:pos x="f405" y="f408"/>
                                  </a:cxn>
                                  <a:cxn ang="f271">
                                    <a:pos x="f404" y="f419"/>
                                  </a:cxn>
                                  <a:cxn ang="f271">
                                    <a:pos x="f414" y="f422"/>
                                  </a:cxn>
                                  <a:cxn ang="f271">
                                    <a:pos x="f413" y="f430"/>
                                  </a:cxn>
                                  <a:cxn ang="f271">
                                    <a:pos x="f409" y="f424"/>
                                  </a:cxn>
                                  <a:cxn ang="f271">
                                    <a:pos x="f411" y="f430"/>
                                  </a:cxn>
                                  <a:cxn ang="f271">
                                    <a:pos x="f426" y="f415"/>
                                  </a:cxn>
                                  <a:cxn ang="f271">
                                    <a:pos x="f404" y="f408"/>
                                  </a:cxn>
                                  <a:cxn ang="f271">
                                    <a:pos x="f431" y="f422"/>
                                  </a:cxn>
                                  <a:cxn ang="f271">
                                    <a:pos x="f407" y="f412"/>
                                  </a:cxn>
                                  <a:cxn ang="f271">
                                    <a:pos x="f418" y="f424"/>
                                  </a:cxn>
                                  <a:cxn ang="f271">
                                    <a:pos x="f432" y="f408"/>
                                  </a:cxn>
                                  <a:cxn ang="f271">
                                    <a:pos x="f404" y="f410"/>
                                  </a:cxn>
                                </a:cxnLst>
                                <a:rect l="f378" t="f381" r="f379" b="f380"/>
                                <a:pathLst>
                                  <a:path w="1929" h="861">
                                    <a:moveTo>
                                      <a:pt x="f7" y="f9"/>
                                    </a:moveTo>
                                    <a:cubicBezTo>
                                      <a:pt x="f10" y="f11"/>
                                      <a:pt x="f12" y="f13"/>
                                      <a:pt x="f14" y="f15"/>
                                    </a:cubicBezTo>
                                    <a:cubicBezTo>
                                      <a:pt x="f16" y="f17"/>
                                      <a:pt x="f18" y="f19"/>
                                      <a:pt x="f20" y="f21"/>
                                    </a:cubicBezTo>
                                    <a:cubicBezTo>
                                      <a:pt x="f22" y="f23"/>
                                      <a:pt x="f24" y="f25"/>
                                      <a:pt x="f26" y="f27"/>
                                    </a:cubicBezTo>
                                    <a:cubicBezTo>
                                      <a:pt x="f28" y="f3"/>
                                      <a:pt x="f29" y="f30"/>
                                      <a:pt x="f31" y="f32"/>
                                    </a:cubicBezTo>
                                    <a:cubicBezTo>
                                      <a:pt x="f33" y="f34"/>
                                      <a:pt x="f35" y="f36"/>
                                      <a:pt x="f37" y="f38"/>
                                    </a:cubicBezTo>
                                    <a:cubicBezTo>
                                      <a:pt x="f39" y="f40"/>
                                      <a:pt x="f41" y="f42"/>
                                      <a:pt x="f43" y="f44"/>
                                    </a:cubicBezTo>
                                    <a:cubicBezTo>
                                      <a:pt x="f45" y="f46"/>
                                      <a:pt x="f47" y="f48"/>
                                      <a:pt x="f49" y="f6"/>
                                    </a:cubicBezTo>
                                    <a:cubicBezTo>
                                      <a:pt x="f50" y="f48"/>
                                      <a:pt x="f51" y="f52"/>
                                      <a:pt x="f53" y="f44"/>
                                    </a:cubicBezTo>
                                    <a:cubicBezTo>
                                      <a:pt x="f54" y="f55"/>
                                      <a:pt x="f56" y="f57"/>
                                      <a:pt x="f58" y="f3"/>
                                    </a:cubicBezTo>
                                    <a:cubicBezTo>
                                      <a:pt x="f59" y="f60"/>
                                      <a:pt x="f61" y="f62"/>
                                      <a:pt x="f63" y="f21"/>
                                    </a:cubicBezTo>
                                    <a:cubicBezTo>
                                      <a:pt x="f64" y="f65"/>
                                      <a:pt x="f66" y="f67"/>
                                      <a:pt x="f68" y="f2"/>
                                    </a:cubicBezTo>
                                    <a:cubicBezTo>
                                      <a:pt x="f69" y="f70"/>
                                      <a:pt x="f71" y="f72"/>
                                      <a:pt x="f17" y="f15"/>
                                    </a:cubicBezTo>
                                    <a:cubicBezTo>
                                      <a:pt x="f73" y="f74"/>
                                      <a:pt x="f75" y="f76"/>
                                      <a:pt x="f77" y="f78"/>
                                    </a:cubicBezTo>
                                    <a:cubicBezTo>
                                      <a:pt x="f79" y="f80"/>
                                      <a:pt x="f81" y="f82"/>
                                      <a:pt x="f83" y="f84"/>
                                    </a:cubicBezTo>
                                    <a:cubicBezTo>
                                      <a:pt x="f85" y="f86"/>
                                      <a:pt x="f87" y="f88"/>
                                      <a:pt x="f89" y="f90"/>
                                    </a:cubicBezTo>
                                    <a:cubicBezTo>
                                      <a:pt x="f91" y="f92"/>
                                      <a:pt x="f93" y="f94"/>
                                      <a:pt x="f95" y="f94"/>
                                    </a:cubicBezTo>
                                    <a:cubicBezTo>
                                      <a:pt x="f96" y="f94"/>
                                      <a:pt x="f97" y="f98"/>
                                      <a:pt x="f97" y="f90"/>
                                    </a:cubicBezTo>
                                    <a:cubicBezTo>
                                      <a:pt x="f97" y="f99"/>
                                      <a:pt x="f100" y="f101"/>
                                      <a:pt x="f95" y="f78"/>
                                    </a:cubicBezTo>
                                    <a:cubicBezTo>
                                      <a:pt x="f3" y="f102"/>
                                      <a:pt x="f6" y="f103"/>
                                      <a:pt x="f104" y="f105"/>
                                    </a:cubicBezTo>
                                    <a:cubicBezTo>
                                      <a:pt x="f106" y="f107"/>
                                      <a:pt x="f108" y="f109"/>
                                      <a:pt x="f77" y="f110"/>
                                    </a:cubicBezTo>
                                    <a:cubicBezTo>
                                      <a:pt x="f111" y="f112"/>
                                      <a:pt x="f113" y="f114"/>
                                      <a:pt x="f17" y="f115"/>
                                    </a:cubicBezTo>
                                    <a:cubicBezTo>
                                      <a:pt x="f116" y="f117"/>
                                      <a:pt x="f69" y="f118"/>
                                      <a:pt x="f119" y="f120"/>
                                    </a:cubicBezTo>
                                    <a:cubicBezTo>
                                      <a:pt x="f121" y="f122"/>
                                      <a:pt x="f123" y="f124"/>
                                      <a:pt x="f125" y="f90"/>
                                    </a:cubicBezTo>
                                    <a:cubicBezTo>
                                      <a:pt x="f126" y="f127"/>
                                      <a:pt x="f128" y="f129"/>
                                      <a:pt x="f130" y="f92"/>
                                    </a:cubicBezTo>
                                    <a:cubicBezTo>
                                      <a:pt x="f131" y="f132"/>
                                      <a:pt x="f133" y="f134"/>
                                      <a:pt x="f133" y="f135"/>
                                    </a:cubicBezTo>
                                    <a:cubicBezTo>
                                      <a:pt x="f133" y="f136"/>
                                      <a:pt x="f83" y="f122"/>
                                      <a:pt x="f130" y="f94"/>
                                    </a:cubicBezTo>
                                    <a:cubicBezTo>
                                      <a:pt x="f87" y="f122"/>
                                      <a:pt x="f137" y="f136"/>
                                      <a:pt x="f95" y="f135"/>
                                    </a:cubicBezTo>
                                    <a:cubicBezTo>
                                      <a:pt x="f138" y="f139"/>
                                      <a:pt x="f140" y="f141"/>
                                      <a:pt x="f89" y="f142"/>
                                    </a:cubicBezTo>
                                    <a:cubicBezTo>
                                      <a:pt x="f143" y="f144"/>
                                      <a:pt x="f145" y="f146"/>
                                      <a:pt x="f87" y="f84"/>
                                    </a:cubicBezTo>
                                    <a:cubicBezTo>
                                      <a:pt x="f147" y="f56"/>
                                      <a:pt x="f148" y="f149"/>
                                      <a:pt x="f104" y="f84"/>
                                    </a:cubicBezTo>
                                    <a:cubicBezTo>
                                      <a:pt x="f133" y="f150"/>
                                      <a:pt x="f151" y="f115"/>
                                      <a:pt x="f77" y="f115"/>
                                    </a:cubicBezTo>
                                    <a:cubicBezTo>
                                      <a:pt x="f152" y="f115"/>
                                      <a:pt x="f77" y="f90"/>
                                      <a:pt x="f77" y="f90"/>
                                    </a:cubicBezTo>
                                    <a:cubicBezTo>
                                      <a:pt x="f125" y="f153"/>
                                      <a:pt x="f154" y="f155"/>
                                      <a:pt x="f104" y="f120"/>
                                    </a:cubicBezTo>
                                    <a:cubicBezTo>
                                      <a:pt x="f156" y="f157"/>
                                      <a:pt x="f158" y="f159"/>
                                      <a:pt x="f77" y="f117"/>
                                    </a:cubicBezTo>
                                    <a:cubicBezTo>
                                      <a:pt x="f73" y="f115"/>
                                      <a:pt x="f160" y="f161"/>
                                      <a:pt x="f133" y="f110"/>
                                    </a:cubicBezTo>
                                    <a:cubicBezTo>
                                      <a:pt x="f162" y="f163"/>
                                      <a:pt x="f34" y="f164"/>
                                      <a:pt x="f130" y="f105"/>
                                    </a:cubicBezTo>
                                    <a:cubicBezTo>
                                      <a:pt x="f165" y="f166"/>
                                      <a:pt x="f167" y="f168"/>
                                      <a:pt x="f87" y="f168"/>
                                    </a:cubicBezTo>
                                    <a:cubicBezTo>
                                      <a:pt x="f169" y="f168"/>
                                      <a:pt x="f85" y="f170"/>
                                      <a:pt x="f83" y="f105"/>
                                    </a:cubicBezTo>
                                    <a:cubicBezTo>
                                      <a:pt x="f171" y="f172"/>
                                      <a:pt x="f133" y="f173"/>
                                      <a:pt x="f125" y="f174"/>
                                    </a:cubicBezTo>
                                    <a:cubicBezTo>
                                      <a:pt x="f73" y="f115"/>
                                      <a:pt x="f175" y="f54"/>
                                      <a:pt x="f77" y="f84"/>
                                    </a:cubicBezTo>
                                    <a:cubicBezTo>
                                      <a:pt x="f176" y="f177"/>
                                      <a:pt x="f178" y="f179"/>
                                      <a:pt x="f17" y="f120"/>
                                    </a:cubicBezTo>
                                    <a:cubicBezTo>
                                      <a:pt x="f180" y="f181"/>
                                      <a:pt x="f125" y="f127"/>
                                      <a:pt x="f104" y="f92"/>
                                    </a:cubicBezTo>
                                    <a:cubicBezTo>
                                      <a:pt x="f36" y="f182"/>
                                      <a:pt x="f97" y="f183"/>
                                      <a:pt x="f97" y="f183"/>
                                    </a:cubicBezTo>
                                    <a:cubicBezTo>
                                      <a:pt x="f100" y="f184"/>
                                      <a:pt x="f185" y="f135"/>
                                      <a:pt x="f89" y="f135"/>
                                    </a:cubicBezTo>
                                    <a:cubicBezTo>
                                      <a:pt x="f143" y="f135"/>
                                      <a:pt x="f95" y="f8"/>
                                      <a:pt x="f95" y="f183"/>
                                    </a:cubicBezTo>
                                    <a:cubicBezTo>
                                      <a:pt x="f95" y="f186"/>
                                      <a:pt x="f187" y="f188"/>
                                      <a:pt x="f87" y="f105"/>
                                    </a:cubicBezTo>
                                    <a:cubicBezTo>
                                      <a:pt x="f189" y="f173"/>
                                      <a:pt x="f190" y="f191"/>
                                      <a:pt x="f17" y="f84"/>
                                    </a:cubicBezTo>
                                    <a:cubicBezTo>
                                      <a:pt x="f192" y="f120"/>
                                      <a:pt x="f193" y="f194"/>
                                      <a:pt x="f113" y="f92"/>
                                    </a:cubicBezTo>
                                    <a:cubicBezTo>
                                      <a:pt x="f195" y="f196"/>
                                      <a:pt x="f197" y="f198"/>
                                      <a:pt x="f83" y="f94"/>
                                    </a:cubicBezTo>
                                    <a:cubicBezTo>
                                      <a:pt x="f125" y="f122"/>
                                      <a:pt x="f113" y="f199"/>
                                      <a:pt x="f119" y="f135"/>
                                    </a:cubicBezTo>
                                    <a:cubicBezTo>
                                      <a:pt x="f200" y="f201"/>
                                      <a:pt x="f202" y="f203"/>
                                      <a:pt x="f71" y="f84"/>
                                    </a:cubicBezTo>
                                    <a:cubicBezTo>
                                      <a:pt x="f204" y="f205"/>
                                      <a:pt x="f206" y="f207"/>
                                      <a:pt x="f17" y="f90"/>
                                    </a:cubicBezTo>
                                  </a:path>
                                </a:pathLst>
                              </a:custGeom>
                              <a:noFill/>
                              <a:ln w="9528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2C513E" id="Полилиния: фигура 36" o:spid="_x0000_s1026" style="position:absolute;margin-left:-14.65pt;margin-top:3.15pt;width:16.5pt;height:9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 strokeweight=".26467mm">
                      <v:path arrowok="t" o:connecttype="custom" o:connectlocs="104775,0;209550,57150;104775,114300;0,57150;209550,76997;198687,53101;189996,39826;181306,26551;176961,18585;150889,7965;144371,2655;137853,0;90055,2655;44430,23895;35740,39826;33567,47791;27049,53101;20531,69031;11841,92927;5323,98237;3150,106202;978,98237;3150,69031;14013,79652;20531,82307;27049,87617;31394,95582;18359,98237;9668,100892;16186,103547;9668,106202;3150,103547;5323,74341;7496,92927;14013,92927;20531,87617;20531,98237;14013,95582;20531,90272;16186,82307;9668,79652;7496,71686;11841,79652;18359,84962;20531,92927;27049,95582;14013,100892;978,111512;5323,103547;3150,111512;7496,79652;27049,92927;24877,100892;11841,106202;31394,103547;29222,92927;27049,98237" o:connectangles="270,0,90,180,0,0,0,0,0,0,0,0,0,0,0,0,0,0,0,0,0,0,0,0,0,0,0,0,0,0,0,0,0,0,0,0,0,0,0,0,0,0,0,0,0,0,0,0,0,0,0,0,0,0,0,0,0" textboxrect="0,0,1929,861"/>
                    </v:shape>
                  </w:pict>
                </mc:Fallback>
              </mc:AlternateConten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320301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15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AA2476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Знаковая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45C0AB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47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FD5F6E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Беззнаковая</w:t>
            </w:r>
          </w:p>
        </w:tc>
      </w:tr>
      <w:tr w:rsidR="004B3F2D" w14:paraId="5243BCAB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59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855E39" w14:textId="77777777" w:rsidR="004B3F2D" w:rsidRDefault="00000000">
            <w:pPr>
              <w:pStyle w:val="Standard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kern w:val="0"/>
                <w:lang w:eastAsia="ru-RU" w:bidi="ar-SA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kern w:val="0"/>
                <w:vertAlign w:val="subscript"/>
                <w:lang w:eastAsia="ru-RU" w:bidi="ar-SA"/>
              </w:rPr>
              <w:t>до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kern w:val="0"/>
                <w:vertAlign w:val="subscript"/>
                <w:lang w:eastAsia="ru-RU" w:bidi="ar-SA"/>
              </w:rPr>
              <w:t>.</w:t>
            </w:r>
          </w:p>
        </w:tc>
        <w:tc>
          <w:tcPr>
            <w:tcW w:w="342" w:type="dxa"/>
            <w:tcBorders>
              <w:righ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7C9CAD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1</w:t>
            </w:r>
          </w:p>
        </w:tc>
        <w:tc>
          <w:tcPr>
            <w:tcW w:w="341" w:type="dxa"/>
            <w:tcBorders>
              <w:lef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938F3D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EACA56" w14:textId="0E830400" w:rsidR="004B3F2D" w:rsidRPr="0048708B" w:rsidRDefault="0048708B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612168" w14:textId="6910170C" w:rsidR="004B3F2D" w:rsidRDefault="0048708B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4B564B" w14:textId="0E4340F5" w:rsidR="004B3F2D" w:rsidRPr="0048708B" w:rsidRDefault="0048708B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3A47F8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E7F54B" w14:textId="166BCA25" w:rsidR="004B3F2D" w:rsidRPr="0048708B" w:rsidRDefault="0048708B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BA3648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C1418B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15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FC6617" w14:textId="1C50DC3C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</w:t>
            </w:r>
            <w:r w:rsidR="0048708B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39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E525BE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47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E5DC5E" w14:textId="26613A8A" w:rsidR="004B3F2D" w:rsidRDefault="0048708B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217</w:t>
            </w:r>
          </w:p>
        </w:tc>
      </w:tr>
      <w:tr w:rsidR="004B3F2D" w14:paraId="5497F1E1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591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A9C0A5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i/>
                <w:kern w:val="0"/>
                <w:lang w:val="en-US" w:eastAsia="ru-RU" w:bidi="ar-SA"/>
              </w:rPr>
              <w:t>B</w:t>
            </w:r>
            <w:r>
              <w:rPr>
                <w:rFonts w:ascii="Times New Roman" w:eastAsia="Times New Roman" w:hAnsi="Times New Roman" w:cs="Times New Roman"/>
                <w:i/>
                <w:kern w:val="0"/>
                <w:vertAlign w:val="subscript"/>
                <w:lang w:eastAsia="ru-RU" w:bidi="ar-SA"/>
              </w:rPr>
              <w:t>до</w:t>
            </w:r>
            <w:r>
              <w:rPr>
                <w:rFonts w:ascii="Times New Roman" w:eastAsia="Times New Roman" w:hAnsi="Times New Roman" w:cs="Times New Roman"/>
                <w:kern w:val="0"/>
                <w:vertAlign w:val="subscript"/>
                <w:lang w:eastAsia="ru-RU" w:bidi="ar-SA"/>
              </w:rPr>
              <w:t>.</w:t>
            </w:r>
          </w:p>
        </w:tc>
        <w:tc>
          <w:tcPr>
            <w:tcW w:w="342" w:type="dxa"/>
            <w:tcBorders>
              <w:righ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50293A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1</w:t>
            </w:r>
          </w:p>
        </w:tc>
        <w:tc>
          <w:tcPr>
            <w:tcW w:w="341" w:type="dxa"/>
            <w:tcBorders>
              <w:lef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4A3AC9" w14:textId="3244C5F3" w:rsidR="004B3F2D" w:rsidRDefault="0048708B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3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BE0B01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1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B92B55" w14:textId="124111D7" w:rsidR="004B3F2D" w:rsidRDefault="0048708B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3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C05364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1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4BF24D" w14:textId="757685D4" w:rsidR="004B3F2D" w:rsidRDefault="0048708B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3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9B5F0C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1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9A1890" w14:textId="5BC81629" w:rsidR="004B3F2D" w:rsidRDefault="0048708B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AD37E8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156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46B931" w14:textId="159EAAD1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</w:t>
            </w:r>
            <w:r w:rsidR="0048708B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67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3B54A9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475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2B9249" w14:textId="55B298E7" w:rsidR="004B3F2D" w:rsidRDefault="0048708B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189</w:t>
            </w:r>
          </w:p>
        </w:tc>
      </w:tr>
      <w:tr w:rsidR="004B3F2D" w14:paraId="6202F308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591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272C23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kern w:val="0"/>
                <w:lang w:eastAsia="ru-RU" w:bidi="ar-SA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kern w:val="0"/>
                <w:vertAlign w:val="subscript"/>
                <w:lang w:eastAsia="ru-RU" w:bidi="ar-SA"/>
              </w:rPr>
              <w:t>до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vertAlign w:val="subscript"/>
                <w:lang w:eastAsia="ru-RU" w:bidi="ar-SA"/>
              </w:rPr>
              <w:t>.</w:t>
            </w:r>
          </w:p>
        </w:tc>
        <w:tc>
          <w:tcPr>
            <w:tcW w:w="342" w:type="dxa"/>
            <w:tcBorders>
              <w:righ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D52E07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1</w:t>
            </w:r>
          </w:p>
        </w:tc>
        <w:tc>
          <w:tcPr>
            <w:tcW w:w="341" w:type="dxa"/>
            <w:tcBorders>
              <w:lef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53B14A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3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C52931" w14:textId="0D5E29FA" w:rsidR="004B3F2D" w:rsidRDefault="0048708B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1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CA1750" w14:textId="7C5A90D4" w:rsidR="004B3F2D" w:rsidRDefault="0048708B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3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ED4216" w14:textId="032ED5E7" w:rsidR="004B3F2D" w:rsidRDefault="0048708B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1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0D20A9" w14:textId="008C9C72" w:rsidR="004B3F2D" w:rsidRDefault="0048708B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3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AA9EA1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1</w:t>
            </w:r>
          </w:p>
        </w:tc>
        <w:tc>
          <w:tcPr>
            <w:tcW w:w="341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9458E9" w14:textId="26D97089" w:rsidR="004B3F2D" w:rsidRDefault="0048708B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23B4FD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156" w:type="dxa"/>
            <w:vMerge w:val="restart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E33FA7" w14:textId="114C26CB" w:rsidR="004B3F2D" w:rsidRPr="0048708B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-</w:t>
            </w:r>
            <w:r w:rsidR="0048708B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106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0DB92B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475" w:type="dxa"/>
            <w:vMerge w:val="restart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8575BE" w14:textId="25318DB4" w:rsidR="004B3F2D" w:rsidRDefault="0048708B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150?</w:t>
            </w:r>
          </w:p>
        </w:tc>
      </w:tr>
      <w:tr w:rsidR="004B3F2D" w14:paraId="5687C196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59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32613C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C</w:t>
            </w:r>
            <w:r>
              <w:rPr>
                <w:rFonts w:ascii="Times New Roman" w:eastAsia="Times New Roman" w:hAnsi="Times New Roman" w:cs="Times New Roman"/>
                <w:kern w:val="0"/>
                <w:vertAlign w:val="subscript"/>
                <w:lang w:eastAsia="ru-RU" w:bidi="ar-SA"/>
              </w:rPr>
              <w:t>пр.</w:t>
            </w:r>
          </w:p>
        </w:tc>
        <w:tc>
          <w:tcPr>
            <w:tcW w:w="342" w:type="dxa"/>
            <w:tcBorders>
              <w:righ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C900C7" w14:textId="77777777" w:rsidR="004B3F2D" w:rsidRDefault="00000000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1" w:type="dxa"/>
            <w:tcBorders>
              <w:lef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2FC529" w14:textId="77777777" w:rsidR="004B3F2D" w:rsidRDefault="00000000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AB7AE8" w14:textId="0AD1EB9C" w:rsidR="004B3F2D" w:rsidRDefault="0048708B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96D4EB" w14:textId="22229736" w:rsidR="004B3F2D" w:rsidRDefault="0048708B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7335E0" w14:textId="0749D98F" w:rsidR="004B3F2D" w:rsidRDefault="0048708B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E6D1FB" w14:textId="2C57683F" w:rsidR="004B3F2D" w:rsidRDefault="0048708B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124A8C" w14:textId="2E89FF11" w:rsidR="004B3F2D" w:rsidRDefault="0048708B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C2B7D4" w14:textId="63ED2111" w:rsidR="004B3F2D" w:rsidRDefault="0048708B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12E0C2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156" w:type="dxa"/>
            <w:vMerge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455AC6" w14:textId="77777777" w:rsidR="004B3F2D" w:rsidRDefault="004B3F2D">
            <w:pPr>
              <w:rPr>
                <w:rFonts w:hint="eastAsia"/>
              </w:rPr>
            </w:pP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B8639B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475" w:type="dxa"/>
            <w:vMerge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D1E694" w14:textId="77777777" w:rsidR="004B3F2D" w:rsidRDefault="004B3F2D">
            <w:pPr>
              <w:rPr>
                <w:rFonts w:hint="eastAsia"/>
              </w:rPr>
            </w:pPr>
          </w:p>
        </w:tc>
      </w:tr>
    </w:tbl>
    <w:p w14:paraId="311A8111" w14:textId="77777777" w:rsidR="004B3F2D" w:rsidRDefault="004B3F2D">
      <w:pPr>
        <w:pStyle w:val="Standard"/>
        <w:rPr>
          <w:rFonts w:hint="eastAsia"/>
        </w:rPr>
      </w:pPr>
    </w:p>
    <w:p w14:paraId="60D64064" w14:textId="77777777" w:rsidR="004B3F2D" w:rsidRDefault="004B3F2D">
      <w:pPr>
        <w:pStyle w:val="Standard"/>
        <w:rPr>
          <w:rFonts w:hint="eastAsia"/>
        </w:rPr>
      </w:pPr>
    </w:p>
    <w:tbl>
      <w:tblPr>
        <w:tblW w:w="8205" w:type="dxa"/>
        <w:tblInd w:w="72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6"/>
        <w:gridCol w:w="825"/>
        <w:gridCol w:w="826"/>
        <w:gridCol w:w="823"/>
        <w:gridCol w:w="821"/>
        <w:gridCol w:w="821"/>
        <w:gridCol w:w="821"/>
        <w:gridCol w:w="821"/>
        <w:gridCol w:w="821"/>
      </w:tblGrid>
      <w:tr w:rsidR="004B3F2D" w14:paraId="407C6843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62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7126A7" w14:textId="77777777" w:rsidR="004B3F2D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8FCD1DC" wp14:editId="060BC0B7">
                      <wp:simplePos x="0" y="0"/>
                      <wp:positionH relativeFrom="column">
                        <wp:posOffset>765179</wp:posOffset>
                      </wp:positionH>
                      <wp:positionV relativeFrom="paragraph">
                        <wp:posOffset>-1289047</wp:posOffset>
                      </wp:positionV>
                      <wp:extent cx="209553" cy="122557"/>
                      <wp:effectExtent l="0" t="0" r="19047" b="17143"/>
                      <wp:wrapNone/>
                      <wp:docPr id="1320817488" name="Полилиния: фигура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3" cy="122557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360"/>
                                  <a:gd name="f3" fmla="val 180"/>
                                  <a:gd name="f4" fmla="val w"/>
                                  <a:gd name="f5" fmla="val h"/>
                                  <a:gd name="f6" fmla="val 0"/>
                                  <a:gd name="f7" fmla="val 1929"/>
                                  <a:gd name="f8" fmla="val 861"/>
                                  <a:gd name="f9" fmla="val 580"/>
                                  <a:gd name="f10" fmla="val 1902"/>
                                  <a:gd name="f11" fmla="val 474"/>
                                  <a:gd name="f12" fmla="val 1921"/>
                                  <a:gd name="f13" fmla="val 461"/>
                                  <a:gd name="f14" fmla="val 1829"/>
                                  <a:gd name="f15" fmla="val 400"/>
                                  <a:gd name="f16" fmla="val 1779"/>
                                  <a:gd name="f17" fmla="val 249"/>
                                  <a:gd name="f18" fmla="val 1852"/>
                                  <a:gd name="f19" fmla="val 429"/>
                                  <a:gd name="f20" fmla="val 1749"/>
                                  <a:gd name="f21" fmla="val 300"/>
                                  <a:gd name="f22" fmla="val 1639"/>
                                  <a:gd name="f23" fmla="val 162"/>
                                  <a:gd name="f24" fmla="val 1841"/>
                                  <a:gd name="f25" fmla="val 315"/>
                                  <a:gd name="f26" fmla="val 1669"/>
                                  <a:gd name="f27" fmla="val 200"/>
                                  <a:gd name="f28" fmla="val 1656"/>
                                  <a:gd name="f29" fmla="val 1649"/>
                                  <a:gd name="f30" fmla="val 153"/>
                                  <a:gd name="f31" fmla="val 1629"/>
                                  <a:gd name="f32" fmla="val 140"/>
                                  <a:gd name="f33" fmla="val 1571"/>
                                  <a:gd name="f34" fmla="val 104"/>
                                  <a:gd name="f35" fmla="val 1458"/>
                                  <a:gd name="f36" fmla="val 83"/>
                                  <a:gd name="f37" fmla="val 1389"/>
                                  <a:gd name="f38" fmla="val 60"/>
                                  <a:gd name="f39" fmla="val 1366"/>
                                  <a:gd name="f40" fmla="val 52"/>
                                  <a:gd name="f41" fmla="val 1350"/>
                                  <a:gd name="f42" fmla="val 31"/>
                                  <a:gd name="f43" fmla="val 1329"/>
                                  <a:gd name="f44" fmla="val 20"/>
                                  <a:gd name="f45" fmla="val 1310"/>
                                  <a:gd name="f46" fmla="val 11"/>
                                  <a:gd name="f47" fmla="val 1289"/>
                                  <a:gd name="f48" fmla="val 7"/>
                                  <a:gd name="f49" fmla="val 1269"/>
                                  <a:gd name="f50" fmla="val 1122"/>
                                  <a:gd name="f51" fmla="val 975"/>
                                  <a:gd name="f52" fmla="val 4"/>
                                  <a:gd name="f53" fmla="val 829"/>
                                  <a:gd name="f54" fmla="val 685"/>
                                  <a:gd name="f55" fmla="val 35"/>
                                  <a:gd name="f56" fmla="val 542"/>
                                  <a:gd name="f57" fmla="val 136"/>
                                  <a:gd name="f58" fmla="val 409"/>
                                  <a:gd name="f59" fmla="val 382"/>
                                  <a:gd name="f60" fmla="val 220"/>
                                  <a:gd name="f61" fmla="val 356"/>
                                  <a:gd name="f62" fmla="val 260"/>
                                  <a:gd name="f63" fmla="val 329"/>
                                  <a:gd name="f64" fmla="val 317"/>
                                  <a:gd name="f65" fmla="val 318"/>
                                  <a:gd name="f66" fmla="val 322"/>
                                  <a:gd name="f67" fmla="val 344"/>
                                  <a:gd name="f68" fmla="val 309"/>
                                  <a:gd name="f69" fmla="val 294"/>
                                  <a:gd name="f70" fmla="val 379"/>
                                  <a:gd name="f71" fmla="val 269"/>
                                  <a:gd name="f72" fmla="val 387"/>
                                  <a:gd name="f73" fmla="val 176"/>
                                  <a:gd name="f74" fmla="val 619"/>
                                  <a:gd name="f75" fmla="val 292"/>
                                  <a:gd name="f76" fmla="val 287"/>
                                  <a:gd name="f77" fmla="val 189"/>
                                  <a:gd name="f78" fmla="val 520"/>
                                  <a:gd name="f79" fmla="val 157"/>
                                  <a:gd name="f80" fmla="val 591"/>
                                  <a:gd name="f81" fmla="val 163"/>
                                  <a:gd name="f82" fmla="val 646"/>
                                  <a:gd name="f83" fmla="val 109"/>
                                  <a:gd name="f84" fmla="val 700"/>
                                  <a:gd name="f85" fmla="val 92"/>
                                  <a:gd name="f86" fmla="val 717"/>
                                  <a:gd name="f87" fmla="val 69"/>
                                  <a:gd name="f88" fmla="val 727"/>
                                  <a:gd name="f89" fmla="val 49"/>
                                  <a:gd name="f90" fmla="val 740"/>
                                  <a:gd name="f91" fmla="val 42"/>
                                  <a:gd name="f92" fmla="val 760"/>
                                  <a:gd name="f93" fmla="val 50"/>
                                  <a:gd name="f94" fmla="val 800"/>
                                  <a:gd name="f95" fmla="val 29"/>
                                  <a:gd name="f96" fmla="val 8"/>
                                  <a:gd name="f97" fmla="val 9"/>
                                  <a:gd name="f98" fmla="val 761"/>
                                  <a:gd name="f99" fmla="val 666"/>
                                  <a:gd name="f100" fmla="val 22"/>
                                  <a:gd name="f101" fmla="val 593"/>
                                  <a:gd name="f102" fmla="val 570"/>
                                  <a:gd name="f103" fmla="val 497"/>
                                  <a:gd name="f104" fmla="val 129"/>
                                  <a:gd name="f105" fmla="val 600"/>
                                  <a:gd name="f106" fmla="val 145"/>
                                  <a:gd name="f107" fmla="val 613"/>
                                  <a:gd name="f108" fmla="val 170"/>
                                  <a:gd name="f109" fmla="val 611"/>
                                  <a:gd name="f110" fmla="val 620"/>
                                  <a:gd name="f111" fmla="val 210"/>
                                  <a:gd name="f112" fmla="val 631"/>
                                  <a:gd name="f113" fmla="val 229"/>
                                  <a:gd name="f114" fmla="val 647"/>
                                  <a:gd name="f115" fmla="val 660"/>
                                  <a:gd name="f116" fmla="val 262"/>
                                  <a:gd name="f117" fmla="val 680"/>
                                  <a:gd name="f118" fmla="val 696"/>
                                  <a:gd name="f119" fmla="val 289"/>
                                  <a:gd name="f120" fmla="val 720"/>
                                  <a:gd name="f121" fmla="val 274"/>
                                  <a:gd name="f122" fmla="val 793"/>
                                  <a:gd name="f123" fmla="val 197"/>
                                  <a:gd name="f124" fmla="val 749"/>
                                  <a:gd name="f125" fmla="val 169"/>
                                  <a:gd name="f126" fmla="val 142"/>
                                  <a:gd name="f127" fmla="val 747"/>
                                  <a:gd name="f128" fmla="val 101"/>
                                  <a:gd name="f129" fmla="val 735"/>
                                  <a:gd name="f130" fmla="val 89"/>
                                  <a:gd name="f131" fmla="val 80"/>
                                  <a:gd name="f132" fmla="val 779"/>
                                  <a:gd name="f133" fmla="val 149"/>
                                  <a:gd name="f134" fmla="val 759"/>
                                  <a:gd name="f135" fmla="val 780"/>
                                  <a:gd name="f136" fmla="val 801"/>
                                  <a:gd name="f137" fmla="val 32"/>
                                  <a:gd name="f138" fmla="val 17"/>
                                  <a:gd name="f139" fmla="val 707"/>
                                  <a:gd name="f140" fmla="val 16"/>
                                  <a:gd name="f141" fmla="val 626"/>
                                  <a:gd name="f142" fmla="val 560"/>
                                  <a:gd name="f143" fmla="val 70"/>
                                  <a:gd name="f144" fmla="val 518"/>
                                  <a:gd name="f145" fmla="val 62"/>
                                  <a:gd name="f146" fmla="val 653"/>
                                  <a:gd name="f147" fmla="val 122"/>
                                  <a:gd name="f148" fmla="val 102"/>
                                  <a:gd name="f149" fmla="val 538"/>
                                  <a:gd name="f150" fmla="val 687"/>
                                  <a:gd name="f151" fmla="val 165"/>
                                  <a:gd name="f152" fmla="val 349"/>
                                  <a:gd name="f153" fmla="val 733"/>
                                  <a:gd name="f154" fmla="val 111"/>
                                  <a:gd name="f155" fmla="val 732"/>
                                  <a:gd name="f156" fmla="val 199"/>
                                  <a:gd name="f157" fmla="val 673"/>
                                  <a:gd name="f158" fmla="val 324"/>
                                  <a:gd name="f159" fmla="val 725"/>
                                  <a:gd name="f160" fmla="val 168"/>
                                  <a:gd name="f161" fmla="val 635"/>
                                  <a:gd name="f162" fmla="val 133"/>
                                  <a:gd name="f163" fmla="val 607"/>
                                  <a:gd name="f164" fmla="val 615"/>
                                  <a:gd name="f165" fmla="val 74"/>
                                  <a:gd name="f166" fmla="val 585"/>
                                  <a:gd name="f167" fmla="val 48"/>
                                  <a:gd name="f168" fmla="val 540"/>
                                  <a:gd name="f169" fmla="val 93"/>
                                  <a:gd name="f170" fmla="val 583"/>
                                  <a:gd name="f171" fmla="val 126"/>
                                  <a:gd name="f172" fmla="val 617"/>
                                  <a:gd name="f173" fmla="val 627"/>
                                  <a:gd name="f174" fmla="val 640"/>
                                  <a:gd name="f175" fmla="val 174"/>
                                  <a:gd name="f176" fmla="val 204"/>
                                  <a:gd name="f177" fmla="val 715"/>
                                  <a:gd name="f178" fmla="val 264"/>
                                  <a:gd name="f179" fmla="val 705"/>
                                  <a:gd name="f180" fmla="val 219"/>
                                  <a:gd name="f181" fmla="val 750"/>
                                  <a:gd name="f182" fmla="val 775"/>
                                  <a:gd name="f183" fmla="val 840"/>
                                  <a:gd name="f184" fmla="val 820"/>
                                  <a:gd name="f185" fmla="val 25"/>
                                  <a:gd name="f186" fmla="val 790"/>
                                  <a:gd name="f187" fmla="val 58"/>
                                  <a:gd name="f188" fmla="val 657"/>
                                  <a:gd name="f189" fmla="val 175"/>
                                  <a:gd name="f190" fmla="val 188"/>
                                  <a:gd name="f191" fmla="val 608"/>
                                  <a:gd name="f192" fmla="val 242"/>
                                  <a:gd name="f193" fmla="val 246"/>
                                  <a:gd name="f194" fmla="val 748"/>
                                  <a:gd name="f195" fmla="val 195"/>
                                  <a:gd name="f196" fmla="val 785"/>
                                  <a:gd name="f197" fmla="val 67"/>
                                  <a:gd name="f198" fmla="val 805"/>
                                  <a:gd name="f199" fmla="val 787"/>
                                  <a:gd name="f200" fmla="val 282"/>
                                  <a:gd name="f201" fmla="val 753"/>
                                  <a:gd name="f202" fmla="val 284"/>
                                  <a:gd name="f203" fmla="val 723"/>
                                  <a:gd name="f204" fmla="val 187"/>
                                  <a:gd name="f205" fmla="val 577"/>
                                  <a:gd name="f206" fmla="val 207"/>
                                  <a:gd name="f207" fmla="val 698"/>
                                  <a:gd name="f208" fmla="+- 0 0 -90"/>
                                  <a:gd name="f209" fmla="*/ f4 1 1929"/>
                                  <a:gd name="f210" fmla="*/ f5 1 861"/>
                                  <a:gd name="f211" fmla="val f6"/>
                                  <a:gd name="f212" fmla="val f7"/>
                                  <a:gd name="f213" fmla="val f8"/>
                                  <a:gd name="f214" fmla="*/ f208 f0 1"/>
                                  <a:gd name="f215" fmla="+- f213 0 f211"/>
                                  <a:gd name="f216" fmla="+- f212 0 f211"/>
                                  <a:gd name="f217" fmla="*/ f214 1 f3"/>
                                  <a:gd name="f218" fmla="*/ f216 1 1929"/>
                                  <a:gd name="f219" fmla="*/ f215 1 861"/>
                                  <a:gd name="f220" fmla="*/ 1929 f216 1"/>
                                  <a:gd name="f221" fmla="*/ 580 f215 1"/>
                                  <a:gd name="f222" fmla="*/ 1829 f216 1"/>
                                  <a:gd name="f223" fmla="*/ 400 f215 1"/>
                                  <a:gd name="f224" fmla="*/ 1749 f216 1"/>
                                  <a:gd name="f225" fmla="*/ 300 f215 1"/>
                                  <a:gd name="f226" fmla="*/ 1669 f216 1"/>
                                  <a:gd name="f227" fmla="*/ 200 f215 1"/>
                                  <a:gd name="f228" fmla="*/ 1629 f216 1"/>
                                  <a:gd name="f229" fmla="*/ 140 f215 1"/>
                                  <a:gd name="f230" fmla="*/ 1389 f216 1"/>
                                  <a:gd name="f231" fmla="*/ 60 f215 1"/>
                                  <a:gd name="f232" fmla="*/ 1329 f216 1"/>
                                  <a:gd name="f233" fmla="*/ 20 f215 1"/>
                                  <a:gd name="f234" fmla="*/ 1269 f216 1"/>
                                  <a:gd name="f235" fmla="*/ 0 f215 1"/>
                                  <a:gd name="f236" fmla="*/ 829 f216 1"/>
                                  <a:gd name="f237" fmla="*/ 409 f216 1"/>
                                  <a:gd name="f238" fmla="*/ 180 f215 1"/>
                                  <a:gd name="f239" fmla="*/ 329 f216 1"/>
                                  <a:gd name="f240" fmla="*/ 309 f216 1"/>
                                  <a:gd name="f241" fmla="*/ 360 f215 1"/>
                                  <a:gd name="f242" fmla="*/ 249 f216 1"/>
                                  <a:gd name="f243" fmla="*/ 189 f216 1"/>
                                  <a:gd name="f244" fmla="*/ 520 f215 1"/>
                                  <a:gd name="f245" fmla="*/ 109 f216 1"/>
                                  <a:gd name="f246" fmla="*/ 700 f215 1"/>
                                  <a:gd name="f247" fmla="*/ 49 f216 1"/>
                                  <a:gd name="f248" fmla="*/ 740 f215 1"/>
                                  <a:gd name="f249" fmla="*/ 29 f216 1"/>
                                  <a:gd name="f250" fmla="*/ 800 f215 1"/>
                                  <a:gd name="f251" fmla="*/ 9 f216 1"/>
                                  <a:gd name="f252" fmla="*/ 129 f216 1"/>
                                  <a:gd name="f253" fmla="*/ 600 f215 1"/>
                                  <a:gd name="f254" fmla="*/ 620 f215 1"/>
                                  <a:gd name="f255" fmla="*/ 660 f215 1"/>
                                  <a:gd name="f256" fmla="*/ 289 f216 1"/>
                                  <a:gd name="f257" fmla="*/ 720 f215 1"/>
                                  <a:gd name="f258" fmla="*/ 169 f216 1"/>
                                  <a:gd name="f259" fmla="*/ 89 f216 1"/>
                                  <a:gd name="f260" fmla="*/ 760 f215 1"/>
                                  <a:gd name="f261" fmla="*/ 149 f216 1"/>
                                  <a:gd name="f262" fmla="*/ 780 f215 1"/>
                                  <a:gd name="f263" fmla="*/ 560 f215 1"/>
                                  <a:gd name="f264" fmla="*/ 69 f216 1"/>
                                  <a:gd name="f265" fmla="*/ 680 f215 1"/>
                                  <a:gd name="f266" fmla="*/ 540 f215 1"/>
                                  <a:gd name="f267" fmla="*/ 640 f215 1"/>
                                  <a:gd name="f268" fmla="*/ 840 f215 1"/>
                                  <a:gd name="f269" fmla="*/ 229 f216 1"/>
                                  <a:gd name="f270" fmla="*/ 269 f216 1"/>
                                  <a:gd name="f271" fmla="+- f217 0 f1"/>
                                  <a:gd name="f272" fmla="*/ f220 1 1929"/>
                                  <a:gd name="f273" fmla="*/ f221 1 861"/>
                                  <a:gd name="f274" fmla="*/ f222 1 1929"/>
                                  <a:gd name="f275" fmla="*/ f223 1 861"/>
                                  <a:gd name="f276" fmla="*/ f224 1 1929"/>
                                  <a:gd name="f277" fmla="*/ f225 1 861"/>
                                  <a:gd name="f278" fmla="*/ f226 1 1929"/>
                                  <a:gd name="f279" fmla="*/ f227 1 861"/>
                                  <a:gd name="f280" fmla="*/ f228 1 1929"/>
                                  <a:gd name="f281" fmla="*/ f229 1 861"/>
                                  <a:gd name="f282" fmla="*/ f230 1 1929"/>
                                  <a:gd name="f283" fmla="*/ f231 1 861"/>
                                  <a:gd name="f284" fmla="*/ f232 1 1929"/>
                                  <a:gd name="f285" fmla="*/ f233 1 861"/>
                                  <a:gd name="f286" fmla="*/ f234 1 1929"/>
                                  <a:gd name="f287" fmla="*/ f235 1 861"/>
                                  <a:gd name="f288" fmla="*/ f236 1 1929"/>
                                  <a:gd name="f289" fmla="*/ f237 1 1929"/>
                                  <a:gd name="f290" fmla="*/ f238 1 861"/>
                                  <a:gd name="f291" fmla="*/ f239 1 1929"/>
                                  <a:gd name="f292" fmla="*/ f240 1 1929"/>
                                  <a:gd name="f293" fmla="*/ f241 1 861"/>
                                  <a:gd name="f294" fmla="*/ f242 1 1929"/>
                                  <a:gd name="f295" fmla="*/ f243 1 1929"/>
                                  <a:gd name="f296" fmla="*/ f244 1 861"/>
                                  <a:gd name="f297" fmla="*/ f245 1 1929"/>
                                  <a:gd name="f298" fmla="*/ f246 1 861"/>
                                  <a:gd name="f299" fmla="*/ f247 1 1929"/>
                                  <a:gd name="f300" fmla="*/ f248 1 861"/>
                                  <a:gd name="f301" fmla="*/ f249 1 1929"/>
                                  <a:gd name="f302" fmla="*/ f250 1 861"/>
                                  <a:gd name="f303" fmla="*/ f251 1 1929"/>
                                  <a:gd name="f304" fmla="*/ f252 1 1929"/>
                                  <a:gd name="f305" fmla="*/ f253 1 861"/>
                                  <a:gd name="f306" fmla="*/ f254 1 861"/>
                                  <a:gd name="f307" fmla="*/ f255 1 861"/>
                                  <a:gd name="f308" fmla="*/ f256 1 1929"/>
                                  <a:gd name="f309" fmla="*/ f257 1 861"/>
                                  <a:gd name="f310" fmla="*/ f258 1 1929"/>
                                  <a:gd name="f311" fmla="*/ f259 1 1929"/>
                                  <a:gd name="f312" fmla="*/ f260 1 861"/>
                                  <a:gd name="f313" fmla="*/ f261 1 1929"/>
                                  <a:gd name="f314" fmla="*/ f262 1 861"/>
                                  <a:gd name="f315" fmla="*/ f263 1 861"/>
                                  <a:gd name="f316" fmla="*/ f264 1 1929"/>
                                  <a:gd name="f317" fmla="*/ f265 1 861"/>
                                  <a:gd name="f318" fmla="*/ f266 1 861"/>
                                  <a:gd name="f319" fmla="*/ f267 1 861"/>
                                  <a:gd name="f320" fmla="*/ f268 1 861"/>
                                  <a:gd name="f321" fmla="*/ f269 1 1929"/>
                                  <a:gd name="f322" fmla="*/ f270 1 1929"/>
                                  <a:gd name="f323" fmla="*/ 0 1 f218"/>
                                  <a:gd name="f324" fmla="*/ f212 1 f218"/>
                                  <a:gd name="f325" fmla="*/ 0 1 f219"/>
                                  <a:gd name="f326" fmla="*/ f213 1 f219"/>
                                  <a:gd name="f327" fmla="*/ f272 1 f218"/>
                                  <a:gd name="f328" fmla="*/ f273 1 f219"/>
                                  <a:gd name="f329" fmla="*/ f274 1 f218"/>
                                  <a:gd name="f330" fmla="*/ f275 1 f219"/>
                                  <a:gd name="f331" fmla="*/ f276 1 f218"/>
                                  <a:gd name="f332" fmla="*/ f277 1 f219"/>
                                  <a:gd name="f333" fmla="*/ f278 1 f218"/>
                                  <a:gd name="f334" fmla="*/ f279 1 f219"/>
                                  <a:gd name="f335" fmla="*/ f280 1 f218"/>
                                  <a:gd name="f336" fmla="*/ f281 1 f219"/>
                                  <a:gd name="f337" fmla="*/ f282 1 f218"/>
                                  <a:gd name="f338" fmla="*/ f283 1 f219"/>
                                  <a:gd name="f339" fmla="*/ f284 1 f218"/>
                                  <a:gd name="f340" fmla="*/ f285 1 f219"/>
                                  <a:gd name="f341" fmla="*/ f286 1 f218"/>
                                  <a:gd name="f342" fmla="*/ f287 1 f219"/>
                                  <a:gd name="f343" fmla="*/ f288 1 f218"/>
                                  <a:gd name="f344" fmla="*/ f289 1 f218"/>
                                  <a:gd name="f345" fmla="*/ f290 1 f219"/>
                                  <a:gd name="f346" fmla="*/ f291 1 f218"/>
                                  <a:gd name="f347" fmla="*/ f292 1 f218"/>
                                  <a:gd name="f348" fmla="*/ f293 1 f219"/>
                                  <a:gd name="f349" fmla="*/ f294 1 f218"/>
                                  <a:gd name="f350" fmla="*/ f295 1 f218"/>
                                  <a:gd name="f351" fmla="*/ f296 1 f219"/>
                                  <a:gd name="f352" fmla="*/ f297 1 f218"/>
                                  <a:gd name="f353" fmla="*/ f298 1 f219"/>
                                  <a:gd name="f354" fmla="*/ f299 1 f218"/>
                                  <a:gd name="f355" fmla="*/ f300 1 f219"/>
                                  <a:gd name="f356" fmla="*/ f301 1 f218"/>
                                  <a:gd name="f357" fmla="*/ f302 1 f219"/>
                                  <a:gd name="f358" fmla="*/ f303 1 f218"/>
                                  <a:gd name="f359" fmla="*/ f304 1 f218"/>
                                  <a:gd name="f360" fmla="*/ f305 1 f219"/>
                                  <a:gd name="f361" fmla="*/ f306 1 f219"/>
                                  <a:gd name="f362" fmla="*/ f307 1 f219"/>
                                  <a:gd name="f363" fmla="*/ f308 1 f218"/>
                                  <a:gd name="f364" fmla="*/ f309 1 f219"/>
                                  <a:gd name="f365" fmla="*/ f310 1 f218"/>
                                  <a:gd name="f366" fmla="*/ f311 1 f218"/>
                                  <a:gd name="f367" fmla="*/ f312 1 f219"/>
                                  <a:gd name="f368" fmla="*/ f313 1 f218"/>
                                  <a:gd name="f369" fmla="*/ f314 1 f219"/>
                                  <a:gd name="f370" fmla="*/ f315 1 f219"/>
                                  <a:gd name="f371" fmla="*/ f316 1 f218"/>
                                  <a:gd name="f372" fmla="*/ f317 1 f219"/>
                                  <a:gd name="f373" fmla="*/ f318 1 f219"/>
                                  <a:gd name="f374" fmla="*/ f319 1 f219"/>
                                  <a:gd name="f375" fmla="*/ f320 1 f219"/>
                                  <a:gd name="f376" fmla="*/ f321 1 f218"/>
                                  <a:gd name="f377" fmla="*/ f322 1 f218"/>
                                  <a:gd name="f378" fmla="*/ f323 f209 1"/>
                                  <a:gd name="f379" fmla="*/ f324 f209 1"/>
                                  <a:gd name="f380" fmla="*/ f326 f210 1"/>
                                  <a:gd name="f381" fmla="*/ f325 f210 1"/>
                                  <a:gd name="f382" fmla="*/ f327 f209 1"/>
                                  <a:gd name="f383" fmla="*/ f328 f210 1"/>
                                  <a:gd name="f384" fmla="*/ f329 f209 1"/>
                                  <a:gd name="f385" fmla="*/ f330 f210 1"/>
                                  <a:gd name="f386" fmla="*/ f331 f209 1"/>
                                  <a:gd name="f387" fmla="*/ f332 f210 1"/>
                                  <a:gd name="f388" fmla="*/ f333 f209 1"/>
                                  <a:gd name="f389" fmla="*/ f334 f210 1"/>
                                  <a:gd name="f390" fmla="*/ f335 f209 1"/>
                                  <a:gd name="f391" fmla="*/ f336 f210 1"/>
                                  <a:gd name="f392" fmla="*/ f337 f209 1"/>
                                  <a:gd name="f393" fmla="*/ f338 f210 1"/>
                                  <a:gd name="f394" fmla="*/ f339 f209 1"/>
                                  <a:gd name="f395" fmla="*/ f340 f210 1"/>
                                  <a:gd name="f396" fmla="*/ f341 f209 1"/>
                                  <a:gd name="f397" fmla="*/ f342 f210 1"/>
                                  <a:gd name="f398" fmla="*/ f343 f209 1"/>
                                  <a:gd name="f399" fmla="*/ f344 f209 1"/>
                                  <a:gd name="f400" fmla="*/ f345 f210 1"/>
                                  <a:gd name="f401" fmla="*/ f346 f209 1"/>
                                  <a:gd name="f402" fmla="*/ f347 f209 1"/>
                                  <a:gd name="f403" fmla="*/ f348 f210 1"/>
                                  <a:gd name="f404" fmla="*/ f349 f209 1"/>
                                  <a:gd name="f405" fmla="*/ f350 f209 1"/>
                                  <a:gd name="f406" fmla="*/ f351 f210 1"/>
                                  <a:gd name="f407" fmla="*/ f352 f209 1"/>
                                  <a:gd name="f408" fmla="*/ f353 f210 1"/>
                                  <a:gd name="f409" fmla="*/ f354 f209 1"/>
                                  <a:gd name="f410" fmla="*/ f355 f210 1"/>
                                  <a:gd name="f411" fmla="*/ f356 f209 1"/>
                                  <a:gd name="f412" fmla="*/ f357 f210 1"/>
                                  <a:gd name="f413" fmla="*/ f358 f209 1"/>
                                  <a:gd name="f414" fmla="*/ f359 f209 1"/>
                                  <a:gd name="f415" fmla="*/ f360 f210 1"/>
                                  <a:gd name="f416" fmla="*/ f361 f210 1"/>
                                  <a:gd name="f417" fmla="*/ f362 f210 1"/>
                                  <a:gd name="f418" fmla="*/ f363 f209 1"/>
                                  <a:gd name="f419" fmla="*/ f364 f210 1"/>
                                  <a:gd name="f420" fmla="*/ f365 f209 1"/>
                                  <a:gd name="f421" fmla="*/ f366 f209 1"/>
                                  <a:gd name="f422" fmla="*/ f367 f210 1"/>
                                  <a:gd name="f423" fmla="*/ f368 f209 1"/>
                                  <a:gd name="f424" fmla="*/ f369 f210 1"/>
                                  <a:gd name="f425" fmla="*/ f370 f210 1"/>
                                  <a:gd name="f426" fmla="*/ f371 f209 1"/>
                                  <a:gd name="f427" fmla="*/ f372 f210 1"/>
                                  <a:gd name="f428" fmla="*/ f373 f210 1"/>
                                  <a:gd name="f429" fmla="*/ f374 f210 1"/>
                                  <a:gd name="f430" fmla="*/ f375 f210 1"/>
                                  <a:gd name="f431" fmla="*/ f376 f209 1"/>
                                  <a:gd name="f432" fmla="*/ f377 f209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271">
                                    <a:pos x="f382" y="f383"/>
                                  </a:cxn>
                                  <a:cxn ang="f271">
                                    <a:pos x="f384" y="f385"/>
                                  </a:cxn>
                                  <a:cxn ang="f271">
                                    <a:pos x="f386" y="f387"/>
                                  </a:cxn>
                                  <a:cxn ang="f271">
                                    <a:pos x="f388" y="f389"/>
                                  </a:cxn>
                                  <a:cxn ang="f271">
                                    <a:pos x="f390" y="f391"/>
                                  </a:cxn>
                                  <a:cxn ang="f271">
                                    <a:pos x="f392" y="f393"/>
                                  </a:cxn>
                                  <a:cxn ang="f271">
                                    <a:pos x="f394" y="f395"/>
                                  </a:cxn>
                                  <a:cxn ang="f271">
                                    <a:pos x="f396" y="f397"/>
                                  </a:cxn>
                                  <a:cxn ang="f271">
                                    <a:pos x="f398" y="f395"/>
                                  </a:cxn>
                                  <a:cxn ang="f271">
                                    <a:pos x="f399" y="f400"/>
                                  </a:cxn>
                                  <a:cxn ang="f271">
                                    <a:pos x="f401" y="f387"/>
                                  </a:cxn>
                                  <a:cxn ang="f271">
                                    <a:pos x="f402" y="f403"/>
                                  </a:cxn>
                                  <a:cxn ang="f271">
                                    <a:pos x="f404" y="f385"/>
                                  </a:cxn>
                                  <a:cxn ang="f271">
                                    <a:pos x="f405" y="f406"/>
                                  </a:cxn>
                                  <a:cxn ang="f271">
                                    <a:pos x="f407" y="f408"/>
                                  </a:cxn>
                                  <a:cxn ang="f271">
                                    <a:pos x="f409" y="f410"/>
                                  </a:cxn>
                                  <a:cxn ang="f271">
                                    <a:pos x="f411" y="f412"/>
                                  </a:cxn>
                                  <a:cxn ang="f271">
                                    <a:pos x="f413" y="f410"/>
                                  </a:cxn>
                                  <a:cxn ang="f271">
                                    <a:pos x="f411" y="f406"/>
                                  </a:cxn>
                                  <a:cxn ang="f271">
                                    <a:pos x="f414" y="f415"/>
                                  </a:cxn>
                                  <a:cxn ang="f271">
                                    <a:pos x="f405" y="f416"/>
                                  </a:cxn>
                                  <a:cxn ang="f271">
                                    <a:pos x="f404" y="f417"/>
                                  </a:cxn>
                                  <a:cxn ang="f271">
                                    <a:pos x="f418" y="f419"/>
                                  </a:cxn>
                                  <a:cxn ang="f271">
                                    <a:pos x="f420" y="f410"/>
                                  </a:cxn>
                                  <a:cxn ang="f271">
                                    <a:pos x="f421" y="f422"/>
                                  </a:cxn>
                                  <a:cxn ang="f271">
                                    <a:pos x="f423" y="f424"/>
                                  </a:cxn>
                                  <a:cxn ang="f271">
                                    <a:pos x="f421" y="f412"/>
                                  </a:cxn>
                                  <a:cxn ang="f271">
                                    <a:pos x="f411" y="f424"/>
                                  </a:cxn>
                                  <a:cxn ang="f271">
                                    <a:pos x="f409" y="f425"/>
                                  </a:cxn>
                                  <a:cxn ang="f271">
                                    <a:pos x="f426" y="f408"/>
                                  </a:cxn>
                                  <a:cxn ang="f271">
                                    <a:pos x="f414" y="f408"/>
                                  </a:cxn>
                                  <a:cxn ang="f271">
                                    <a:pos x="f405" y="f417"/>
                                  </a:cxn>
                                  <a:cxn ang="f271">
                                    <a:pos x="f405" y="f410"/>
                                  </a:cxn>
                                  <a:cxn ang="f271">
                                    <a:pos x="f414" y="f419"/>
                                  </a:cxn>
                                  <a:cxn ang="f271">
                                    <a:pos x="f405" y="f427"/>
                                  </a:cxn>
                                  <a:cxn ang="f271">
                                    <a:pos x="f423" y="f416"/>
                                  </a:cxn>
                                  <a:cxn ang="f271">
                                    <a:pos x="f421" y="f415"/>
                                  </a:cxn>
                                  <a:cxn ang="f271">
                                    <a:pos x="f426" y="f428"/>
                                  </a:cxn>
                                  <a:cxn ang="f271">
                                    <a:pos x="f407" y="f415"/>
                                  </a:cxn>
                                  <a:cxn ang="f271">
                                    <a:pos x="f420" y="f429"/>
                                  </a:cxn>
                                  <a:cxn ang="f271">
                                    <a:pos x="f405" y="f408"/>
                                  </a:cxn>
                                  <a:cxn ang="f271">
                                    <a:pos x="f404" y="f419"/>
                                  </a:cxn>
                                  <a:cxn ang="f271">
                                    <a:pos x="f414" y="f422"/>
                                  </a:cxn>
                                  <a:cxn ang="f271">
                                    <a:pos x="f413" y="f430"/>
                                  </a:cxn>
                                  <a:cxn ang="f271">
                                    <a:pos x="f409" y="f424"/>
                                  </a:cxn>
                                  <a:cxn ang="f271">
                                    <a:pos x="f411" y="f430"/>
                                  </a:cxn>
                                  <a:cxn ang="f271">
                                    <a:pos x="f426" y="f415"/>
                                  </a:cxn>
                                  <a:cxn ang="f271">
                                    <a:pos x="f404" y="f408"/>
                                  </a:cxn>
                                  <a:cxn ang="f271">
                                    <a:pos x="f431" y="f422"/>
                                  </a:cxn>
                                  <a:cxn ang="f271">
                                    <a:pos x="f407" y="f412"/>
                                  </a:cxn>
                                  <a:cxn ang="f271">
                                    <a:pos x="f418" y="f424"/>
                                  </a:cxn>
                                  <a:cxn ang="f271">
                                    <a:pos x="f432" y="f408"/>
                                  </a:cxn>
                                  <a:cxn ang="f271">
                                    <a:pos x="f404" y="f410"/>
                                  </a:cxn>
                                </a:cxnLst>
                                <a:rect l="f378" t="f381" r="f379" b="f380"/>
                                <a:pathLst>
                                  <a:path w="1929" h="861">
                                    <a:moveTo>
                                      <a:pt x="f7" y="f9"/>
                                    </a:moveTo>
                                    <a:cubicBezTo>
                                      <a:pt x="f10" y="f11"/>
                                      <a:pt x="f12" y="f13"/>
                                      <a:pt x="f14" y="f15"/>
                                    </a:cubicBezTo>
                                    <a:cubicBezTo>
                                      <a:pt x="f16" y="f17"/>
                                      <a:pt x="f18" y="f19"/>
                                      <a:pt x="f20" y="f21"/>
                                    </a:cubicBezTo>
                                    <a:cubicBezTo>
                                      <a:pt x="f22" y="f23"/>
                                      <a:pt x="f24" y="f25"/>
                                      <a:pt x="f26" y="f27"/>
                                    </a:cubicBezTo>
                                    <a:cubicBezTo>
                                      <a:pt x="f28" y="f3"/>
                                      <a:pt x="f29" y="f30"/>
                                      <a:pt x="f31" y="f32"/>
                                    </a:cubicBezTo>
                                    <a:cubicBezTo>
                                      <a:pt x="f33" y="f34"/>
                                      <a:pt x="f35" y="f36"/>
                                      <a:pt x="f37" y="f38"/>
                                    </a:cubicBezTo>
                                    <a:cubicBezTo>
                                      <a:pt x="f39" y="f40"/>
                                      <a:pt x="f41" y="f42"/>
                                      <a:pt x="f43" y="f44"/>
                                    </a:cubicBezTo>
                                    <a:cubicBezTo>
                                      <a:pt x="f45" y="f46"/>
                                      <a:pt x="f47" y="f48"/>
                                      <a:pt x="f49" y="f6"/>
                                    </a:cubicBezTo>
                                    <a:cubicBezTo>
                                      <a:pt x="f50" y="f48"/>
                                      <a:pt x="f51" y="f52"/>
                                      <a:pt x="f53" y="f44"/>
                                    </a:cubicBezTo>
                                    <a:cubicBezTo>
                                      <a:pt x="f54" y="f55"/>
                                      <a:pt x="f56" y="f57"/>
                                      <a:pt x="f58" y="f3"/>
                                    </a:cubicBezTo>
                                    <a:cubicBezTo>
                                      <a:pt x="f59" y="f60"/>
                                      <a:pt x="f61" y="f62"/>
                                      <a:pt x="f63" y="f21"/>
                                    </a:cubicBezTo>
                                    <a:cubicBezTo>
                                      <a:pt x="f64" y="f65"/>
                                      <a:pt x="f66" y="f67"/>
                                      <a:pt x="f68" y="f2"/>
                                    </a:cubicBezTo>
                                    <a:cubicBezTo>
                                      <a:pt x="f69" y="f70"/>
                                      <a:pt x="f71" y="f72"/>
                                      <a:pt x="f17" y="f15"/>
                                    </a:cubicBezTo>
                                    <a:cubicBezTo>
                                      <a:pt x="f73" y="f74"/>
                                      <a:pt x="f75" y="f76"/>
                                      <a:pt x="f77" y="f78"/>
                                    </a:cubicBezTo>
                                    <a:cubicBezTo>
                                      <a:pt x="f79" y="f80"/>
                                      <a:pt x="f81" y="f82"/>
                                      <a:pt x="f83" y="f84"/>
                                    </a:cubicBezTo>
                                    <a:cubicBezTo>
                                      <a:pt x="f85" y="f86"/>
                                      <a:pt x="f87" y="f88"/>
                                      <a:pt x="f89" y="f90"/>
                                    </a:cubicBezTo>
                                    <a:cubicBezTo>
                                      <a:pt x="f91" y="f92"/>
                                      <a:pt x="f93" y="f94"/>
                                      <a:pt x="f95" y="f94"/>
                                    </a:cubicBezTo>
                                    <a:cubicBezTo>
                                      <a:pt x="f96" y="f94"/>
                                      <a:pt x="f97" y="f98"/>
                                      <a:pt x="f97" y="f90"/>
                                    </a:cubicBezTo>
                                    <a:cubicBezTo>
                                      <a:pt x="f97" y="f99"/>
                                      <a:pt x="f100" y="f101"/>
                                      <a:pt x="f95" y="f78"/>
                                    </a:cubicBezTo>
                                    <a:cubicBezTo>
                                      <a:pt x="f3" y="f102"/>
                                      <a:pt x="f6" y="f103"/>
                                      <a:pt x="f104" y="f105"/>
                                    </a:cubicBezTo>
                                    <a:cubicBezTo>
                                      <a:pt x="f106" y="f107"/>
                                      <a:pt x="f108" y="f109"/>
                                      <a:pt x="f77" y="f110"/>
                                    </a:cubicBezTo>
                                    <a:cubicBezTo>
                                      <a:pt x="f111" y="f112"/>
                                      <a:pt x="f113" y="f114"/>
                                      <a:pt x="f17" y="f115"/>
                                    </a:cubicBezTo>
                                    <a:cubicBezTo>
                                      <a:pt x="f116" y="f117"/>
                                      <a:pt x="f69" y="f118"/>
                                      <a:pt x="f119" y="f120"/>
                                    </a:cubicBezTo>
                                    <a:cubicBezTo>
                                      <a:pt x="f121" y="f122"/>
                                      <a:pt x="f123" y="f124"/>
                                      <a:pt x="f125" y="f90"/>
                                    </a:cubicBezTo>
                                    <a:cubicBezTo>
                                      <a:pt x="f126" y="f127"/>
                                      <a:pt x="f128" y="f129"/>
                                      <a:pt x="f130" y="f92"/>
                                    </a:cubicBezTo>
                                    <a:cubicBezTo>
                                      <a:pt x="f131" y="f132"/>
                                      <a:pt x="f133" y="f134"/>
                                      <a:pt x="f133" y="f135"/>
                                    </a:cubicBezTo>
                                    <a:cubicBezTo>
                                      <a:pt x="f133" y="f136"/>
                                      <a:pt x="f83" y="f122"/>
                                      <a:pt x="f130" y="f94"/>
                                    </a:cubicBezTo>
                                    <a:cubicBezTo>
                                      <a:pt x="f87" y="f122"/>
                                      <a:pt x="f137" y="f136"/>
                                      <a:pt x="f95" y="f135"/>
                                    </a:cubicBezTo>
                                    <a:cubicBezTo>
                                      <a:pt x="f138" y="f139"/>
                                      <a:pt x="f140" y="f141"/>
                                      <a:pt x="f89" y="f142"/>
                                    </a:cubicBezTo>
                                    <a:cubicBezTo>
                                      <a:pt x="f143" y="f144"/>
                                      <a:pt x="f145" y="f146"/>
                                      <a:pt x="f87" y="f84"/>
                                    </a:cubicBezTo>
                                    <a:cubicBezTo>
                                      <a:pt x="f147" y="f56"/>
                                      <a:pt x="f148" y="f149"/>
                                      <a:pt x="f104" y="f84"/>
                                    </a:cubicBezTo>
                                    <a:cubicBezTo>
                                      <a:pt x="f133" y="f150"/>
                                      <a:pt x="f151" y="f115"/>
                                      <a:pt x="f77" y="f115"/>
                                    </a:cubicBezTo>
                                    <a:cubicBezTo>
                                      <a:pt x="f152" y="f115"/>
                                      <a:pt x="f77" y="f90"/>
                                      <a:pt x="f77" y="f90"/>
                                    </a:cubicBezTo>
                                    <a:cubicBezTo>
                                      <a:pt x="f125" y="f153"/>
                                      <a:pt x="f154" y="f155"/>
                                      <a:pt x="f104" y="f120"/>
                                    </a:cubicBezTo>
                                    <a:cubicBezTo>
                                      <a:pt x="f156" y="f157"/>
                                      <a:pt x="f158" y="f159"/>
                                      <a:pt x="f77" y="f117"/>
                                    </a:cubicBezTo>
                                    <a:cubicBezTo>
                                      <a:pt x="f73" y="f115"/>
                                      <a:pt x="f160" y="f161"/>
                                      <a:pt x="f133" y="f110"/>
                                    </a:cubicBezTo>
                                    <a:cubicBezTo>
                                      <a:pt x="f162" y="f163"/>
                                      <a:pt x="f34" y="f164"/>
                                      <a:pt x="f130" y="f105"/>
                                    </a:cubicBezTo>
                                    <a:cubicBezTo>
                                      <a:pt x="f165" y="f166"/>
                                      <a:pt x="f167" y="f168"/>
                                      <a:pt x="f87" y="f168"/>
                                    </a:cubicBezTo>
                                    <a:cubicBezTo>
                                      <a:pt x="f169" y="f168"/>
                                      <a:pt x="f85" y="f170"/>
                                      <a:pt x="f83" y="f105"/>
                                    </a:cubicBezTo>
                                    <a:cubicBezTo>
                                      <a:pt x="f171" y="f172"/>
                                      <a:pt x="f133" y="f173"/>
                                      <a:pt x="f125" y="f174"/>
                                    </a:cubicBezTo>
                                    <a:cubicBezTo>
                                      <a:pt x="f73" y="f115"/>
                                      <a:pt x="f175" y="f54"/>
                                      <a:pt x="f77" y="f84"/>
                                    </a:cubicBezTo>
                                    <a:cubicBezTo>
                                      <a:pt x="f176" y="f177"/>
                                      <a:pt x="f178" y="f179"/>
                                      <a:pt x="f17" y="f120"/>
                                    </a:cubicBezTo>
                                    <a:cubicBezTo>
                                      <a:pt x="f180" y="f181"/>
                                      <a:pt x="f125" y="f127"/>
                                      <a:pt x="f104" y="f92"/>
                                    </a:cubicBezTo>
                                    <a:cubicBezTo>
                                      <a:pt x="f36" y="f182"/>
                                      <a:pt x="f97" y="f183"/>
                                      <a:pt x="f97" y="f183"/>
                                    </a:cubicBezTo>
                                    <a:cubicBezTo>
                                      <a:pt x="f100" y="f184"/>
                                      <a:pt x="f185" y="f135"/>
                                      <a:pt x="f89" y="f135"/>
                                    </a:cubicBezTo>
                                    <a:cubicBezTo>
                                      <a:pt x="f143" y="f135"/>
                                      <a:pt x="f95" y="f8"/>
                                      <a:pt x="f95" y="f183"/>
                                    </a:cubicBezTo>
                                    <a:cubicBezTo>
                                      <a:pt x="f95" y="f186"/>
                                      <a:pt x="f187" y="f188"/>
                                      <a:pt x="f87" y="f105"/>
                                    </a:cubicBezTo>
                                    <a:cubicBezTo>
                                      <a:pt x="f189" y="f173"/>
                                      <a:pt x="f190" y="f191"/>
                                      <a:pt x="f17" y="f84"/>
                                    </a:cubicBezTo>
                                    <a:cubicBezTo>
                                      <a:pt x="f192" y="f120"/>
                                      <a:pt x="f193" y="f194"/>
                                      <a:pt x="f113" y="f92"/>
                                    </a:cubicBezTo>
                                    <a:cubicBezTo>
                                      <a:pt x="f195" y="f196"/>
                                      <a:pt x="f197" y="f198"/>
                                      <a:pt x="f83" y="f94"/>
                                    </a:cubicBezTo>
                                    <a:cubicBezTo>
                                      <a:pt x="f125" y="f122"/>
                                      <a:pt x="f113" y="f199"/>
                                      <a:pt x="f119" y="f135"/>
                                    </a:cubicBezTo>
                                    <a:cubicBezTo>
                                      <a:pt x="f200" y="f201"/>
                                      <a:pt x="f202" y="f203"/>
                                      <a:pt x="f71" y="f84"/>
                                    </a:cubicBezTo>
                                    <a:cubicBezTo>
                                      <a:pt x="f204" y="f205"/>
                                      <a:pt x="f206" y="f207"/>
                                      <a:pt x="f17" y="f90"/>
                                    </a:cubicBezTo>
                                  </a:path>
                                </a:pathLst>
                              </a:custGeom>
                              <a:noFill/>
                              <a:ln w="9528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8263D4" id="Полилиния: фигура 14" o:spid="_x0000_s1026" style="position:absolute;margin-left:60.25pt;margin-top:-101.5pt;width:16.5pt;height:9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29,8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 strokeweight=".26467mm">
                      <v:path arrowok="t" o:connecttype="custom" o:connectlocs="104777,0;209553,61279;104777,122557;0,61279;209553,82559;198690,56937;189999,42703;181308,28469;176963,19928;150891,8541;144373,2847;137855,0;90057,2847;44431,25622;35740,42703;33568,51243;27050,56937;20532,74018;11841,99640;5323,105334;3150,113874;978,105334;3150,74018;14014,85406;20532,88252;27050,93946;31395,102487;18359,105334;9668,108180;16186,111027;9668,113874;3150,111027;5323,79712;7496,99640;14014,99640;20532,93946;20532,105334;14014,102487;20532,96793;16186,88252;9668,85406;7496,76865;11841,85406;18359,91099;20532,99640;27050,102487;14014,108180;978,119568;5323,111027;3150,119568;7496,85406;27050,99640;24877,108180;11841,113874;31395,111027;29222,99640;27050,105334" o:connectangles="270,0,90,180,0,0,0,0,0,0,0,0,0,0,0,0,0,0,0,0,0,0,0,0,0,0,0,0,0,0,0,0,0,0,0,0,0,0,0,0,0,0,0,0,0,0,0,0,0,0,0,0,0,0,0,0,0" textboxrect="0,0,1929,861"/>
                    </v:shape>
                  </w:pict>
                </mc:Fallback>
              </mc:AlternateContent>
            </w:r>
          </w:p>
        </w:tc>
        <w:tc>
          <w:tcPr>
            <w:tcW w:w="82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E4A4D8" w14:textId="77777777" w:rsidR="004B3F2D" w:rsidRDefault="00000000">
            <w:pPr>
              <w:suppressAutoHyphens w:val="0"/>
              <w:jc w:val="center"/>
              <w:textAlignment w:val="auto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BECCD27" wp14:editId="16870C24">
                      <wp:simplePos x="0" y="0"/>
                      <wp:positionH relativeFrom="column">
                        <wp:posOffset>-64136</wp:posOffset>
                      </wp:positionH>
                      <wp:positionV relativeFrom="paragraph">
                        <wp:posOffset>-1298576</wp:posOffset>
                      </wp:positionV>
                      <wp:extent cx="209553" cy="122557"/>
                      <wp:effectExtent l="0" t="0" r="19047" b="17143"/>
                      <wp:wrapNone/>
                      <wp:docPr id="493069307" name="Полилиния: фигура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3" cy="122557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360"/>
                                  <a:gd name="f3" fmla="val 180"/>
                                  <a:gd name="f4" fmla="val w"/>
                                  <a:gd name="f5" fmla="val h"/>
                                  <a:gd name="f6" fmla="val 0"/>
                                  <a:gd name="f7" fmla="val 1929"/>
                                  <a:gd name="f8" fmla="val 861"/>
                                  <a:gd name="f9" fmla="val 580"/>
                                  <a:gd name="f10" fmla="val 1902"/>
                                  <a:gd name="f11" fmla="val 474"/>
                                  <a:gd name="f12" fmla="val 1921"/>
                                  <a:gd name="f13" fmla="val 461"/>
                                  <a:gd name="f14" fmla="val 1829"/>
                                  <a:gd name="f15" fmla="val 400"/>
                                  <a:gd name="f16" fmla="val 1779"/>
                                  <a:gd name="f17" fmla="val 249"/>
                                  <a:gd name="f18" fmla="val 1852"/>
                                  <a:gd name="f19" fmla="val 429"/>
                                  <a:gd name="f20" fmla="val 1749"/>
                                  <a:gd name="f21" fmla="val 300"/>
                                  <a:gd name="f22" fmla="val 1639"/>
                                  <a:gd name="f23" fmla="val 162"/>
                                  <a:gd name="f24" fmla="val 1841"/>
                                  <a:gd name="f25" fmla="val 315"/>
                                  <a:gd name="f26" fmla="val 1669"/>
                                  <a:gd name="f27" fmla="val 200"/>
                                  <a:gd name="f28" fmla="val 1656"/>
                                  <a:gd name="f29" fmla="val 1649"/>
                                  <a:gd name="f30" fmla="val 153"/>
                                  <a:gd name="f31" fmla="val 1629"/>
                                  <a:gd name="f32" fmla="val 140"/>
                                  <a:gd name="f33" fmla="val 1571"/>
                                  <a:gd name="f34" fmla="val 104"/>
                                  <a:gd name="f35" fmla="val 1458"/>
                                  <a:gd name="f36" fmla="val 83"/>
                                  <a:gd name="f37" fmla="val 1389"/>
                                  <a:gd name="f38" fmla="val 60"/>
                                  <a:gd name="f39" fmla="val 1366"/>
                                  <a:gd name="f40" fmla="val 52"/>
                                  <a:gd name="f41" fmla="val 1350"/>
                                  <a:gd name="f42" fmla="val 31"/>
                                  <a:gd name="f43" fmla="val 1329"/>
                                  <a:gd name="f44" fmla="val 20"/>
                                  <a:gd name="f45" fmla="val 1310"/>
                                  <a:gd name="f46" fmla="val 11"/>
                                  <a:gd name="f47" fmla="val 1289"/>
                                  <a:gd name="f48" fmla="val 7"/>
                                  <a:gd name="f49" fmla="val 1269"/>
                                  <a:gd name="f50" fmla="val 1122"/>
                                  <a:gd name="f51" fmla="val 975"/>
                                  <a:gd name="f52" fmla="val 4"/>
                                  <a:gd name="f53" fmla="val 829"/>
                                  <a:gd name="f54" fmla="val 685"/>
                                  <a:gd name="f55" fmla="val 35"/>
                                  <a:gd name="f56" fmla="val 542"/>
                                  <a:gd name="f57" fmla="val 136"/>
                                  <a:gd name="f58" fmla="val 409"/>
                                  <a:gd name="f59" fmla="val 382"/>
                                  <a:gd name="f60" fmla="val 220"/>
                                  <a:gd name="f61" fmla="val 356"/>
                                  <a:gd name="f62" fmla="val 260"/>
                                  <a:gd name="f63" fmla="val 329"/>
                                  <a:gd name="f64" fmla="val 317"/>
                                  <a:gd name="f65" fmla="val 318"/>
                                  <a:gd name="f66" fmla="val 322"/>
                                  <a:gd name="f67" fmla="val 344"/>
                                  <a:gd name="f68" fmla="val 309"/>
                                  <a:gd name="f69" fmla="val 294"/>
                                  <a:gd name="f70" fmla="val 379"/>
                                  <a:gd name="f71" fmla="val 269"/>
                                  <a:gd name="f72" fmla="val 387"/>
                                  <a:gd name="f73" fmla="val 176"/>
                                  <a:gd name="f74" fmla="val 619"/>
                                  <a:gd name="f75" fmla="val 292"/>
                                  <a:gd name="f76" fmla="val 287"/>
                                  <a:gd name="f77" fmla="val 189"/>
                                  <a:gd name="f78" fmla="val 520"/>
                                  <a:gd name="f79" fmla="val 157"/>
                                  <a:gd name="f80" fmla="val 591"/>
                                  <a:gd name="f81" fmla="val 163"/>
                                  <a:gd name="f82" fmla="val 646"/>
                                  <a:gd name="f83" fmla="val 109"/>
                                  <a:gd name="f84" fmla="val 700"/>
                                  <a:gd name="f85" fmla="val 92"/>
                                  <a:gd name="f86" fmla="val 717"/>
                                  <a:gd name="f87" fmla="val 69"/>
                                  <a:gd name="f88" fmla="val 727"/>
                                  <a:gd name="f89" fmla="val 49"/>
                                  <a:gd name="f90" fmla="val 740"/>
                                  <a:gd name="f91" fmla="val 42"/>
                                  <a:gd name="f92" fmla="val 760"/>
                                  <a:gd name="f93" fmla="val 50"/>
                                  <a:gd name="f94" fmla="val 800"/>
                                  <a:gd name="f95" fmla="val 29"/>
                                  <a:gd name="f96" fmla="val 8"/>
                                  <a:gd name="f97" fmla="val 9"/>
                                  <a:gd name="f98" fmla="val 761"/>
                                  <a:gd name="f99" fmla="val 666"/>
                                  <a:gd name="f100" fmla="val 22"/>
                                  <a:gd name="f101" fmla="val 593"/>
                                  <a:gd name="f102" fmla="val 570"/>
                                  <a:gd name="f103" fmla="val 497"/>
                                  <a:gd name="f104" fmla="val 129"/>
                                  <a:gd name="f105" fmla="val 600"/>
                                  <a:gd name="f106" fmla="val 145"/>
                                  <a:gd name="f107" fmla="val 613"/>
                                  <a:gd name="f108" fmla="val 170"/>
                                  <a:gd name="f109" fmla="val 611"/>
                                  <a:gd name="f110" fmla="val 620"/>
                                  <a:gd name="f111" fmla="val 210"/>
                                  <a:gd name="f112" fmla="val 631"/>
                                  <a:gd name="f113" fmla="val 229"/>
                                  <a:gd name="f114" fmla="val 647"/>
                                  <a:gd name="f115" fmla="val 660"/>
                                  <a:gd name="f116" fmla="val 262"/>
                                  <a:gd name="f117" fmla="val 680"/>
                                  <a:gd name="f118" fmla="val 696"/>
                                  <a:gd name="f119" fmla="val 289"/>
                                  <a:gd name="f120" fmla="val 720"/>
                                  <a:gd name="f121" fmla="val 274"/>
                                  <a:gd name="f122" fmla="val 793"/>
                                  <a:gd name="f123" fmla="val 197"/>
                                  <a:gd name="f124" fmla="val 749"/>
                                  <a:gd name="f125" fmla="val 169"/>
                                  <a:gd name="f126" fmla="val 142"/>
                                  <a:gd name="f127" fmla="val 747"/>
                                  <a:gd name="f128" fmla="val 101"/>
                                  <a:gd name="f129" fmla="val 735"/>
                                  <a:gd name="f130" fmla="val 89"/>
                                  <a:gd name="f131" fmla="val 80"/>
                                  <a:gd name="f132" fmla="val 779"/>
                                  <a:gd name="f133" fmla="val 149"/>
                                  <a:gd name="f134" fmla="val 759"/>
                                  <a:gd name="f135" fmla="val 780"/>
                                  <a:gd name="f136" fmla="val 801"/>
                                  <a:gd name="f137" fmla="val 32"/>
                                  <a:gd name="f138" fmla="val 17"/>
                                  <a:gd name="f139" fmla="val 707"/>
                                  <a:gd name="f140" fmla="val 16"/>
                                  <a:gd name="f141" fmla="val 626"/>
                                  <a:gd name="f142" fmla="val 560"/>
                                  <a:gd name="f143" fmla="val 70"/>
                                  <a:gd name="f144" fmla="val 518"/>
                                  <a:gd name="f145" fmla="val 62"/>
                                  <a:gd name="f146" fmla="val 653"/>
                                  <a:gd name="f147" fmla="val 122"/>
                                  <a:gd name="f148" fmla="val 102"/>
                                  <a:gd name="f149" fmla="val 538"/>
                                  <a:gd name="f150" fmla="val 687"/>
                                  <a:gd name="f151" fmla="val 165"/>
                                  <a:gd name="f152" fmla="val 349"/>
                                  <a:gd name="f153" fmla="val 733"/>
                                  <a:gd name="f154" fmla="val 111"/>
                                  <a:gd name="f155" fmla="val 732"/>
                                  <a:gd name="f156" fmla="val 199"/>
                                  <a:gd name="f157" fmla="val 673"/>
                                  <a:gd name="f158" fmla="val 324"/>
                                  <a:gd name="f159" fmla="val 725"/>
                                  <a:gd name="f160" fmla="val 168"/>
                                  <a:gd name="f161" fmla="val 635"/>
                                  <a:gd name="f162" fmla="val 133"/>
                                  <a:gd name="f163" fmla="val 607"/>
                                  <a:gd name="f164" fmla="val 615"/>
                                  <a:gd name="f165" fmla="val 74"/>
                                  <a:gd name="f166" fmla="val 585"/>
                                  <a:gd name="f167" fmla="val 48"/>
                                  <a:gd name="f168" fmla="val 540"/>
                                  <a:gd name="f169" fmla="val 93"/>
                                  <a:gd name="f170" fmla="val 583"/>
                                  <a:gd name="f171" fmla="val 126"/>
                                  <a:gd name="f172" fmla="val 617"/>
                                  <a:gd name="f173" fmla="val 627"/>
                                  <a:gd name="f174" fmla="val 640"/>
                                  <a:gd name="f175" fmla="val 174"/>
                                  <a:gd name="f176" fmla="val 204"/>
                                  <a:gd name="f177" fmla="val 715"/>
                                  <a:gd name="f178" fmla="val 264"/>
                                  <a:gd name="f179" fmla="val 705"/>
                                  <a:gd name="f180" fmla="val 219"/>
                                  <a:gd name="f181" fmla="val 750"/>
                                  <a:gd name="f182" fmla="val 775"/>
                                  <a:gd name="f183" fmla="val 840"/>
                                  <a:gd name="f184" fmla="val 820"/>
                                  <a:gd name="f185" fmla="val 25"/>
                                  <a:gd name="f186" fmla="val 790"/>
                                  <a:gd name="f187" fmla="val 58"/>
                                  <a:gd name="f188" fmla="val 657"/>
                                  <a:gd name="f189" fmla="val 175"/>
                                  <a:gd name="f190" fmla="val 188"/>
                                  <a:gd name="f191" fmla="val 608"/>
                                  <a:gd name="f192" fmla="val 242"/>
                                  <a:gd name="f193" fmla="val 246"/>
                                  <a:gd name="f194" fmla="val 748"/>
                                  <a:gd name="f195" fmla="val 195"/>
                                  <a:gd name="f196" fmla="val 785"/>
                                  <a:gd name="f197" fmla="val 67"/>
                                  <a:gd name="f198" fmla="val 805"/>
                                  <a:gd name="f199" fmla="val 787"/>
                                  <a:gd name="f200" fmla="val 282"/>
                                  <a:gd name="f201" fmla="val 753"/>
                                  <a:gd name="f202" fmla="val 284"/>
                                  <a:gd name="f203" fmla="val 723"/>
                                  <a:gd name="f204" fmla="val 187"/>
                                  <a:gd name="f205" fmla="val 577"/>
                                  <a:gd name="f206" fmla="val 207"/>
                                  <a:gd name="f207" fmla="val 698"/>
                                  <a:gd name="f208" fmla="+- 0 0 -90"/>
                                  <a:gd name="f209" fmla="*/ f4 1 1929"/>
                                  <a:gd name="f210" fmla="*/ f5 1 861"/>
                                  <a:gd name="f211" fmla="val f6"/>
                                  <a:gd name="f212" fmla="val f7"/>
                                  <a:gd name="f213" fmla="val f8"/>
                                  <a:gd name="f214" fmla="*/ f208 f0 1"/>
                                  <a:gd name="f215" fmla="+- f213 0 f211"/>
                                  <a:gd name="f216" fmla="+- f212 0 f211"/>
                                  <a:gd name="f217" fmla="*/ f214 1 f3"/>
                                  <a:gd name="f218" fmla="*/ f216 1 1929"/>
                                  <a:gd name="f219" fmla="*/ f215 1 861"/>
                                  <a:gd name="f220" fmla="*/ 1929 f216 1"/>
                                  <a:gd name="f221" fmla="*/ 580 f215 1"/>
                                  <a:gd name="f222" fmla="*/ 1829 f216 1"/>
                                  <a:gd name="f223" fmla="*/ 400 f215 1"/>
                                  <a:gd name="f224" fmla="*/ 1749 f216 1"/>
                                  <a:gd name="f225" fmla="*/ 300 f215 1"/>
                                  <a:gd name="f226" fmla="*/ 1669 f216 1"/>
                                  <a:gd name="f227" fmla="*/ 200 f215 1"/>
                                  <a:gd name="f228" fmla="*/ 1629 f216 1"/>
                                  <a:gd name="f229" fmla="*/ 140 f215 1"/>
                                  <a:gd name="f230" fmla="*/ 1389 f216 1"/>
                                  <a:gd name="f231" fmla="*/ 60 f215 1"/>
                                  <a:gd name="f232" fmla="*/ 1329 f216 1"/>
                                  <a:gd name="f233" fmla="*/ 20 f215 1"/>
                                  <a:gd name="f234" fmla="*/ 1269 f216 1"/>
                                  <a:gd name="f235" fmla="*/ 0 f215 1"/>
                                  <a:gd name="f236" fmla="*/ 829 f216 1"/>
                                  <a:gd name="f237" fmla="*/ 409 f216 1"/>
                                  <a:gd name="f238" fmla="*/ 180 f215 1"/>
                                  <a:gd name="f239" fmla="*/ 329 f216 1"/>
                                  <a:gd name="f240" fmla="*/ 309 f216 1"/>
                                  <a:gd name="f241" fmla="*/ 360 f215 1"/>
                                  <a:gd name="f242" fmla="*/ 249 f216 1"/>
                                  <a:gd name="f243" fmla="*/ 189 f216 1"/>
                                  <a:gd name="f244" fmla="*/ 520 f215 1"/>
                                  <a:gd name="f245" fmla="*/ 109 f216 1"/>
                                  <a:gd name="f246" fmla="*/ 700 f215 1"/>
                                  <a:gd name="f247" fmla="*/ 49 f216 1"/>
                                  <a:gd name="f248" fmla="*/ 740 f215 1"/>
                                  <a:gd name="f249" fmla="*/ 29 f216 1"/>
                                  <a:gd name="f250" fmla="*/ 800 f215 1"/>
                                  <a:gd name="f251" fmla="*/ 9 f216 1"/>
                                  <a:gd name="f252" fmla="*/ 129 f216 1"/>
                                  <a:gd name="f253" fmla="*/ 600 f215 1"/>
                                  <a:gd name="f254" fmla="*/ 620 f215 1"/>
                                  <a:gd name="f255" fmla="*/ 660 f215 1"/>
                                  <a:gd name="f256" fmla="*/ 289 f216 1"/>
                                  <a:gd name="f257" fmla="*/ 720 f215 1"/>
                                  <a:gd name="f258" fmla="*/ 169 f216 1"/>
                                  <a:gd name="f259" fmla="*/ 89 f216 1"/>
                                  <a:gd name="f260" fmla="*/ 760 f215 1"/>
                                  <a:gd name="f261" fmla="*/ 149 f216 1"/>
                                  <a:gd name="f262" fmla="*/ 780 f215 1"/>
                                  <a:gd name="f263" fmla="*/ 560 f215 1"/>
                                  <a:gd name="f264" fmla="*/ 69 f216 1"/>
                                  <a:gd name="f265" fmla="*/ 680 f215 1"/>
                                  <a:gd name="f266" fmla="*/ 540 f215 1"/>
                                  <a:gd name="f267" fmla="*/ 640 f215 1"/>
                                  <a:gd name="f268" fmla="*/ 840 f215 1"/>
                                  <a:gd name="f269" fmla="*/ 229 f216 1"/>
                                  <a:gd name="f270" fmla="*/ 269 f216 1"/>
                                  <a:gd name="f271" fmla="+- f217 0 f1"/>
                                  <a:gd name="f272" fmla="*/ f220 1 1929"/>
                                  <a:gd name="f273" fmla="*/ f221 1 861"/>
                                  <a:gd name="f274" fmla="*/ f222 1 1929"/>
                                  <a:gd name="f275" fmla="*/ f223 1 861"/>
                                  <a:gd name="f276" fmla="*/ f224 1 1929"/>
                                  <a:gd name="f277" fmla="*/ f225 1 861"/>
                                  <a:gd name="f278" fmla="*/ f226 1 1929"/>
                                  <a:gd name="f279" fmla="*/ f227 1 861"/>
                                  <a:gd name="f280" fmla="*/ f228 1 1929"/>
                                  <a:gd name="f281" fmla="*/ f229 1 861"/>
                                  <a:gd name="f282" fmla="*/ f230 1 1929"/>
                                  <a:gd name="f283" fmla="*/ f231 1 861"/>
                                  <a:gd name="f284" fmla="*/ f232 1 1929"/>
                                  <a:gd name="f285" fmla="*/ f233 1 861"/>
                                  <a:gd name="f286" fmla="*/ f234 1 1929"/>
                                  <a:gd name="f287" fmla="*/ f235 1 861"/>
                                  <a:gd name="f288" fmla="*/ f236 1 1929"/>
                                  <a:gd name="f289" fmla="*/ f237 1 1929"/>
                                  <a:gd name="f290" fmla="*/ f238 1 861"/>
                                  <a:gd name="f291" fmla="*/ f239 1 1929"/>
                                  <a:gd name="f292" fmla="*/ f240 1 1929"/>
                                  <a:gd name="f293" fmla="*/ f241 1 861"/>
                                  <a:gd name="f294" fmla="*/ f242 1 1929"/>
                                  <a:gd name="f295" fmla="*/ f243 1 1929"/>
                                  <a:gd name="f296" fmla="*/ f244 1 861"/>
                                  <a:gd name="f297" fmla="*/ f245 1 1929"/>
                                  <a:gd name="f298" fmla="*/ f246 1 861"/>
                                  <a:gd name="f299" fmla="*/ f247 1 1929"/>
                                  <a:gd name="f300" fmla="*/ f248 1 861"/>
                                  <a:gd name="f301" fmla="*/ f249 1 1929"/>
                                  <a:gd name="f302" fmla="*/ f250 1 861"/>
                                  <a:gd name="f303" fmla="*/ f251 1 1929"/>
                                  <a:gd name="f304" fmla="*/ f252 1 1929"/>
                                  <a:gd name="f305" fmla="*/ f253 1 861"/>
                                  <a:gd name="f306" fmla="*/ f254 1 861"/>
                                  <a:gd name="f307" fmla="*/ f255 1 861"/>
                                  <a:gd name="f308" fmla="*/ f256 1 1929"/>
                                  <a:gd name="f309" fmla="*/ f257 1 861"/>
                                  <a:gd name="f310" fmla="*/ f258 1 1929"/>
                                  <a:gd name="f311" fmla="*/ f259 1 1929"/>
                                  <a:gd name="f312" fmla="*/ f260 1 861"/>
                                  <a:gd name="f313" fmla="*/ f261 1 1929"/>
                                  <a:gd name="f314" fmla="*/ f262 1 861"/>
                                  <a:gd name="f315" fmla="*/ f263 1 861"/>
                                  <a:gd name="f316" fmla="*/ f264 1 1929"/>
                                  <a:gd name="f317" fmla="*/ f265 1 861"/>
                                  <a:gd name="f318" fmla="*/ f266 1 861"/>
                                  <a:gd name="f319" fmla="*/ f267 1 861"/>
                                  <a:gd name="f320" fmla="*/ f268 1 861"/>
                                  <a:gd name="f321" fmla="*/ f269 1 1929"/>
                                  <a:gd name="f322" fmla="*/ f270 1 1929"/>
                                  <a:gd name="f323" fmla="*/ 0 1 f218"/>
                                  <a:gd name="f324" fmla="*/ f212 1 f218"/>
                                  <a:gd name="f325" fmla="*/ 0 1 f219"/>
                                  <a:gd name="f326" fmla="*/ f213 1 f219"/>
                                  <a:gd name="f327" fmla="*/ f272 1 f218"/>
                                  <a:gd name="f328" fmla="*/ f273 1 f219"/>
                                  <a:gd name="f329" fmla="*/ f274 1 f218"/>
                                  <a:gd name="f330" fmla="*/ f275 1 f219"/>
                                  <a:gd name="f331" fmla="*/ f276 1 f218"/>
                                  <a:gd name="f332" fmla="*/ f277 1 f219"/>
                                  <a:gd name="f333" fmla="*/ f278 1 f218"/>
                                  <a:gd name="f334" fmla="*/ f279 1 f219"/>
                                  <a:gd name="f335" fmla="*/ f280 1 f218"/>
                                  <a:gd name="f336" fmla="*/ f281 1 f219"/>
                                  <a:gd name="f337" fmla="*/ f282 1 f218"/>
                                  <a:gd name="f338" fmla="*/ f283 1 f219"/>
                                  <a:gd name="f339" fmla="*/ f284 1 f218"/>
                                  <a:gd name="f340" fmla="*/ f285 1 f219"/>
                                  <a:gd name="f341" fmla="*/ f286 1 f218"/>
                                  <a:gd name="f342" fmla="*/ f287 1 f219"/>
                                  <a:gd name="f343" fmla="*/ f288 1 f218"/>
                                  <a:gd name="f344" fmla="*/ f289 1 f218"/>
                                  <a:gd name="f345" fmla="*/ f290 1 f219"/>
                                  <a:gd name="f346" fmla="*/ f291 1 f218"/>
                                  <a:gd name="f347" fmla="*/ f292 1 f218"/>
                                  <a:gd name="f348" fmla="*/ f293 1 f219"/>
                                  <a:gd name="f349" fmla="*/ f294 1 f218"/>
                                  <a:gd name="f350" fmla="*/ f295 1 f218"/>
                                  <a:gd name="f351" fmla="*/ f296 1 f219"/>
                                  <a:gd name="f352" fmla="*/ f297 1 f218"/>
                                  <a:gd name="f353" fmla="*/ f298 1 f219"/>
                                  <a:gd name="f354" fmla="*/ f299 1 f218"/>
                                  <a:gd name="f355" fmla="*/ f300 1 f219"/>
                                  <a:gd name="f356" fmla="*/ f301 1 f218"/>
                                  <a:gd name="f357" fmla="*/ f302 1 f219"/>
                                  <a:gd name="f358" fmla="*/ f303 1 f218"/>
                                  <a:gd name="f359" fmla="*/ f304 1 f218"/>
                                  <a:gd name="f360" fmla="*/ f305 1 f219"/>
                                  <a:gd name="f361" fmla="*/ f306 1 f219"/>
                                  <a:gd name="f362" fmla="*/ f307 1 f219"/>
                                  <a:gd name="f363" fmla="*/ f308 1 f218"/>
                                  <a:gd name="f364" fmla="*/ f309 1 f219"/>
                                  <a:gd name="f365" fmla="*/ f310 1 f218"/>
                                  <a:gd name="f366" fmla="*/ f311 1 f218"/>
                                  <a:gd name="f367" fmla="*/ f312 1 f219"/>
                                  <a:gd name="f368" fmla="*/ f313 1 f218"/>
                                  <a:gd name="f369" fmla="*/ f314 1 f219"/>
                                  <a:gd name="f370" fmla="*/ f315 1 f219"/>
                                  <a:gd name="f371" fmla="*/ f316 1 f218"/>
                                  <a:gd name="f372" fmla="*/ f317 1 f219"/>
                                  <a:gd name="f373" fmla="*/ f318 1 f219"/>
                                  <a:gd name="f374" fmla="*/ f319 1 f219"/>
                                  <a:gd name="f375" fmla="*/ f320 1 f219"/>
                                  <a:gd name="f376" fmla="*/ f321 1 f218"/>
                                  <a:gd name="f377" fmla="*/ f322 1 f218"/>
                                  <a:gd name="f378" fmla="*/ f323 f209 1"/>
                                  <a:gd name="f379" fmla="*/ f324 f209 1"/>
                                  <a:gd name="f380" fmla="*/ f326 f210 1"/>
                                  <a:gd name="f381" fmla="*/ f325 f210 1"/>
                                  <a:gd name="f382" fmla="*/ f327 f209 1"/>
                                  <a:gd name="f383" fmla="*/ f328 f210 1"/>
                                  <a:gd name="f384" fmla="*/ f329 f209 1"/>
                                  <a:gd name="f385" fmla="*/ f330 f210 1"/>
                                  <a:gd name="f386" fmla="*/ f331 f209 1"/>
                                  <a:gd name="f387" fmla="*/ f332 f210 1"/>
                                  <a:gd name="f388" fmla="*/ f333 f209 1"/>
                                  <a:gd name="f389" fmla="*/ f334 f210 1"/>
                                  <a:gd name="f390" fmla="*/ f335 f209 1"/>
                                  <a:gd name="f391" fmla="*/ f336 f210 1"/>
                                  <a:gd name="f392" fmla="*/ f337 f209 1"/>
                                  <a:gd name="f393" fmla="*/ f338 f210 1"/>
                                  <a:gd name="f394" fmla="*/ f339 f209 1"/>
                                  <a:gd name="f395" fmla="*/ f340 f210 1"/>
                                  <a:gd name="f396" fmla="*/ f341 f209 1"/>
                                  <a:gd name="f397" fmla="*/ f342 f210 1"/>
                                  <a:gd name="f398" fmla="*/ f343 f209 1"/>
                                  <a:gd name="f399" fmla="*/ f344 f209 1"/>
                                  <a:gd name="f400" fmla="*/ f345 f210 1"/>
                                  <a:gd name="f401" fmla="*/ f346 f209 1"/>
                                  <a:gd name="f402" fmla="*/ f347 f209 1"/>
                                  <a:gd name="f403" fmla="*/ f348 f210 1"/>
                                  <a:gd name="f404" fmla="*/ f349 f209 1"/>
                                  <a:gd name="f405" fmla="*/ f350 f209 1"/>
                                  <a:gd name="f406" fmla="*/ f351 f210 1"/>
                                  <a:gd name="f407" fmla="*/ f352 f209 1"/>
                                  <a:gd name="f408" fmla="*/ f353 f210 1"/>
                                  <a:gd name="f409" fmla="*/ f354 f209 1"/>
                                  <a:gd name="f410" fmla="*/ f355 f210 1"/>
                                  <a:gd name="f411" fmla="*/ f356 f209 1"/>
                                  <a:gd name="f412" fmla="*/ f357 f210 1"/>
                                  <a:gd name="f413" fmla="*/ f358 f209 1"/>
                                  <a:gd name="f414" fmla="*/ f359 f209 1"/>
                                  <a:gd name="f415" fmla="*/ f360 f210 1"/>
                                  <a:gd name="f416" fmla="*/ f361 f210 1"/>
                                  <a:gd name="f417" fmla="*/ f362 f210 1"/>
                                  <a:gd name="f418" fmla="*/ f363 f209 1"/>
                                  <a:gd name="f419" fmla="*/ f364 f210 1"/>
                                  <a:gd name="f420" fmla="*/ f365 f209 1"/>
                                  <a:gd name="f421" fmla="*/ f366 f209 1"/>
                                  <a:gd name="f422" fmla="*/ f367 f210 1"/>
                                  <a:gd name="f423" fmla="*/ f368 f209 1"/>
                                  <a:gd name="f424" fmla="*/ f369 f210 1"/>
                                  <a:gd name="f425" fmla="*/ f370 f210 1"/>
                                  <a:gd name="f426" fmla="*/ f371 f209 1"/>
                                  <a:gd name="f427" fmla="*/ f372 f210 1"/>
                                  <a:gd name="f428" fmla="*/ f373 f210 1"/>
                                  <a:gd name="f429" fmla="*/ f374 f210 1"/>
                                  <a:gd name="f430" fmla="*/ f375 f210 1"/>
                                  <a:gd name="f431" fmla="*/ f376 f209 1"/>
                                  <a:gd name="f432" fmla="*/ f377 f209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271">
                                    <a:pos x="f382" y="f383"/>
                                  </a:cxn>
                                  <a:cxn ang="f271">
                                    <a:pos x="f384" y="f385"/>
                                  </a:cxn>
                                  <a:cxn ang="f271">
                                    <a:pos x="f386" y="f387"/>
                                  </a:cxn>
                                  <a:cxn ang="f271">
                                    <a:pos x="f388" y="f389"/>
                                  </a:cxn>
                                  <a:cxn ang="f271">
                                    <a:pos x="f390" y="f391"/>
                                  </a:cxn>
                                  <a:cxn ang="f271">
                                    <a:pos x="f392" y="f393"/>
                                  </a:cxn>
                                  <a:cxn ang="f271">
                                    <a:pos x="f394" y="f395"/>
                                  </a:cxn>
                                  <a:cxn ang="f271">
                                    <a:pos x="f396" y="f397"/>
                                  </a:cxn>
                                  <a:cxn ang="f271">
                                    <a:pos x="f398" y="f395"/>
                                  </a:cxn>
                                  <a:cxn ang="f271">
                                    <a:pos x="f399" y="f400"/>
                                  </a:cxn>
                                  <a:cxn ang="f271">
                                    <a:pos x="f401" y="f387"/>
                                  </a:cxn>
                                  <a:cxn ang="f271">
                                    <a:pos x="f402" y="f403"/>
                                  </a:cxn>
                                  <a:cxn ang="f271">
                                    <a:pos x="f404" y="f385"/>
                                  </a:cxn>
                                  <a:cxn ang="f271">
                                    <a:pos x="f405" y="f406"/>
                                  </a:cxn>
                                  <a:cxn ang="f271">
                                    <a:pos x="f407" y="f408"/>
                                  </a:cxn>
                                  <a:cxn ang="f271">
                                    <a:pos x="f409" y="f410"/>
                                  </a:cxn>
                                  <a:cxn ang="f271">
                                    <a:pos x="f411" y="f412"/>
                                  </a:cxn>
                                  <a:cxn ang="f271">
                                    <a:pos x="f413" y="f410"/>
                                  </a:cxn>
                                  <a:cxn ang="f271">
                                    <a:pos x="f411" y="f406"/>
                                  </a:cxn>
                                  <a:cxn ang="f271">
                                    <a:pos x="f414" y="f415"/>
                                  </a:cxn>
                                  <a:cxn ang="f271">
                                    <a:pos x="f405" y="f416"/>
                                  </a:cxn>
                                  <a:cxn ang="f271">
                                    <a:pos x="f404" y="f417"/>
                                  </a:cxn>
                                  <a:cxn ang="f271">
                                    <a:pos x="f418" y="f419"/>
                                  </a:cxn>
                                  <a:cxn ang="f271">
                                    <a:pos x="f420" y="f410"/>
                                  </a:cxn>
                                  <a:cxn ang="f271">
                                    <a:pos x="f421" y="f422"/>
                                  </a:cxn>
                                  <a:cxn ang="f271">
                                    <a:pos x="f423" y="f424"/>
                                  </a:cxn>
                                  <a:cxn ang="f271">
                                    <a:pos x="f421" y="f412"/>
                                  </a:cxn>
                                  <a:cxn ang="f271">
                                    <a:pos x="f411" y="f424"/>
                                  </a:cxn>
                                  <a:cxn ang="f271">
                                    <a:pos x="f409" y="f425"/>
                                  </a:cxn>
                                  <a:cxn ang="f271">
                                    <a:pos x="f426" y="f408"/>
                                  </a:cxn>
                                  <a:cxn ang="f271">
                                    <a:pos x="f414" y="f408"/>
                                  </a:cxn>
                                  <a:cxn ang="f271">
                                    <a:pos x="f405" y="f417"/>
                                  </a:cxn>
                                  <a:cxn ang="f271">
                                    <a:pos x="f405" y="f410"/>
                                  </a:cxn>
                                  <a:cxn ang="f271">
                                    <a:pos x="f414" y="f419"/>
                                  </a:cxn>
                                  <a:cxn ang="f271">
                                    <a:pos x="f405" y="f427"/>
                                  </a:cxn>
                                  <a:cxn ang="f271">
                                    <a:pos x="f423" y="f416"/>
                                  </a:cxn>
                                  <a:cxn ang="f271">
                                    <a:pos x="f421" y="f415"/>
                                  </a:cxn>
                                  <a:cxn ang="f271">
                                    <a:pos x="f426" y="f428"/>
                                  </a:cxn>
                                  <a:cxn ang="f271">
                                    <a:pos x="f407" y="f415"/>
                                  </a:cxn>
                                  <a:cxn ang="f271">
                                    <a:pos x="f420" y="f429"/>
                                  </a:cxn>
                                  <a:cxn ang="f271">
                                    <a:pos x="f405" y="f408"/>
                                  </a:cxn>
                                  <a:cxn ang="f271">
                                    <a:pos x="f404" y="f419"/>
                                  </a:cxn>
                                  <a:cxn ang="f271">
                                    <a:pos x="f414" y="f422"/>
                                  </a:cxn>
                                  <a:cxn ang="f271">
                                    <a:pos x="f413" y="f430"/>
                                  </a:cxn>
                                  <a:cxn ang="f271">
                                    <a:pos x="f409" y="f424"/>
                                  </a:cxn>
                                  <a:cxn ang="f271">
                                    <a:pos x="f411" y="f430"/>
                                  </a:cxn>
                                  <a:cxn ang="f271">
                                    <a:pos x="f426" y="f415"/>
                                  </a:cxn>
                                  <a:cxn ang="f271">
                                    <a:pos x="f404" y="f408"/>
                                  </a:cxn>
                                  <a:cxn ang="f271">
                                    <a:pos x="f431" y="f422"/>
                                  </a:cxn>
                                  <a:cxn ang="f271">
                                    <a:pos x="f407" y="f412"/>
                                  </a:cxn>
                                  <a:cxn ang="f271">
                                    <a:pos x="f418" y="f424"/>
                                  </a:cxn>
                                  <a:cxn ang="f271">
                                    <a:pos x="f432" y="f408"/>
                                  </a:cxn>
                                  <a:cxn ang="f271">
                                    <a:pos x="f404" y="f410"/>
                                  </a:cxn>
                                </a:cxnLst>
                                <a:rect l="f378" t="f381" r="f379" b="f380"/>
                                <a:pathLst>
                                  <a:path w="1929" h="861">
                                    <a:moveTo>
                                      <a:pt x="f7" y="f9"/>
                                    </a:moveTo>
                                    <a:cubicBezTo>
                                      <a:pt x="f10" y="f11"/>
                                      <a:pt x="f12" y="f13"/>
                                      <a:pt x="f14" y="f15"/>
                                    </a:cubicBezTo>
                                    <a:cubicBezTo>
                                      <a:pt x="f16" y="f17"/>
                                      <a:pt x="f18" y="f19"/>
                                      <a:pt x="f20" y="f21"/>
                                    </a:cubicBezTo>
                                    <a:cubicBezTo>
                                      <a:pt x="f22" y="f23"/>
                                      <a:pt x="f24" y="f25"/>
                                      <a:pt x="f26" y="f27"/>
                                    </a:cubicBezTo>
                                    <a:cubicBezTo>
                                      <a:pt x="f28" y="f3"/>
                                      <a:pt x="f29" y="f30"/>
                                      <a:pt x="f31" y="f32"/>
                                    </a:cubicBezTo>
                                    <a:cubicBezTo>
                                      <a:pt x="f33" y="f34"/>
                                      <a:pt x="f35" y="f36"/>
                                      <a:pt x="f37" y="f38"/>
                                    </a:cubicBezTo>
                                    <a:cubicBezTo>
                                      <a:pt x="f39" y="f40"/>
                                      <a:pt x="f41" y="f42"/>
                                      <a:pt x="f43" y="f44"/>
                                    </a:cubicBezTo>
                                    <a:cubicBezTo>
                                      <a:pt x="f45" y="f46"/>
                                      <a:pt x="f47" y="f48"/>
                                      <a:pt x="f49" y="f6"/>
                                    </a:cubicBezTo>
                                    <a:cubicBezTo>
                                      <a:pt x="f50" y="f48"/>
                                      <a:pt x="f51" y="f52"/>
                                      <a:pt x="f53" y="f44"/>
                                    </a:cubicBezTo>
                                    <a:cubicBezTo>
                                      <a:pt x="f54" y="f55"/>
                                      <a:pt x="f56" y="f57"/>
                                      <a:pt x="f58" y="f3"/>
                                    </a:cubicBezTo>
                                    <a:cubicBezTo>
                                      <a:pt x="f59" y="f60"/>
                                      <a:pt x="f61" y="f62"/>
                                      <a:pt x="f63" y="f21"/>
                                    </a:cubicBezTo>
                                    <a:cubicBezTo>
                                      <a:pt x="f64" y="f65"/>
                                      <a:pt x="f66" y="f67"/>
                                      <a:pt x="f68" y="f2"/>
                                    </a:cubicBezTo>
                                    <a:cubicBezTo>
                                      <a:pt x="f69" y="f70"/>
                                      <a:pt x="f71" y="f72"/>
                                      <a:pt x="f17" y="f15"/>
                                    </a:cubicBezTo>
                                    <a:cubicBezTo>
                                      <a:pt x="f73" y="f74"/>
                                      <a:pt x="f75" y="f76"/>
                                      <a:pt x="f77" y="f78"/>
                                    </a:cubicBezTo>
                                    <a:cubicBezTo>
                                      <a:pt x="f79" y="f80"/>
                                      <a:pt x="f81" y="f82"/>
                                      <a:pt x="f83" y="f84"/>
                                    </a:cubicBezTo>
                                    <a:cubicBezTo>
                                      <a:pt x="f85" y="f86"/>
                                      <a:pt x="f87" y="f88"/>
                                      <a:pt x="f89" y="f90"/>
                                    </a:cubicBezTo>
                                    <a:cubicBezTo>
                                      <a:pt x="f91" y="f92"/>
                                      <a:pt x="f93" y="f94"/>
                                      <a:pt x="f95" y="f94"/>
                                    </a:cubicBezTo>
                                    <a:cubicBezTo>
                                      <a:pt x="f96" y="f94"/>
                                      <a:pt x="f97" y="f98"/>
                                      <a:pt x="f97" y="f90"/>
                                    </a:cubicBezTo>
                                    <a:cubicBezTo>
                                      <a:pt x="f97" y="f99"/>
                                      <a:pt x="f100" y="f101"/>
                                      <a:pt x="f95" y="f78"/>
                                    </a:cubicBezTo>
                                    <a:cubicBezTo>
                                      <a:pt x="f3" y="f102"/>
                                      <a:pt x="f6" y="f103"/>
                                      <a:pt x="f104" y="f105"/>
                                    </a:cubicBezTo>
                                    <a:cubicBezTo>
                                      <a:pt x="f106" y="f107"/>
                                      <a:pt x="f108" y="f109"/>
                                      <a:pt x="f77" y="f110"/>
                                    </a:cubicBezTo>
                                    <a:cubicBezTo>
                                      <a:pt x="f111" y="f112"/>
                                      <a:pt x="f113" y="f114"/>
                                      <a:pt x="f17" y="f115"/>
                                    </a:cubicBezTo>
                                    <a:cubicBezTo>
                                      <a:pt x="f116" y="f117"/>
                                      <a:pt x="f69" y="f118"/>
                                      <a:pt x="f119" y="f120"/>
                                    </a:cubicBezTo>
                                    <a:cubicBezTo>
                                      <a:pt x="f121" y="f122"/>
                                      <a:pt x="f123" y="f124"/>
                                      <a:pt x="f125" y="f90"/>
                                    </a:cubicBezTo>
                                    <a:cubicBezTo>
                                      <a:pt x="f126" y="f127"/>
                                      <a:pt x="f128" y="f129"/>
                                      <a:pt x="f130" y="f92"/>
                                    </a:cubicBezTo>
                                    <a:cubicBezTo>
                                      <a:pt x="f131" y="f132"/>
                                      <a:pt x="f133" y="f134"/>
                                      <a:pt x="f133" y="f135"/>
                                    </a:cubicBezTo>
                                    <a:cubicBezTo>
                                      <a:pt x="f133" y="f136"/>
                                      <a:pt x="f83" y="f122"/>
                                      <a:pt x="f130" y="f94"/>
                                    </a:cubicBezTo>
                                    <a:cubicBezTo>
                                      <a:pt x="f87" y="f122"/>
                                      <a:pt x="f137" y="f136"/>
                                      <a:pt x="f95" y="f135"/>
                                    </a:cubicBezTo>
                                    <a:cubicBezTo>
                                      <a:pt x="f138" y="f139"/>
                                      <a:pt x="f140" y="f141"/>
                                      <a:pt x="f89" y="f142"/>
                                    </a:cubicBezTo>
                                    <a:cubicBezTo>
                                      <a:pt x="f143" y="f144"/>
                                      <a:pt x="f145" y="f146"/>
                                      <a:pt x="f87" y="f84"/>
                                    </a:cubicBezTo>
                                    <a:cubicBezTo>
                                      <a:pt x="f147" y="f56"/>
                                      <a:pt x="f148" y="f149"/>
                                      <a:pt x="f104" y="f84"/>
                                    </a:cubicBezTo>
                                    <a:cubicBezTo>
                                      <a:pt x="f133" y="f150"/>
                                      <a:pt x="f151" y="f115"/>
                                      <a:pt x="f77" y="f115"/>
                                    </a:cubicBezTo>
                                    <a:cubicBezTo>
                                      <a:pt x="f152" y="f115"/>
                                      <a:pt x="f77" y="f90"/>
                                      <a:pt x="f77" y="f90"/>
                                    </a:cubicBezTo>
                                    <a:cubicBezTo>
                                      <a:pt x="f125" y="f153"/>
                                      <a:pt x="f154" y="f155"/>
                                      <a:pt x="f104" y="f120"/>
                                    </a:cubicBezTo>
                                    <a:cubicBezTo>
                                      <a:pt x="f156" y="f157"/>
                                      <a:pt x="f158" y="f159"/>
                                      <a:pt x="f77" y="f117"/>
                                    </a:cubicBezTo>
                                    <a:cubicBezTo>
                                      <a:pt x="f73" y="f115"/>
                                      <a:pt x="f160" y="f161"/>
                                      <a:pt x="f133" y="f110"/>
                                    </a:cubicBezTo>
                                    <a:cubicBezTo>
                                      <a:pt x="f162" y="f163"/>
                                      <a:pt x="f34" y="f164"/>
                                      <a:pt x="f130" y="f105"/>
                                    </a:cubicBezTo>
                                    <a:cubicBezTo>
                                      <a:pt x="f165" y="f166"/>
                                      <a:pt x="f167" y="f168"/>
                                      <a:pt x="f87" y="f168"/>
                                    </a:cubicBezTo>
                                    <a:cubicBezTo>
                                      <a:pt x="f169" y="f168"/>
                                      <a:pt x="f85" y="f170"/>
                                      <a:pt x="f83" y="f105"/>
                                    </a:cubicBezTo>
                                    <a:cubicBezTo>
                                      <a:pt x="f171" y="f172"/>
                                      <a:pt x="f133" y="f173"/>
                                      <a:pt x="f125" y="f174"/>
                                    </a:cubicBezTo>
                                    <a:cubicBezTo>
                                      <a:pt x="f73" y="f115"/>
                                      <a:pt x="f175" y="f54"/>
                                      <a:pt x="f77" y="f84"/>
                                    </a:cubicBezTo>
                                    <a:cubicBezTo>
                                      <a:pt x="f176" y="f177"/>
                                      <a:pt x="f178" y="f179"/>
                                      <a:pt x="f17" y="f120"/>
                                    </a:cubicBezTo>
                                    <a:cubicBezTo>
                                      <a:pt x="f180" y="f181"/>
                                      <a:pt x="f125" y="f127"/>
                                      <a:pt x="f104" y="f92"/>
                                    </a:cubicBezTo>
                                    <a:cubicBezTo>
                                      <a:pt x="f36" y="f182"/>
                                      <a:pt x="f97" y="f183"/>
                                      <a:pt x="f97" y="f183"/>
                                    </a:cubicBezTo>
                                    <a:cubicBezTo>
                                      <a:pt x="f100" y="f184"/>
                                      <a:pt x="f185" y="f135"/>
                                      <a:pt x="f89" y="f135"/>
                                    </a:cubicBezTo>
                                    <a:cubicBezTo>
                                      <a:pt x="f143" y="f135"/>
                                      <a:pt x="f95" y="f8"/>
                                      <a:pt x="f95" y="f183"/>
                                    </a:cubicBezTo>
                                    <a:cubicBezTo>
                                      <a:pt x="f95" y="f186"/>
                                      <a:pt x="f187" y="f188"/>
                                      <a:pt x="f87" y="f105"/>
                                    </a:cubicBezTo>
                                    <a:cubicBezTo>
                                      <a:pt x="f189" y="f173"/>
                                      <a:pt x="f190" y="f191"/>
                                      <a:pt x="f17" y="f84"/>
                                    </a:cubicBezTo>
                                    <a:cubicBezTo>
                                      <a:pt x="f192" y="f120"/>
                                      <a:pt x="f193" y="f194"/>
                                      <a:pt x="f113" y="f92"/>
                                    </a:cubicBezTo>
                                    <a:cubicBezTo>
                                      <a:pt x="f195" y="f196"/>
                                      <a:pt x="f197" y="f198"/>
                                      <a:pt x="f83" y="f94"/>
                                    </a:cubicBezTo>
                                    <a:cubicBezTo>
                                      <a:pt x="f125" y="f122"/>
                                      <a:pt x="f113" y="f199"/>
                                      <a:pt x="f119" y="f135"/>
                                    </a:cubicBezTo>
                                    <a:cubicBezTo>
                                      <a:pt x="f200" y="f201"/>
                                      <a:pt x="f202" y="f203"/>
                                      <a:pt x="f71" y="f84"/>
                                    </a:cubicBezTo>
                                    <a:cubicBezTo>
                                      <a:pt x="f204" y="f205"/>
                                      <a:pt x="f206" y="f207"/>
                                      <a:pt x="f17" y="f90"/>
                                    </a:cubicBezTo>
                                  </a:path>
                                </a:pathLst>
                              </a:custGeom>
                              <a:noFill/>
                              <a:ln w="9528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FA5B6B3" id="Полилиния: фигура 13" o:spid="_x0000_s1026" style="position:absolute;margin-left:-5.05pt;margin-top:-102.25pt;width:16.5pt;height:9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29,8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 strokeweight=".26467mm">
                      <v:path arrowok="t" o:connecttype="custom" o:connectlocs="104777,0;209553,61279;104777,122557;0,61279;209553,82559;198690,56937;189999,42703;181308,28469;176963,19928;150891,8541;144373,2847;137855,0;90057,2847;44431,25622;35740,42703;33568,51243;27050,56937;20532,74018;11841,99640;5323,105334;3150,113874;978,105334;3150,74018;14014,85406;20532,88252;27050,93946;31395,102487;18359,105334;9668,108180;16186,111027;9668,113874;3150,111027;5323,79712;7496,99640;14014,99640;20532,93946;20532,105334;14014,102487;20532,96793;16186,88252;9668,85406;7496,76865;11841,85406;18359,91099;20532,99640;27050,102487;14014,108180;978,119568;5323,111027;3150,119568;7496,85406;27050,99640;24877,108180;11841,113874;31395,111027;29222,99640;27050,105334" o:connectangles="270,0,90,180,0,0,0,0,0,0,0,0,0,0,0,0,0,0,0,0,0,0,0,0,0,0,0,0,0,0,0,0,0,0,0,0,0,0,0,0,0,0,0,0,0,0,0,0,0,0,0,0,0,0,0,0,0" textboxrect="0,0,1929,861"/>
                    </v:shape>
                  </w:pict>
                </mc:Fallback>
              </mc:AlternateContent>
            </w:r>
          </w:p>
        </w:tc>
        <w:tc>
          <w:tcPr>
            <w:tcW w:w="82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94B396" w14:textId="77777777" w:rsidR="004B3F2D" w:rsidRDefault="004B3F2D">
            <w:pPr>
              <w:suppressAutoHyphens w:val="0"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82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BA2F0D" w14:textId="77777777" w:rsidR="004B3F2D" w:rsidRDefault="004B3F2D">
            <w:pPr>
              <w:suppressAutoHyphens w:val="0"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82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ABC9FC" w14:textId="77777777" w:rsidR="004B3F2D" w:rsidRDefault="004B3F2D">
            <w:pPr>
              <w:suppressAutoHyphens w:val="0"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82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708E3A" w14:textId="77777777" w:rsidR="004B3F2D" w:rsidRDefault="004B3F2D">
            <w:pPr>
              <w:suppressAutoHyphens w:val="0"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82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0D446D" w14:textId="77777777" w:rsidR="004B3F2D" w:rsidRDefault="004B3F2D">
            <w:pPr>
              <w:suppressAutoHyphens w:val="0"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82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06DF05" w14:textId="77777777" w:rsidR="004B3F2D" w:rsidRDefault="004B3F2D">
            <w:pPr>
              <w:suppressAutoHyphens w:val="0"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82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A678FD" w14:textId="77777777" w:rsidR="004B3F2D" w:rsidRDefault="004B3F2D">
            <w:pPr>
              <w:suppressAutoHyphens w:val="0"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</w:tr>
    </w:tbl>
    <w:p w14:paraId="7FB8B0D2" w14:textId="77777777" w:rsidR="004B3F2D" w:rsidRDefault="004B3F2D">
      <w:pPr>
        <w:pStyle w:val="Standard"/>
        <w:rPr>
          <w:rFonts w:hint="eastAsia"/>
        </w:rPr>
      </w:pPr>
    </w:p>
    <w:tbl>
      <w:tblPr>
        <w:tblW w:w="6410" w:type="dxa"/>
        <w:tblInd w:w="162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9"/>
        <w:gridCol w:w="1059"/>
        <w:gridCol w:w="1037"/>
        <w:gridCol w:w="1099"/>
        <w:gridCol w:w="1037"/>
        <w:gridCol w:w="1099"/>
      </w:tblGrid>
      <w:tr w:rsidR="004B3F2D" w14:paraId="7AA537C7" w14:textId="77777777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1079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B646A5D" w14:textId="77777777" w:rsidR="004B3F2D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rPr>
                <w:lang w:val="en-US"/>
              </w:rPr>
              <w:t xml:space="preserve">CF = </w:t>
            </w:r>
            <w:r>
              <w:t>1</w:t>
            </w:r>
          </w:p>
        </w:tc>
        <w:tc>
          <w:tcPr>
            <w:tcW w:w="1059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6515837" w14:textId="77777777" w:rsidR="004B3F2D" w:rsidRDefault="00000000">
            <w:pPr>
              <w:pStyle w:val="TableContents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ZF = 0</w:t>
            </w:r>
          </w:p>
        </w:tc>
        <w:tc>
          <w:tcPr>
            <w:tcW w:w="1037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9B1F524" w14:textId="77777777" w:rsidR="004B3F2D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rPr>
                <w:lang w:val="en-US"/>
              </w:rPr>
              <w:t xml:space="preserve">PF = </w:t>
            </w:r>
            <w:r>
              <w:t>1</w:t>
            </w:r>
          </w:p>
        </w:tc>
        <w:tc>
          <w:tcPr>
            <w:tcW w:w="1099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B166B00" w14:textId="400B8877" w:rsidR="004B3F2D" w:rsidRPr="009421F9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rPr>
                <w:lang w:val="en-US"/>
              </w:rPr>
              <w:t xml:space="preserve">AF = </w:t>
            </w:r>
            <w:r w:rsidR="009421F9">
              <w:t>1</w:t>
            </w:r>
          </w:p>
        </w:tc>
        <w:tc>
          <w:tcPr>
            <w:tcW w:w="1037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613C1AE" w14:textId="77777777" w:rsidR="004B3F2D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rPr>
                <w:lang w:val="en-US"/>
              </w:rPr>
              <w:t xml:space="preserve">SF = </w:t>
            </w:r>
            <w:r>
              <w:t>1</w:t>
            </w:r>
          </w:p>
        </w:tc>
        <w:tc>
          <w:tcPr>
            <w:tcW w:w="1099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EFA1285" w14:textId="77777777" w:rsidR="004B3F2D" w:rsidRDefault="00000000">
            <w:pPr>
              <w:pStyle w:val="TableContents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OF = 0</w:t>
            </w:r>
          </w:p>
        </w:tc>
      </w:tr>
    </w:tbl>
    <w:p w14:paraId="2F59C7BA" w14:textId="77777777" w:rsidR="004B3F2D" w:rsidRDefault="004B3F2D">
      <w:pPr>
        <w:pStyle w:val="Standard"/>
        <w:rPr>
          <w:rFonts w:hint="eastAsia"/>
        </w:rPr>
      </w:pPr>
    </w:p>
    <w:p w14:paraId="224FFCC5" w14:textId="77777777" w:rsidR="004B3F2D" w:rsidRDefault="00000000">
      <w:pPr>
        <w:pStyle w:val="Standard"/>
        <w:spacing w:after="120"/>
        <w:ind w:right="-108" w:firstLine="601"/>
        <w:jc w:val="both"/>
        <w:rPr>
          <w:rFonts w:hint="eastAsi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Для беззнаковой интерпретации результат неверен вследствие возникающего переноса из старшего разряда. Вес этого переноса составляет 256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>.</w:t>
      </w:r>
    </w:p>
    <w:p w14:paraId="71A0CF01" w14:textId="77777777" w:rsidR="004B3F2D" w:rsidRDefault="004B3F2D">
      <w:pPr>
        <w:pStyle w:val="Standard"/>
        <w:rPr>
          <w:rFonts w:hint="eastAsia"/>
        </w:rPr>
      </w:pPr>
    </w:p>
    <w:p w14:paraId="41325778" w14:textId="20D32B5E" w:rsidR="004B3F2D" w:rsidRDefault="00000000">
      <w:pPr>
        <w:pStyle w:val="Standard"/>
        <w:rPr>
          <w:rFonts w:hint="eastAsia"/>
        </w:rPr>
      </w:pPr>
      <w:r w:rsidRPr="009421F9">
        <w:rPr>
          <w:highlight w:val="yellow"/>
          <w:lang w:val="en-US"/>
        </w:rPr>
        <w:t xml:space="preserve">2. </w:t>
      </w:r>
      <w:r w:rsidRPr="009421F9">
        <w:rPr>
          <w:highlight w:val="yellow"/>
        </w:rPr>
        <w:t xml:space="preserve">Пусть </w:t>
      </w:r>
      <w:r w:rsidRPr="009421F9">
        <w:rPr>
          <w:highlight w:val="yellow"/>
          <w:lang w:val="en-US"/>
        </w:rPr>
        <w:t>B =</w:t>
      </w:r>
      <w:r w:rsidRPr="009421F9">
        <w:rPr>
          <w:lang w:val="en-US"/>
        </w:rPr>
        <w:t xml:space="preserve"> </w:t>
      </w:r>
      <w:r w:rsidR="0079534F">
        <w:rPr>
          <w:lang w:val="en-US"/>
        </w:rPr>
        <w:t>90</w:t>
      </w:r>
      <w:r>
        <w:rPr>
          <w:lang w:val="en-US"/>
        </w:rPr>
        <w:t>.</w:t>
      </w:r>
    </w:p>
    <w:p w14:paraId="4352650B" w14:textId="048B4095" w:rsidR="004B3F2D" w:rsidRDefault="004B3F2D">
      <w:pPr>
        <w:pStyle w:val="Standard"/>
        <w:rPr>
          <w:rFonts w:hint="eastAsia"/>
          <w:lang w:val="en-US"/>
        </w:rPr>
      </w:pPr>
    </w:p>
    <w:p w14:paraId="4AFB37A7" w14:textId="173A7615" w:rsidR="004B3F2D" w:rsidRDefault="004B3F2D">
      <w:pPr>
        <w:pStyle w:val="Standard"/>
        <w:rPr>
          <w:rFonts w:hint="eastAsia"/>
          <w:lang w:val="en-US"/>
        </w:rPr>
      </w:pPr>
    </w:p>
    <w:tbl>
      <w:tblPr>
        <w:tblW w:w="6429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1"/>
        <w:gridCol w:w="342"/>
        <w:gridCol w:w="341"/>
        <w:gridCol w:w="343"/>
        <w:gridCol w:w="341"/>
        <w:gridCol w:w="343"/>
        <w:gridCol w:w="341"/>
        <w:gridCol w:w="343"/>
        <w:gridCol w:w="341"/>
        <w:gridCol w:w="236"/>
        <w:gridCol w:w="1156"/>
        <w:gridCol w:w="236"/>
        <w:gridCol w:w="1475"/>
      </w:tblGrid>
      <w:tr w:rsidR="004B3F2D" w14:paraId="7FBEE23A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3326" w:type="dxa"/>
            <w:gridSpan w:val="9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92E7A6" w14:textId="285DC8CF" w:rsidR="004B3F2D" w:rsidRDefault="00000000">
            <w:pPr>
              <w:pStyle w:val="Standard"/>
              <w:rPr>
                <w:rFonts w:hint="eastAsia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eastAsia="ru-RU" w:bidi="ar-SA"/>
              </w:rPr>
              <w:t xml:space="preserve">А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&gt;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0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 w:bidi="ar-SA"/>
              </w:rPr>
              <w:t>B</w:t>
            </w:r>
            <w:r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eastAsia="ru-RU" w:bidi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&gt;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0.</w:t>
            </w:r>
          </w:p>
        </w:tc>
        <w:tc>
          <w:tcPr>
            <w:tcW w:w="3103" w:type="dxa"/>
            <w:gridSpan w:val="4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CD86F2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Интерпретации</w:t>
            </w:r>
          </w:p>
        </w:tc>
      </w:tr>
      <w:tr w:rsidR="004B3F2D" w14:paraId="1929722B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59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F9D610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34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95FB8F" w14:textId="6ADB0EA9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tbl>
            <w:tblPr>
              <w:tblW w:w="6429" w:type="dxa"/>
              <w:jc w:val="center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214"/>
              <w:gridCol w:w="3215"/>
            </w:tblGrid>
            <w:tr w:rsidR="004B3F2D" w14:paraId="1E91E23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300"/>
                <w:jc w:val="center"/>
              </w:trPr>
              <w:tc>
                <w:tcPr>
                  <w:tcW w:w="3214" w:type="dxa"/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BE044F6" w14:textId="5ECFE80C" w:rsidR="004B3F2D" w:rsidRDefault="004B3F2D">
                  <w:pPr>
                    <w:jc w:val="center"/>
                    <w:rPr>
                      <w:rFonts w:hint="eastAsia"/>
                      <w:lang w:eastAsia="ru-RU"/>
                    </w:rPr>
                  </w:pPr>
                </w:p>
              </w:tc>
              <w:tc>
                <w:tcPr>
                  <w:tcW w:w="3215" w:type="dxa"/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5C26B0E" w14:textId="76F2A95A" w:rsidR="004B3F2D" w:rsidRDefault="004B3F2D">
                  <w:pPr>
                    <w:suppressAutoHyphens w:val="0"/>
                    <w:jc w:val="center"/>
                    <w:textAlignment w:val="auto"/>
                    <w:rPr>
                      <w:rFonts w:hint="eastAsia"/>
                    </w:rPr>
                  </w:pPr>
                </w:p>
              </w:tc>
            </w:tr>
          </w:tbl>
          <w:p w14:paraId="5D9F06B4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D11B3B" w14:textId="3EB59652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noProof/>
                <w:kern w:val="0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1C3F8F1A" wp14:editId="664A9DD4">
                      <wp:simplePos x="0" y="0"/>
                      <wp:positionH relativeFrom="column">
                        <wp:posOffset>35561</wp:posOffset>
                      </wp:positionH>
                      <wp:positionV relativeFrom="paragraph">
                        <wp:posOffset>73023</wp:posOffset>
                      </wp:positionV>
                      <wp:extent cx="219712" cy="127001"/>
                      <wp:effectExtent l="0" t="0" r="8888" b="12699"/>
                      <wp:wrapNone/>
                      <wp:docPr id="1476685122" name="Полилиния: фигура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712" cy="127001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360"/>
                                  <a:gd name="f3" fmla="val 180"/>
                                  <a:gd name="f4" fmla="val w"/>
                                  <a:gd name="f5" fmla="val h"/>
                                  <a:gd name="f6" fmla="val 0"/>
                                  <a:gd name="f7" fmla="val 1929"/>
                                  <a:gd name="f8" fmla="val 861"/>
                                  <a:gd name="f9" fmla="val 580"/>
                                  <a:gd name="f10" fmla="val 1902"/>
                                  <a:gd name="f11" fmla="val 474"/>
                                  <a:gd name="f12" fmla="val 1921"/>
                                  <a:gd name="f13" fmla="val 461"/>
                                  <a:gd name="f14" fmla="val 1829"/>
                                  <a:gd name="f15" fmla="val 400"/>
                                  <a:gd name="f16" fmla="val 1779"/>
                                  <a:gd name="f17" fmla="val 249"/>
                                  <a:gd name="f18" fmla="val 1852"/>
                                  <a:gd name="f19" fmla="val 429"/>
                                  <a:gd name="f20" fmla="val 1749"/>
                                  <a:gd name="f21" fmla="val 300"/>
                                  <a:gd name="f22" fmla="val 1639"/>
                                  <a:gd name="f23" fmla="val 162"/>
                                  <a:gd name="f24" fmla="val 1841"/>
                                  <a:gd name="f25" fmla="val 315"/>
                                  <a:gd name="f26" fmla="val 1669"/>
                                  <a:gd name="f27" fmla="val 200"/>
                                  <a:gd name="f28" fmla="val 1656"/>
                                  <a:gd name="f29" fmla="val 1649"/>
                                  <a:gd name="f30" fmla="val 153"/>
                                  <a:gd name="f31" fmla="val 1629"/>
                                  <a:gd name="f32" fmla="val 140"/>
                                  <a:gd name="f33" fmla="val 1571"/>
                                  <a:gd name="f34" fmla="val 104"/>
                                  <a:gd name="f35" fmla="val 1458"/>
                                  <a:gd name="f36" fmla="val 83"/>
                                  <a:gd name="f37" fmla="val 1389"/>
                                  <a:gd name="f38" fmla="val 60"/>
                                  <a:gd name="f39" fmla="val 1366"/>
                                  <a:gd name="f40" fmla="val 52"/>
                                  <a:gd name="f41" fmla="val 1350"/>
                                  <a:gd name="f42" fmla="val 31"/>
                                  <a:gd name="f43" fmla="val 1329"/>
                                  <a:gd name="f44" fmla="val 20"/>
                                  <a:gd name="f45" fmla="val 1310"/>
                                  <a:gd name="f46" fmla="val 11"/>
                                  <a:gd name="f47" fmla="val 1289"/>
                                  <a:gd name="f48" fmla="val 7"/>
                                  <a:gd name="f49" fmla="val 1269"/>
                                  <a:gd name="f50" fmla="val 1122"/>
                                  <a:gd name="f51" fmla="val 975"/>
                                  <a:gd name="f52" fmla="val 4"/>
                                  <a:gd name="f53" fmla="val 829"/>
                                  <a:gd name="f54" fmla="val 685"/>
                                  <a:gd name="f55" fmla="val 35"/>
                                  <a:gd name="f56" fmla="val 542"/>
                                  <a:gd name="f57" fmla="val 136"/>
                                  <a:gd name="f58" fmla="val 409"/>
                                  <a:gd name="f59" fmla="val 382"/>
                                  <a:gd name="f60" fmla="val 220"/>
                                  <a:gd name="f61" fmla="val 356"/>
                                  <a:gd name="f62" fmla="val 260"/>
                                  <a:gd name="f63" fmla="val 329"/>
                                  <a:gd name="f64" fmla="val 317"/>
                                  <a:gd name="f65" fmla="val 318"/>
                                  <a:gd name="f66" fmla="val 322"/>
                                  <a:gd name="f67" fmla="val 344"/>
                                  <a:gd name="f68" fmla="val 309"/>
                                  <a:gd name="f69" fmla="val 294"/>
                                  <a:gd name="f70" fmla="val 379"/>
                                  <a:gd name="f71" fmla="val 269"/>
                                  <a:gd name="f72" fmla="val 387"/>
                                  <a:gd name="f73" fmla="val 176"/>
                                  <a:gd name="f74" fmla="val 619"/>
                                  <a:gd name="f75" fmla="val 292"/>
                                  <a:gd name="f76" fmla="val 287"/>
                                  <a:gd name="f77" fmla="val 189"/>
                                  <a:gd name="f78" fmla="val 520"/>
                                  <a:gd name="f79" fmla="val 157"/>
                                  <a:gd name="f80" fmla="val 591"/>
                                  <a:gd name="f81" fmla="val 163"/>
                                  <a:gd name="f82" fmla="val 646"/>
                                  <a:gd name="f83" fmla="val 109"/>
                                  <a:gd name="f84" fmla="val 700"/>
                                  <a:gd name="f85" fmla="val 92"/>
                                  <a:gd name="f86" fmla="val 717"/>
                                  <a:gd name="f87" fmla="val 69"/>
                                  <a:gd name="f88" fmla="val 727"/>
                                  <a:gd name="f89" fmla="val 49"/>
                                  <a:gd name="f90" fmla="val 740"/>
                                  <a:gd name="f91" fmla="val 42"/>
                                  <a:gd name="f92" fmla="val 760"/>
                                  <a:gd name="f93" fmla="val 50"/>
                                  <a:gd name="f94" fmla="val 800"/>
                                  <a:gd name="f95" fmla="val 29"/>
                                  <a:gd name="f96" fmla="val 8"/>
                                  <a:gd name="f97" fmla="val 9"/>
                                  <a:gd name="f98" fmla="val 761"/>
                                  <a:gd name="f99" fmla="val 666"/>
                                  <a:gd name="f100" fmla="val 22"/>
                                  <a:gd name="f101" fmla="val 593"/>
                                  <a:gd name="f102" fmla="val 570"/>
                                  <a:gd name="f103" fmla="val 497"/>
                                  <a:gd name="f104" fmla="val 129"/>
                                  <a:gd name="f105" fmla="val 600"/>
                                  <a:gd name="f106" fmla="val 145"/>
                                  <a:gd name="f107" fmla="val 613"/>
                                  <a:gd name="f108" fmla="val 170"/>
                                  <a:gd name="f109" fmla="val 611"/>
                                  <a:gd name="f110" fmla="val 620"/>
                                  <a:gd name="f111" fmla="val 210"/>
                                  <a:gd name="f112" fmla="val 631"/>
                                  <a:gd name="f113" fmla="val 229"/>
                                  <a:gd name="f114" fmla="val 647"/>
                                  <a:gd name="f115" fmla="val 660"/>
                                  <a:gd name="f116" fmla="val 262"/>
                                  <a:gd name="f117" fmla="val 680"/>
                                  <a:gd name="f118" fmla="val 696"/>
                                  <a:gd name="f119" fmla="val 289"/>
                                  <a:gd name="f120" fmla="val 720"/>
                                  <a:gd name="f121" fmla="val 274"/>
                                  <a:gd name="f122" fmla="val 793"/>
                                  <a:gd name="f123" fmla="val 197"/>
                                  <a:gd name="f124" fmla="val 749"/>
                                  <a:gd name="f125" fmla="val 169"/>
                                  <a:gd name="f126" fmla="val 142"/>
                                  <a:gd name="f127" fmla="val 747"/>
                                  <a:gd name="f128" fmla="val 101"/>
                                  <a:gd name="f129" fmla="val 735"/>
                                  <a:gd name="f130" fmla="val 89"/>
                                  <a:gd name="f131" fmla="val 80"/>
                                  <a:gd name="f132" fmla="val 779"/>
                                  <a:gd name="f133" fmla="val 149"/>
                                  <a:gd name="f134" fmla="val 759"/>
                                  <a:gd name="f135" fmla="val 780"/>
                                  <a:gd name="f136" fmla="val 801"/>
                                  <a:gd name="f137" fmla="val 32"/>
                                  <a:gd name="f138" fmla="val 17"/>
                                  <a:gd name="f139" fmla="val 707"/>
                                  <a:gd name="f140" fmla="val 16"/>
                                  <a:gd name="f141" fmla="val 626"/>
                                  <a:gd name="f142" fmla="val 560"/>
                                  <a:gd name="f143" fmla="val 70"/>
                                  <a:gd name="f144" fmla="val 518"/>
                                  <a:gd name="f145" fmla="val 62"/>
                                  <a:gd name="f146" fmla="val 653"/>
                                  <a:gd name="f147" fmla="val 122"/>
                                  <a:gd name="f148" fmla="val 102"/>
                                  <a:gd name="f149" fmla="val 538"/>
                                  <a:gd name="f150" fmla="val 687"/>
                                  <a:gd name="f151" fmla="val 165"/>
                                  <a:gd name="f152" fmla="val 349"/>
                                  <a:gd name="f153" fmla="val 733"/>
                                  <a:gd name="f154" fmla="val 111"/>
                                  <a:gd name="f155" fmla="val 732"/>
                                  <a:gd name="f156" fmla="val 199"/>
                                  <a:gd name="f157" fmla="val 673"/>
                                  <a:gd name="f158" fmla="val 324"/>
                                  <a:gd name="f159" fmla="val 725"/>
                                  <a:gd name="f160" fmla="val 168"/>
                                  <a:gd name="f161" fmla="val 635"/>
                                  <a:gd name="f162" fmla="val 133"/>
                                  <a:gd name="f163" fmla="val 607"/>
                                  <a:gd name="f164" fmla="val 615"/>
                                  <a:gd name="f165" fmla="val 74"/>
                                  <a:gd name="f166" fmla="val 585"/>
                                  <a:gd name="f167" fmla="val 48"/>
                                  <a:gd name="f168" fmla="val 540"/>
                                  <a:gd name="f169" fmla="val 93"/>
                                  <a:gd name="f170" fmla="val 583"/>
                                  <a:gd name="f171" fmla="val 126"/>
                                  <a:gd name="f172" fmla="val 617"/>
                                  <a:gd name="f173" fmla="val 627"/>
                                  <a:gd name="f174" fmla="val 640"/>
                                  <a:gd name="f175" fmla="val 174"/>
                                  <a:gd name="f176" fmla="val 204"/>
                                  <a:gd name="f177" fmla="val 715"/>
                                  <a:gd name="f178" fmla="val 264"/>
                                  <a:gd name="f179" fmla="val 705"/>
                                  <a:gd name="f180" fmla="val 219"/>
                                  <a:gd name="f181" fmla="val 750"/>
                                  <a:gd name="f182" fmla="val 775"/>
                                  <a:gd name="f183" fmla="val 840"/>
                                  <a:gd name="f184" fmla="val 820"/>
                                  <a:gd name="f185" fmla="val 25"/>
                                  <a:gd name="f186" fmla="val 790"/>
                                  <a:gd name="f187" fmla="val 58"/>
                                  <a:gd name="f188" fmla="val 657"/>
                                  <a:gd name="f189" fmla="val 175"/>
                                  <a:gd name="f190" fmla="val 188"/>
                                  <a:gd name="f191" fmla="val 608"/>
                                  <a:gd name="f192" fmla="val 242"/>
                                  <a:gd name="f193" fmla="val 246"/>
                                  <a:gd name="f194" fmla="val 748"/>
                                  <a:gd name="f195" fmla="val 195"/>
                                  <a:gd name="f196" fmla="val 785"/>
                                  <a:gd name="f197" fmla="val 67"/>
                                  <a:gd name="f198" fmla="val 805"/>
                                  <a:gd name="f199" fmla="val 787"/>
                                  <a:gd name="f200" fmla="val 282"/>
                                  <a:gd name="f201" fmla="val 753"/>
                                  <a:gd name="f202" fmla="val 284"/>
                                  <a:gd name="f203" fmla="val 723"/>
                                  <a:gd name="f204" fmla="val 187"/>
                                  <a:gd name="f205" fmla="val 577"/>
                                  <a:gd name="f206" fmla="val 207"/>
                                  <a:gd name="f207" fmla="val 698"/>
                                  <a:gd name="f208" fmla="+- 0 0 -90"/>
                                  <a:gd name="f209" fmla="*/ f4 1 1929"/>
                                  <a:gd name="f210" fmla="*/ f5 1 861"/>
                                  <a:gd name="f211" fmla="val f6"/>
                                  <a:gd name="f212" fmla="val f7"/>
                                  <a:gd name="f213" fmla="val f8"/>
                                  <a:gd name="f214" fmla="*/ f208 f0 1"/>
                                  <a:gd name="f215" fmla="+- f213 0 f211"/>
                                  <a:gd name="f216" fmla="+- f212 0 f211"/>
                                  <a:gd name="f217" fmla="*/ f214 1 f3"/>
                                  <a:gd name="f218" fmla="*/ f216 1 1929"/>
                                  <a:gd name="f219" fmla="*/ f215 1 861"/>
                                  <a:gd name="f220" fmla="*/ 1929 f216 1"/>
                                  <a:gd name="f221" fmla="*/ 580 f215 1"/>
                                  <a:gd name="f222" fmla="*/ 1829 f216 1"/>
                                  <a:gd name="f223" fmla="*/ 400 f215 1"/>
                                  <a:gd name="f224" fmla="*/ 1749 f216 1"/>
                                  <a:gd name="f225" fmla="*/ 300 f215 1"/>
                                  <a:gd name="f226" fmla="*/ 1669 f216 1"/>
                                  <a:gd name="f227" fmla="*/ 200 f215 1"/>
                                  <a:gd name="f228" fmla="*/ 1629 f216 1"/>
                                  <a:gd name="f229" fmla="*/ 140 f215 1"/>
                                  <a:gd name="f230" fmla="*/ 1389 f216 1"/>
                                  <a:gd name="f231" fmla="*/ 60 f215 1"/>
                                  <a:gd name="f232" fmla="*/ 1329 f216 1"/>
                                  <a:gd name="f233" fmla="*/ 20 f215 1"/>
                                  <a:gd name="f234" fmla="*/ 1269 f216 1"/>
                                  <a:gd name="f235" fmla="*/ 0 f215 1"/>
                                  <a:gd name="f236" fmla="*/ 829 f216 1"/>
                                  <a:gd name="f237" fmla="*/ 409 f216 1"/>
                                  <a:gd name="f238" fmla="*/ 180 f215 1"/>
                                  <a:gd name="f239" fmla="*/ 329 f216 1"/>
                                  <a:gd name="f240" fmla="*/ 309 f216 1"/>
                                  <a:gd name="f241" fmla="*/ 360 f215 1"/>
                                  <a:gd name="f242" fmla="*/ 249 f216 1"/>
                                  <a:gd name="f243" fmla="*/ 189 f216 1"/>
                                  <a:gd name="f244" fmla="*/ 520 f215 1"/>
                                  <a:gd name="f245" fmla="*/ 109 f216 1"/>
                                  <a:gd name="f246" fmla="*/ 700 f215 1"/>
                                  <a:gd name="f247" fmla="*/ 49 f216 1"/>
                                  <a:gd name="f248" fmla="*/ 740 f215 1"/>
                                  <a:gd name="f249" fmla="*/ 29 f216 1"/>
                                  <a:gd name="f250" fmla="*/ 800 f215 1"/>
                                  <a:gd name="f251" fmla="*/ 9 f216 1"/>
                                  <a:gd name="f252" fmla="*/ 129 f216 1"/>
                                  <a:gd name="f253" fmla="*/ 600 f215 1"/>
                                  <a:gd name="f254" fmla="*/ 620 f215 1"/>
                                  <a:gd name="f255" fmla="*/ 660 f215 1"/>
                                  <a:gd name="f256" fmla="*/ 289 f216 1"/>
                                  <a:gd name="f257" fmla="*/ 720 f215 1"/>
                                  <a:gd name="f258" fmla="*/ 169 f216 1"/>
                                  <a:gd name="f259" fmla="*/ 89 f216 1"/>
                                  <a:gd name="f260" fmla="*/ 760 f215 1"/>
                                  <a:gd name="f261" fmla="*/ 149 f216 1"/>
                                  <a:gd name="f262" fmla="*/ 780 f215 1"/>
                                  <a:gd name="f263" fmla="*/ 560 f215 1"/>
                                  <a:gd name="f264" fmla="*/ 69 f216 1"/>
                                  <a:gd name="f265" fmla="*/ 680 f215 1"/>
                                  <a:gd name="f266" fmla="*/ 540 f215 1"/>
                                  <a:gd name="f267" fmla="*/ 640 f215 1"/>
                                  <a:gd name="f268" fmla="*/ 840 f215 1"/>
                                  <a:gd name="f269" fmla="*/ 229 f216 1"/>
                                  <a:gd name="f270" fmla="*/ 269 f216 1"/>
                                  <a:gd name="f271" fmla="+- f217 0 f1"/>
                                  <a:gd name="f272" fmla="*/ f220 1 1929"/>
                                  <a:gd name="f273" fmla="*/ f221 1 861"/>
                                  <a:gd name="f274" fmla="*/ f222 1 1929"/>
                                  <a:gd name="f275" fmla="*/ f223 1 861"/>
                                  <a:gd name="f276" fmla="*/ f224 1 1929"/>
                                  <a:gd name="f277" fmla="*/ f225 1 861"/>
                                  <a:gd name="f278" fmla="*/ f226 1 1929"/>
                                  <a:gd name="f279" fmla="*/ f227 1 861"/>
                                  <a:gd name="f280" fmla="*/ f228 1 1929"/>
                                  <a:gd name="f281" fmla="*/ f229 1 861"/>
                                  <a:gd name="f282" fmla="*/ f230 1 1929"/>
                                  <a:gd name="f283" fmla="*/ f231 1 861"/>
                                  <a:gd name="f284" fmla="*/ f232 1 1929"/>
                                  <a:gd name="f285" fmla="*/ f233 1 861"/>
                                  <a:gd name="f286" fmla="*/ f234 1 1929"/>
                                  <a:gd name="f287" fmla="*/ f235 1 861"/>
                                  <a:gd name="f288" fmla="*/ f236 1 1929"/>
                                  <a:gd name="f289" fmla="*/ f237 1 1929"/>
                                  <a:gd name="f290" fmla="*/ f238 1 861"/>
                                  <a:gd name="f291" fmla="*/ f239 1 1929"/>
                                  <a:gd name="f292" fmla="*/ f240 1 1929"/>
                                  <a:gd name="f293" fmla="*/ f241 1 861"/>
                                  <a:gd name="f294" fmla="*/ f242 1 1929"/>
                                  <a:gd name="f295" fmla="*/ f243 1 1929"/>
                                  <a:gd name="f296" fmla="*/ f244 1 861"/>
                                  <a:gd name="f297" fmla="*/ f245 1 1929"/>
                                  <a:gd name="f298" fmla="*/ f246 1 861"/>
                                  <a:gd name="f299" fmla="*/ f247 1 1929"/>
                                  <a:gd name="f300" fmla="*/ f248 1 861"/>
                                  <a:gd name="f301" fmla="*/ f249 1 1929"/>
                                  <a:gd name="f302" fmla="*/ f250 1 861"/>
                                  <a:gd name="f303" fmla="*/ f251 1 1929"/>
                                  <a:gd name="f304" fmla="*/ f252 1 1929"/>
                                  <a:gd name="f305" fmla="*/ f253 1 861"/>
                                  <a:gd name="f306" fmla="*/ f254 1 861"/>
                                  <a:gd name="f307" fmla="*/ f255 1 861"/>
                                  <a:gd name="f308" fmla="*/ f256 1 1929"/>
                                  <a:gd name="f309" fmla="*/ f257 1 861"/>
                                  <a:gd name="f310" fmla="*/ f258 1 1929"/>
                                  <a:gd name="f311" fmla="*/ f259 1 1929"/>
                                  <a:gd name="f312" fmla="*/ f260 1 861"/>
                                  <a:gd name="f313" fmla="*/ f261 1 1929"/>
                                  <a:gd name="f314" fmla="*/ f262 1 861"/>
                                  <a:gd name="f315" fmla="*/ f263 1 861"/>
                                  <a:gd name="f316" fmla="*/ f264 1 1929"/>
                                  <a:gd name="f317" fmla="*/ f265 1 861"/>
                                  <a:gd name="f318" fmla="*/ f266 1 861"/>
                                  <a:gd name="f319" fmla="*/ f267 1 861"/>
                                  <a:gd name="f320" fmla="*/ f268 1 861"/>
                                  <a:gd name="f321" fmla="*/ f269 1 1929"/>
                                  <a:gd name="f322" fmla="*/ f270 1 1929"/>
                                  <a:gd name="f323" fmla="*/ 0 1 f218"/>
                                  <a:gd name="f324" fmla="*/ f212 1 f218"/>
                                  <a:gd name="f325" fmla="*/ 0 1 f219"/>
                                  <a:gd name="f326" fmla="*/ f213 1 f219"/>
                                  <a:gd name="f327" fmla="*/ f272 1 f218"/>
                                  <a:gd name="f328" fmla="*/ f273 1 f219"/>
                                  <a:gd name="f329" fmla="*/ f274 1 f218"/>
                                  <a:gd name="f330" fmla="*/ f275 1 f219"/>
                                  <a:gd name="f331" fmla="*/ f276 1 f218"/>
                                  <a:gd name="f332" fmla="*/ f277 1 f219"/>
                                  <a:gd name="f333" fmla="*/ f278 1 f218"/>
                                  <a:gd name="f334" fmla="*/ f279 1 f219"/>
                                  <a:gd name="f335" fmla="*/ f280 1 f218"/>
                                  <a:gd name="f336" fmla="*/ f281 1 f219"/>
                                  <a:gd name="f337" fmla="*/ f282 1 f218"/>
                                  <a:gd name="f338" fmla="*/ f283 1 f219"/>
                                  <a:gd name="f339" fmla="*/ f284 1 f218"/>
                                  <a:gd name="f340" fmla="*/ f285 1 f219"/>
                                  <a:gd name="f341" fmla="*/ f286 1 f218"/>
                                  <a:gd name="f342" fmla="*/ f287 1 f219"/>
                                  <a:gd name="f343" fmla="*/ f288 1 f218"/>
                                  <a:gd name="f344" fmla="*/ f289 1 f218"/>
                                  <a:gd name="f345" fmla="*/ f290 1 f219"/>
                                  <a:gd name="f346" fmla="*/ f291 1 f218"/>
                                  <a:gd name="f347" fmla="*/ f292 1 f218"/>
                                  <a:gd name="f348" fmla="*/ f293 1 f219"/>
                                  <a:gd name="f349" fmla="*/ f294 1 f218"/>
                                  <a:gd name="f350" fmla="*/ f295 1 f218"/>
                                  <a:gd name="f351" fmla="*/ f296 1 f219"/>
                                  <a:gd name="f352" fmla="*/ f297 1 f218"/>
                                  <a:gd name="f353" fmla="*/ f298 1 f219"/>
                                  <a:gd name="f354" fmla="*/ f299 1 f218"/>
                                  <a:gd name="f355" fmla="*/ f300 1 f219"/>
                                  <a:gd name="f356" fmla="*/ f301 1 f218"/>
                                  <a:gd name="f357" fmla="*/ f302 1 f219"/>
                                  <a:gd name="f358" fmla="*/ f303 1 f218"/>
                                  <a:gd name="f359" fmla="*/ f304 1 f218"/>
                                  <a:gd name="f360" fmla="*/ f305 1 f219"/>
                                  <a:gd name="f361" fmla="*/ f306 1 f219"/>
                                  <a:gd name="f362" fmla="*/ f307 1 f219"/>
                                  <a:gd name="f363" fmla="*/ f308 1 f218"/>
                                  <a:gd name="f364" fmla="*/ f309 1 f219"/>
                                  <a:gd name="f365" fmla="*/ f310 1 f218"/>
                                  <a:gd name="f366" fmla="*/ f311 1 f218"/>
                                  <a:gd name="f367" fmla="*/ f312 1 f219"/>
                                  <a:gd name="f368" fmla="*/ f313 1 f218"/>
                                  <a:gd name="f369" fmla="*/ f314 1 f219"/>
                                  <a:gd name="f370" fmla="*/ f315 1 f219"/>
                                  <a:gd name="f371" fmla="*/ f316 1 f218"/>
                                  <a:gd name="f372" fmla="*/ f317 1 f219"/>
                                  <a:gd name="f373" fmla="*/ f318 1 f219"/>
                                  <a:gd name="f374" fmla="*/ f319 1 f219"/>
                                  <a:gd name="f375" fmla="*/ f320 1 f219"/>
                                  <a:gd name="f376" fmla="*/ f321 1 f218"/>
                                  <a:gd name="f377" fmla="*/ f322 1 f218"/>
                                  <a:gd name="f378" fmla="*/ f323 f209 1"/>
                                  <a:gd name="f379" fmla="*/ f324 f209 1"/>
                                  <a:gd name="f380" fmla="*/ f326 f210 1"/>
                                  <a:gd name="f381" fmla="*/ f325 f210 1"/>
                                  <a:gd name="f382" fmla="*/ f327 f209 1"/>
                                  <a:gd name="f383" fmla="*/ f328 f210 1"/>
                                  <a:gd name="f384" fmla="*/ f329 f209 1"/>
                                  <a:gd name="f385" fmla="*/ f330 f210 1"/>
                                  <a:gd name="f386" fmla="*/ f331 f209 1"/>
                                  <a:gd name="f387" fmla="*/ f332 f210 1"/>
                                  <a:gd name="f388" fmla="*/ f333 f209 1"/>
                                  <a:gd name="f389" fmla="*/ f334 f210 1"/>
                                  <a:gd name="f390" fmla="*/ f335 f209 1"/>
                                  <a:gd name="f391" fmla="*/ f336 f210 1"/>
                                  <a:gd name="f392" fmla="*/ f337 f209 1"/>
                                  <a:gd name="f393" fmla="*/ f338 f210 1"/>
                                  <a:gd name="f394" fmla="*/ f339 f209 1"/>
                                  <a:gd name="f395" fmla="*/ f340 f210 1"/>
                                  <a:gd name="f396" fmla="*/ f341 f209 1"/>
                                  <a:gd name="f397" fmla="*/ f342 f210 1"/>
                                  <a:gd name="f398" fmla="*/ f343 f209 1"/>
                                  <a:gd name="f399" fmla="*/ f344 f209 1"/>
                                  <a:gd name="f400" fmla="*/ f345 f210 1"/>
                                  <a:gd name="f401" fmla="*/ f346 f209 1"/>
                                  <a:gd name="f402" fmla="*/ f347 f209 1"/>
                                  <a:gd name="f403" fmla="*/ f348 f210 1"/>
                                  <a:gd name="f404" fmla="*/ f349 f209 1"/>
                                  <a:gd name="f405" fmla="*/ f350 f209 1"/>
                                  <a:gd name="f406" fmla="*/ f351 f210 1"/>
                                  <a:gd name="f407" fmla="*/ f352 f209 1"/>
                                  <a:gd name="f408" fmla="*/ f353 f210 1"/>
                                  <a:gd name="f409" fmla="*/ f354 f209 1"/>
                                  <a:gd name="f410" fmla="*/ f355 f210 1"/>
                                  <a:gd name="f411" fmla="*/ f356 f209 1"/>
                                  <a:gd name="f412" fmla="*/ f357 f210 1"/>
                                  <a:gd name="f413" fmla="*/ f358 f209 1"/>
                                  <a:gd name="f414" fmla="*/ f359 f209 1"/>
                                  <a:gd name="f415" fmla="*/ f360 f210 1"/>
                                  <a:gd name="f416" fmla="*/ f361 f210 1"/>
                                  <a:gd name="f417" fmla="*/ f362 f210 1"/>
                                  <a:gd name="f418" fmla="*/ f363 f209 1"/>
                                  <a:gd name="f419" fmla="*/ f364 f210 1"/>
                                  <a:gd name="f420" fmla="*/ f365 f209 1"/>
                                  <a:gd name="f421" fmla="*/ f366 f209 1"/>
                                  <a:gd name="f422" fmla="*/ f367 f210 1"/>
                                  <a:gd name="f423" fmla="*/ f368 f209 1"/>
                                  <a:gd name="f424" fmla="*/ f369 f210 1"/>
                                  <a:gd name="f425" fmla="*/ f370 f210 1"/>
                                  <a:gd name="f426" fmla="*/ f371 f209 1"/>
                                  <a:gd name="f427" fmla="*/ f372 f210 1"/>
                                  <a:gd name="f428" fmla="*/ f373 f210 1"/>
                                  <a:gd name="f429" fmla="*/ f374 f210 1"/>
                                  <a:gd name="f430" fmla="*/ f375 f210 1"/>
                                  <a:gd name="f431" fmla="*/ f376 f209 1"/>
                                  <a:gd name="f432" fmla="*/ f377 f209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271">
                                    <a:pos x="f382" y="f383"/>
                                  </a:cxn>
                                  <a:cxn ang="f271">
                                    <a:pos x="f384" y="f385"/>
                                  </a:cxn>
                                  <a:cxn ang="f271">
                                    <a:pos x="f386" y="f387"/>
                                  </a:cxn>
                                  <a:cxn ang="f271">
                                    <a:pos x="f388" y="f389"/>
                                  </a:cxn>
                                  <a:cxn ang="f271">
                                    <a:pos x="f390" y="f391"/>
                                  </a:cxn>
                                  <a:cxn ang="f271">
                                    <a:pos x="f392" y="f393"/>
                                  </a:cxn>
                                  <a:cxn ang="f271">
                                    <a:pos x="f394" y="f395"/>
                                  </a:cxn>
                                  <a:cxn ang="f271">
                                    <a:pos x="f396" y="f397"/>
                                  </a:cxn>
                                  <a:cxn ang="f271">
                                    <a:pos x="f398" y="f395"/>
                                  </a:cxn>
                                  <a:cxn ang="f271">
                                    <a:pos x="f399" y="f400"/>
                                  </a:cxn>
                                  <a:cxn ang="f271">
                                    <a:pos x="f401" y="f387"/>
                                  </a:cxn>
                                  <a:cxn ang="f271">
                                    <a:pos x="f402" y="f403"/>
                                  </a:cxn>
                                  <a:cxn ang="f271">
                                    <a:pos x="f404" y="f385"/>
                                  </a:cxn>
                                  <a:cxn ang="f271">
                                    <a:pos x="f405" y="f406"/>
                                  </a:cxn>
                                  <a:cxn ang="f271">
                                    <a:pos x="f407" y="f408"/>
                                  </a:cxn>
                                  <a:cxn ang="f271">
                                    <a:pos x="f409" y="f410"/>
                                  </a:cxn>
                                  <a:cxn ang="f271">
                                    <a:pos x="f411" y="f412"/>
                                  </a:cxn>
                                  <a:cxn ang="f271">
                                    <a:pos x="f413" y="f410"/>
                                  </a:cxn>
                                  <a:cxn ang="f271">
                                    <a:pos x="f411" y="f406"/>
                                  </a:cxn>
                                  <a:cxn ang="f271">
                                    <a:pos x="f414" y="f415"/>
                                  </a:cxn>
                                  <a:cxn ang="f271">
                                    <a:pos x="f405" y="f416"/>
                                  </a:cxn>
                                  <a:cxn ang="f271">
                                    <a:pos x="f404" y="f417"/>
                                  </a:cxn>
                                  <a:cxn ang="f271">
                                    <a:pos x="f418" y="f419"/>
                                  </a:cxn>
                                  <a:cxn ang="f271">
                                    <a:pos x="f420" y="f410"/>
                                  </a:cxn>
                                  <a:cxn ang="f271">
                                    <a:pos x="f421" y="f422"/>
                                  </a:cxn>
                                  <a:cxn ang="f271">
                                    <a:pos x="f423" y="f424"/>
                                  </a:cxn>
                                  <a:cxn ang="f271">
                                    <a:pos x="f421" y="f412"/>
                                  </a:cxn>
                                  <a:cxn ang="f271">
                                    <a:pos x="f411" y="f424"/>
                                  </a:cxn>
                                  <a:cxn ang="f271">
                                    <a:pos x="f409" y="f425"/>
                                  </a:cxn>
                                  <a:cxn ang="f271">
                                    <a:pos x="f426" y="f408"/>
                                  </a:cxn>
                                  <a:cxn ang="f271">
                                    <a:pos x="f414" y="f408"/>
                                  </a:cxn>
                                  <a:cxn ang="f271">
                                    <a:pos x="f405" y="f417"/>
                                  </a:cxn>
                                  <a:cxn ang="f271">
                                    <a:pos x="f405" y="f410"/>
                                  </a:cxn>
                                  <a:cxn ang="f271">
                                    <a:pos x="f414" y="f419"/>
                                  </a:cxn>
                                  <a:cxn ang="f271">
                                    <a:pos x="f405" y="f427"/>
                                  </a:cxn>
                                  <a:cxn ang="f271">
                                    <a:pos x="f423" y="f416"/>
                                  </a:cxn>
                                  <a:cxn ang="f271">
                                    <a:pos x="f421" y="f415"/>
                                  </a:cxn>
                                  <a:cxn ang="f271">
                                    <a:pos x="f426" y="f428"/>
                                  </a:cxn>
                                  <a:cxn ang="f271">
                                    <a:pos x="f407" y="f415"/>
                                  </a:cxn>
                                  <a:cxn ang="f271">
                                    <a:pos x="f420" y="f429"/>
                                  </a:cxn>
                                  <a:cxn ang="f271">
                                    <a:pos x="f405" y="f408"/>
                                  </a:cxn>
                                  <a:cxn ang="f271">
                                    <a:pos x="f404" y="f419"/>
                                  </a:cxn>
                                  <a:cxn ang="f271">
                                    <a:pos x="f414" y="f422"/>
                                  </a:cxn>
                                  <a:cxn ang="f271">
                                    <a:pos x="f413" y="f430"/>
                                  </a:cxn>
                                  <a:cxn ang="f271">
                                    <a:pos x="f409" y="f424"/>
                                  </a:cxn>
                                  <a:cxn ang="f271">
                                    <a:pos x="f411" y="f430"/>
                                  </a:cxn>
                                  <a:cxn ang="f271">
                                    <a:pos x="f426" y="f415"/>
                                  </a:cxn>
                                  <a:cxn ang="f271">
                                    <a:pos x="f404" y="f408"/>
                                  </a:cxn>
                                  <a:cxn ang="f271">
                                    <a:pos x="f431" y="f422"/>
                                  </a:cxn>
                                  <a:cxn ang="f271">
                                    <a:pos x="f407" y="f412"/>
                                  </a:cxn>
                                  <a:cxn ang="f271">
                                    <a:pos x="f418" y="f424"/>
                                  </a:cxn>
                                  <a:cxn ang="f271">
                                    <a:pos x="f432" y="f408"/>
                                  </a:cxn>
                                  <a:cxn ang="f271">
                                    <a:pos x="f404" y="f410"/>
                                  </a:cxn>
                                </a:cxnLst>
                                <a:rect l="f378" t="f381" r="f379" b="f380"/>
                                <a:pathLst>
                                  <a:path w="1929" h="861">
                                    <a:moveTo>
                                      <a:pt x="f7" y="f9"/>
                                    </a:moveTo>
                                    <a:cubicBezTo>
                                      <a:pt x="f10" y="f11"/>
                                      <a:pt x="f12" y="f13"/>
                                      <a:pt x="f14" y="f15"/>
                                    </a:cubicBezTo>
                                    <a:cubicBezTo>
                                      <a:pt x="f16" y="f17"/>
                                      <a:pt x="f18" y="f19"/>
                                      <a:pt x="f20" y="f21"/>
                                    </a:cubicBezTo>
                                    <a:cubicBezTo>
                                      <a:pt x="f22" y="f23"/>
                                      <a:pt x="f24" y="f25"/>
                                      <a:pt x="f26" y="f27"/>
                                    </a:cubicBezTo>
                                    <a:cubicBezTo>
                                      <a:pt x="f28" y="f3"/>
                                      <a:pt x="f29" y="f30"/>
                                      <a:pt x="f31" y="f32"/>
                                    </a:cubicBezTo>
                                    <a:cubicBezTo>
                                      <a:pt x="f33" y="f34"/>
                                      <a:pt x="f35" y="f36"/>
                                      <a:pt x="f37" y="f38"/>
                                    </a:cubicBezTo>
                                    <a:cubicBezTo>
                                      <a:pt x="f39" y="f40"/>
                                      <a:pt x="f41" y="f42"/>
                                      <a:pt x="f43" y="f44"/>
                                    </a:cubicBezTo>
                                    <a:cubicBezTo>
                                      <a:pt x="f45" y="f46"/>
                                      <a:pt x="f47" y="f48"/>
                                      <a:pt x="f49" y="f6"/>
                                    </a:cubicBezTo>
                                    <a:cubicBezTo>
                                      <a:pt x="f50" y="f48"/>
                                      <a:pt x="f51" y="f52"/>
                                      <a:pt x="f53" y="f44"/>
                                    </a:cubicBezTo>
                                    <a:cubicBezTo>
                                      <a:pt x="f54" y="f55"/>
                                      <a:pt x="f56" y="f57"/>
                                      <a:pt x="f58" y="f3"/>
                                    </a:cubicBezTo>
                                    <a:cubicBezTo>
                                      <a:pt x="f59" y="f60"/>
                                      <a:pt x="f61" y="f62"/>
                                      <a:pt x="f63" y="f21"/>
                                    </a:cubicBezTo>
                                    <a:cubicBezTo>
                                      <a:pt x="f64" y="f65"/>
                                      <a:pt x="f66" y="f67"/>
                                      <a:pt x="f68" y="f2"/>
                                    </a:cubicBezTo>
                                    <a:cubicBezTo>
                                      <a:pt x="f69" y="f70"/>
                                      <a:pt x="f71" y="f72"/>
                                      <a:pt x="f17" y="f15"/>
                                    </a:cubicBezTo>
                                    <a:cubicBezTo>
                                      <a:pt x="f73" y="f74"/>
                                      <a:pt x="f75" y="f76"/>
                                      <a:pt x="f77" y="f78"/>
                                    </a:cubicBezTo>
                                    <a:cubicBezTo>
                                      <a:pt x="f79" y="f80"/>
                                      <a:pt x="f81" y="f82"/>
                                      <a:pt x="f83" y="f84"/>
                                    </a:cubicBezTo>
                                    <a:cubicBezTo>
                                      <a:pt x="f85" y="f86"/>
                                      <a:pt x="f87" y="f88"/>
                                      <a:pt x="f89" y="f90"/>
                                    </a:cubicBezTo>
                                    <a:cubicBezTo>
                                      <a:pt x="f91" y="f92"/>
                                      <a:pt x="f93" y="f94"/>
                                      <a:pt x="f95" y="f94"/>
                                    </a:cubicBezTo>
                                    <a:cubicBezTo>
                                      <a:pt x="f96" y="f94"/>
                                      <a:pt x="f97" y="f98"/>
                                      <a:pt x="f97" y="f90"/>
                                    </a:cubicBezTo>
                                    <a:cubicBezTo>
                                      <a:pt x="f97" y="f99"/>
                                      <a:pt x="f100" y="f101"/>
                                      <a:pt x="f95" y="f78"/>
                                    </a:cubicBezTo>
                                    <a:cubicBezTo>
                                      <a:pt x="f3" y="f102"/>
                                      <a:pt x="f6" y="f103"/>
                                      <a:pt x="f104" y="f105"/>
                                    </a:cubicBezTo>
                                    <a:cubicBezTo>
                                      <a:pt x="f106" y="f107"/>
                                      <a:pt x="f108" y="f109"/>
                                      <a:pt x="f77" y="f110"/>
                                    </a:cubicBezTo>
                                    <a:cubicBezTo>
                                      <a:pt x="f111" y="f112"/>
                                      <a:pt x="f113" y="f114"/>
                                      <a:pt x="f17" y="f115"/>
                                    </a:cubicBezTo>
                                    <a:cubicBezTo>
                                      <a:pt x="f116" y="f117"/>
                                      <a:pt x="f69" y="f118"/>
                                      <a:pt x="f119" y="f120"/>
                                    </a:cubicBezTo>
                                    <a:cubicBezTo>
                                      <a:pt x="f121" y="f122"/>
                                      <a:pt x="f123" y="f124"/>
                                      <a:pt x="f125" y="f90"/>
                                    </a:cubicBezTo>
                                    <a:cubicBezTo>
                                      <a:pt x="f126" y="f127"/>
                                      <a:pt x="f128" y="f129"/>
                                      <a:pt x="f130" y="f92"/>
                                    </a:cubicBezTo>
                                    <a:cubicBezTo>
                                      <a:pt x="f131" y="f132"/>
                                      <a:pt x="f133" y="f134"/>
                                      <a:pt x="f133" y="f135"/>
                                    </a:cubicBezTo>
                                    <a:cubicBezTo>
                                      <a:pt x="f133" y="f136"/>
                                      <a:pt x="f83" y="f122"/>
                                      <a:pt x="f130" y="f94"/>
                                    </a:cubicBezTo>
                                    <a:cubicBezTo>
                                      <a:pt x="f87" y="f122"/>
                                      <a:pt x="f137" y="f136"/>
                                      <a:pt x="f95" y="f135"/>
                                    </a:cubicBezTo>
                                    <a:cubicBezTo>
                                      <a:pt x="f138" y="f139"/>
                                      <a:pt x="f140" y="f141"/>
                                      <a:pt x="f89" y="f142"/>
                                    </a:cubicBezTo>
                                    <a:cubicBezTo>
                                      <a:pt x="f143" y="f144"/>
                                      <a:pt x="f145" y="f146"/>
                                      <a:pt x="f87" y="f84"/>
                                    </a:cubicBezTo>
                                    <a:cubicBezTo>
                                      <a:pt x="f147" y="f56"/>
                                      <a:pt x="f148" y="f149"/>
                                      <a:pt x="f104" y="f84"/>
                                    </a:cubicBezTo>
                                    <a:cubicBezTo>
                                      <a:pt x="f133" y="f150"/>
                                      <a:pt x="f151" y="f115"/>
                                      <a:pt x="f77" y="f115"/>
                                    </a:cubicBezTo>
                                    <a:cubicBezTo>
                                      <a:pt x="f152" y="f115"/>
                                      <a:pt x="f77" y="f90"/>
                                      <a:pt x="f77" y="f90"/>
                                    </a:cubicBezTo>
                                    <a:cubicBezTo>
                                      <a:pt x="f125" y="f153"/>
                                      <a:pt x="f154" y="f155"/>
                                      <a:pt x="f104" y="f120"/>
                                    </a:cubicBezTo>
                                    <a:cubicBezTo>
                                      <a:pt x="f156" y="f157"/>
                                      <a:pt x="f158" y="f159"/>
                                      <a:pt x="f77" y="f117"/>
                                    </a:cubicBezTo>
                                    <a:cubicBezTo>
                                      <a:pt x="f73" y="f115"/>
                                      <a:pt x="f160" y="f161"/>
                                      <a:pt x="f133" y="f110"/>
                                    </a:cubicBezTo>
                                    <a:cubicBezTo>
                                      <a:pt x="f162" y="f163"/>
                                      <a:pt x="f34" y="f164"/>
                                      <a:pt x="f130" y="f105"/>
                                    </a:cubicBezTo>
                                    <a:cubicBezTo>
                                      <a:pt x="f165" y="f166"/>
                                      <a:pt x="f167" y="f168"/>
                                      <a:pt x="f87" y="f168"/>
                                    </a:cubicBezTo>
                                    <a:cubicBezTo>
                                      <a:pt x="f169" y="f168"/>
                                      <a:pt x="f85" y="f170"/>
                                      <a:pt x="f83" y="f105"/>
                                    </a:cubicBezTo>
                                    <a:cubicBezTo>
                                      <a:pt x="f171" y="f172"/>
                                      <a:pt x="f133" y="f173"/>
                                      <a:pt x="f125" y="f174"/>
                                    </a:cubicBezTo>
                                    <a:cubicBezTo>
                                      <a:pt x="f73" y="f115"/>
                                      <a:pt x="f175" y="f54"/>
                                      <a:pt x="f77" y="f84"/>
                                    </a:cubicBezTo>
                                    <a:cubicBezTo>
                                      <a:pt x="f176" y="f177"/>
                                      <a:pt x="f178" y="f179"/>
                                      <a:pt x="f17" y="f120"/>
                                    </a:cubicBezTo>
                                    <a:cubicBezTo>
                                      <a:pt x="f180" y="f181"/>
                                      <a:pt x="f125" y="f127"/>
                                      <a:pt x="f104" y="f92"/>
                                    </a:cubicBezTo>
                                    <a:cubicBezTo>
                                      <a:pt x="f36" y="f182"/>
                                      <a:pt x="f97" y="f183"/>
                                      <a:pt x="f97" y="f183"/>
                                    </a:cubicBezTo>
                                    <a:cubicBezTo>
                                      <a:pt x="f100" y="f184"/>
                                      <a:pt x="f185" y="f135"/>
                                      <a:pt x="f89" y="f135"/>
                                    </a:cubicBezTo>
                                    <a:cubicBezTo>
                                      <a:pt x="f143" y="f135"/>
                                      <a:pt x="f95" y="f8"/>
                                      <a:pt x="f95" y="f183"/>
                                    </a:cubicBezTo>
                                    <a:cubicBezTo>
                                      <a:pt x="f95" y="f186"/>
                                      <a:pt x="f187" y="f188"/>
                                      <a:pt x="f87" y="f105"/>
                                    </a:cubicBezTo>
                                    <a:cubicBezTo>
                                      <a:pt x="f189" y="f173"/>
                                      <a:pt x="f190" y="f191"/>
                                      <a:pt x="f17" y="f84"/>
                                    </a:cubicBezTo>
                                    <a:cubicBezTo>
                                      <a:pt x="f192" y="f120"/>
                                      <a:pt x="f193" y="f194"/>
                                      <a:pt x="f113" y="f92"/>
                                    </a:cubicBezTo>
                                    <a:cubicBezTo>
                                      <a:pt x="f195" y="f196"/>
                                      <a:pt x="f197" y="f198"/>
                                      <a:pt x="f83" y="f94"/>
                                    </a:cubicBezTo>
                                    <a:cubicBezTo>
                                      <a:pt x="f125" y="f122"/>
                                      <a:pt x="f113" y="f199"/>
                                      <a:pt x="f119" y="f135"/>
                                    </a:cubicBezTo>
                                    <a:cubicBezTo>
                                      <a:pt x="f200" y="f201"/>
                                      <a:pt x="f202" y="f203"/>
                                      <a:pt x="f71" y="f84"/>
                                    </a:cubicBezTo>
                                    <a:cubicBezTo>
                                      <a:pt x="f204" y="f205"/>
                                      <a:pt x="f206" y="f207"/>
                                      <a:pt x="f17" y="f90"/>
                                    </a:cubicBezTo>
                                  </a:path>
                                </a:pathLst>
                              </a:custGeom>
                              <a:noFill/>
                              <a:ln w="9528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DA0604E" id="Полилиния: фигура 7" o:spid="_x0000_s1026" style="position:absolute;margin-left:2.8pt;margin-top:5.75pt;width:17.3pt;height:10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29,8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 strokeweight=".26467mm">
                      <v:path arrowok="t" o:connecttype="custom" o:connectlocs="109856,0;219712,63501;109856,127001;0,63501;219712,85552;208322,59002;199210,44251;190098,29501;185542,20651;158206,8850;151372,2950;144538,0;94423,2950;46585,26551;37473,44251;35195,53101;28361,59002;21527,76702;12415,103253;5581,109153;3303,118003;1025,109153;3303,76702;14693,88502;21527,91453;28361,97353;32917,106203;19249,109153;10137,112103;16971,115053;10137,118003;3303,115053;5581,82602;7859,103253;14693,103253;21527,97353;21527,109153;14693,106203;21527,100303;16971,91453;10137,88502;7859,79652;12415,88502;19249,94403;21527,103253;28361,106203;14693,112103;1025,123903;5581,115053;3303,123903;7859,88502;28361,103253;26083,112103;12415,118003;32917,115053;30639,103253;28361,109153" o:connectangles="270,0,90,180,0,0,0,0,0,0,0,0,0,0,0,0,0,0,0,0,0,0,0,0,0,0,0,0,0,0,0,0,0,0,0,0,0,0,0,0,0,0,0,0,0,0,0,0,0,0,0,0,0,0,0,0,0" textboxrect="0,0,1929,861"/>
                    </v:shape>
                  </w:pict>
                </mc:Fallback>
              </mc:AlternateContent>
            </w: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0E793B" w14:textId="6D3954F0" w:rsidR="004B3F2D" w:rsidRDefault="008403E1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noProof/>
                <w:kern w:val="0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0173DA5D" wp14:editId="41C8E02C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81280</wp:posOffset>
                      </wp:positionV>
                      <wp:extent cx="228600" cy="131445"/>
                      <wp:effectExtent l="0" t="0" r="12700" b="8255"/>
                      <wp:wrapNone/>
                      <wp:docPr id="1558065115" name="Полилиния: фигура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131445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360"/>
                                  <a:gd name="f3" fmla="val 180"/>
                                  <a:gd name="f4" fmla="val w"/>
                                  <a:gd name="f5" fmla="val h"/>
                                  <a:gd name="f6" fmla="val 0"/>
                                  <a:gd name="f7" fmla="val 1929"/>
                                  <a:gd name="f8" fmla="val 861"/>
                                  <a:gd name="f9" fmla="val 580"/>
                                  <a:gd name="f10" fmla="val 1902"/>
                                  <a:gd name="f11" fmla="val 474"/>
                                  <a:gd name="f12" fmla="val 1921"/>
                                  <a:gd name="f13" fmla="val 461"/>
                                  <a:gd name="f14" fmla="val 1829"/>
                                  <a:gd name="f15" fmla="val 400"/>
                                  <a:gd name="f16" fmla="val 1779"/>
                                  <a:gd name="f17" fmla="val 249"/>
                                  <a:gd name="f18" fmla="val 1852"/>
                                  <a:gd name="f19" fmla="val 429"/>
                                  <a:gd name="f20" fmla="val 1749"/>
                                  <a:gd name="f21" fmla="val 300"/>
                                  <a:gd name="f22" fmla="val 1639"/>
                                  <a:gd name="f23" fmla="val 162"/>
                                  <a:gd name="f24" fmla="val 1841"/>
                                  <a:gd name="f25" fmla="val 315"/>
                                  <a:gd name="f26" fmla="val 1669"/>
                                  <a:gd name="f27" fmla="val 200"/>
                                  <a:gd name="f28" fmla="val 1656"/>
                                  <a:gd name="f29" fmla="val 1649"/>
                                  <a:gd name="f30" fmla="val 153"/>
                                  <a:gd name="f31" fmla="val 1629"/>
                                  <a:gd name="f32" fmla="val 140"/>
                                  <a:gd name="f33" fmla="val 1571"/>
                                  <a:gd name="f34" fmla="val 104"/>
                                  <a:gd name="f35" fmla="val 1458"/>
                                  <a:gd name="f36" fmla="val 83"/>
                                  <a:gd name="f37" fmla="val 1389"/>
                                  <a:gd name="f38" fmla="val 60"/>
                                  <a:gd name="f39" fmla="val 1366"/>
                                  <a:gd name="f40" fmla="val 52"/>
                                  <a:gd name="f41" fmla="val 1350"/>
                                  <a:gd name="f42" fmla="val 31"/>
                                  <a:gd name="f43" fmla="val 1329"/>
                                  <a:gd name="f44" fmla="val 20"/>
                                  <a:gd name="f45" fmla="val 1310"/>
                                  <a:gd name="f46" fmla="val 11"/>
                                  <a:gd name="f47" fmla="val 1289"/>
                                  <a:gd name="f48" fmla="val 7"/>
                                  <a:gd name="f49" fmla="val 1269"/>
                                  <a:gd name="f50" fmla="val 1122"/>
                                  <a:gd name="f51" fmla="val 975"/>
                                  <a:gd name="f52" fmla="val 4"/>
                                  <a:gd name="f53" fmla="val 829"/>
                                  <a:gd name="f54" fmla="val 685"/>
                                  <a:gd name="f55" fmla="val 35"/>
                                  <a:gd name="f56" fmla="val 542"/>
                                  <a:gd name="f57" fmla="val 136"/>
                                  <a:gd name="f58" fmla="val 409"/>
                                  <a:gd name="f59" fmla="val 382"/>
                                  <a:gd name="f60" fmla="val 220"/>
                                  <a:gd name="f61" fmla="val 356"/>
                                  <a:gd name="f62" fmla="val 260"/>
                                  <a:gd name="f63" fmla="val 329"/>
                                  <a:gd name="f64" fmla="val 317"/>
                                  <a:gd name="f65" fmla="val 318"/>
                                  <a:gd name="f66" fmla="val 322"/>
                                  <a:gd name="f67" fmla="val 344"/>
                                  <a:gd name="f68" fmla="val 309"/>
                                  <a:gd name="f69" fmla="val 294"/>
                                  <a:gd name="f70" fmla="val 379"/>
                                  <a:gd name="f71" fmla="val 269"/>
                                  <a:gd name="f72" fmla="val 387"/>
                                  <a:gd name="f73" fmla="val 176"/>
                                  <a:gd name="f74" fmla="val 619"/>
                                  <a:gd name="f75" fmla="val 292"/>
                                  <a:gd name="f76" fmla="val 287"/>
                                  <a:gd name="f77" fmla="val 189"/>
                                  <a:gd name="f78" fmla="val 520"/>
                                  <a:gd name="f79" fmla="val 157"/>
                                  <a:gd name="f80" fmla="val 591"/>
                                  <a:gd name="f81" fmla="val 163"/>
                                  <a:gd name="f82" fmla="val 646"/>
                                  <a:gd name="f83" fmla="val 109"/>
                                  <a:gd name="f84" fmla="val 700"/>
                                  <a:gd name="f85" fmla="val 92"/>
                                  <a:gd name="f86" fmla="val 717"/>
                                  <a:gd name="f87" fmla="val 69"/>
                                  <a:gd name="f88" fmla="val 727"/>
                                  <a:gd name="f89" fmla="val 49"/>
                                  <a:gd name="f90" fmla="val 740"/>
                                  <a:gd name="f91" fmla="val 42"/>
                                  <a:gd name="f92" fmla="val 760"/>
                                  <a:gd name="f93" fmla="val 50"/>
                                  <a:gd name="f94" fmla="val 800"/>
                                  <a:gd name="f95" fmla="val 29"/>
                                  <a:gd name="f96" fmla="val 8"/>
                                  <a:gd name="f97" fmla="val 9"/>
                                  <a:gd name="f98" fmla="val 761"/>
                                  <a:gd name="f99" fmla="val 666"/>
                                  <a:gd name="f100" fmla="val 22"/>
                                  <a:gd name="f101" fmla="val 593"/>
                                  <a:gd name="f102" fmla="val 570"/>
                                  <a:gd name="f103" fmla="val 497"/>
                                  <a:gd name="f104" fmla="val 129"/>
                                  <a:gd name="f105" fmla="val 600"/>
                                  <a:gd name="f106" fmla="val 145"/>
                                  <a:gd name="f107" fmla="val 613"/>
                                  <a:gd name="f108" fmla="val 170"/>
                                  <a:gd name="f109" fmla="val 611"/>
                                  <a:gd name="f110" fmla="val 620"/>
                                  <a:gd name="f111" fmla="val 210"/>
                                  <a:gd name="f112" fmla="val 631"/>
                                  <a:gd name="f113" fmla="val 229"/>
                                  <a:gd name="f114" fmla="val 647"/>
                                  <a:gd name="f115" fmla="val 660"/>
                                  <a:gd name="f116" fmla="val 262"/>
                                  <a:gd name="f117" fmla="val 680"/>
                                  <a:gd name="f118" fmla="val 696"/>
                                  <a:gd name="f119" fmla="val 289"/>
                                  <a:gd name="f120" fmla="val 720"/>
                                  <a:gd name="f121" fmla="val 274"/>
                                  <a:gd name="f122" fmla="val 793"/>
                                  <a:gd name="f123" fmla="val 197"/>
                                  <a:gd name="f124" fmla="val 749"/>
                                  <a:gd name="f125" fmla="val 169"/>
                                  <a:gd name="f126" fmla="val 142"/>
                                  <a:gd name="f127" fmla="val 747"/>
                                  <a:gd name="f128" fmla="val 101"/>
                                  <a:gd name="f129" fmla="val 735"/>
                                  <a:gd name="f130" fmla="val 89"/>
                                  <a:gd name="f131" fmla="val 80"/>
                                  <a:gd name="f132" fmla="val 779"/>
                                  <a:gd name="f133" fmla="val 149"/>
                                  <a:gd name="f134" fmla="val 759"/>
                                  <a:gd name="f135" fmla="val 780"/>
                                  <a:gd name="f136" fmla="val 801"/>
                                  <a:gd name="f137" fmla="val 32"/>
                                  <a:gd name="f138" fmla="val 17"/>
                                  <a:gd name="f139" fmla="val 707"/>
                                  <a:gd name="f140" fmla="val 16"/>
                                  <a:gd name="f141" fmla="val 626"/>
                                  <a:gd name="f142" fmla="val 560"/>
                                  <a:gd name="f143" fmla="val 70"/>
                                  <a:gd name="f144" fmla="val 518"/>
                                  <a:gd name="f145" fmla="val 62"/>
                                  <a:gd name="f146" fmla="val 653"/>
                                  <a:gd name="f147" fmla="val 122"/>
                                  <a:gd name="f148" fmla="val 102"/>
                                  <a:gd name="f149" fmla="val 538"/>
                                  <a:gd name="f150" fmla="val 687"/>
                                  <a:gd name="f151" fmla="val 165"/>
                                  <a:gd name="f152" fmla="val 349"/>
                                  <a:gd name="f153" fmla="val 733"/>
                                  <a:gd name="f154" fmla="val 111"/>
                                  <a:gd name="f155" fmla="val 732"/>
                                  <a:gd name="f156" fmla="val 199"/>
                                  <a:gd name="f157" fmla="val 673"/>
                                  <a:gd name="f158" fmla="val 324"/>
                                  <a:gd name="f159" fmla="val 725"/>
                                  <a:gd name="f160" fmla="val 168"/>
                                  <a:gd name="f161" fmla="val 635"/>
                                  <a:gd name="f162" fmla="val 133"/>
                                  <a:gd name="f163" fmla="val 607"/>
                                  <a:gd name="f164" fmla="val 615"/>
                                  <a:gd name="f165" fmla="val 74"/>
                                  <a:gd name="f166" fmla="val 585"/>
                                  <a:gd name="f167" fmla="val 48"/>
                                  <a:gd name="f168" fmla="val 540"/>
                                  <a:gd name="f169" fmla="val 93"/>
                                  <a:gd name="f170" fmla="val 583"/>
                                  <a:gd name="f171" fmla="val 126"/>
                                  <a:gd name="f172" fmla="val 617"/>
                                  <a:gd name="f173" fmla="val 627"/>
                                  <a:gd name="f174" fmla="val 640"/>
                                  <a:gd name="f175" fmla="val 174"/>
                                  <a:gd name="f176" fmla="val 204"/>
                                  <a:gd name="f177" fmla="val 715"/>
                                  <a:gd name="f178" fmla="val 264"/>
                                  <a:gd name="f179" fmla="val 705"/>
                                  <a:gd name="f180" fmla="val 219"/>
                                  <a:gd name="f181" fmla="val 750"/>
                                  <a:gd name="f182" fmla="val 775"/>
                                  <a:gd name="f183" fmla="val 840"/>
                                  <a:gd name="f184" fmla="val 820"/>
                                  <a:gd name="f185" fmla="val 25"/>
                                  <a:gd name="f186" fmla="val 790"/>
                                  <a:gd name="f187" fmla="val 58"/>
                                  <a:gd name="f188" fmla="val 657"/>
                                  <a:gd name="f189" fmla="val 175"/>
                                  <a:gd name="f190" fmla="val 188"/>
                                  <a:gd name="f191" fmla="val 608"/>
                                  <a:gd name="f192" fmla="val 242"/>
                                  <a:gd name="f193" fmla="val 246"/>
                                  <a:gd name="f194" fmla="val 748"/>
                                  <a:gd name="f195" fmla="val 195"/>
                                  <a:gd name="f196" fmla="val 785"/>
                                  <a:gd name="f197" fmla="val 67"/>
                                  <a:gd name="f198" fmla="val 805"/>
                                  <a:gd name="f199" fmla="val 787"/>
                                  <a:gd name="f200" fmla="val 282"/>
                                  <a:gd name="f201" fmla="val 753"/>
                                  <a:gd name="f202" fmla="val 284"/>
                                  <a:gd name="f203" fmla="val 723"/>
                                  <a:gd name="f204" fmla="val 187"/>
                                  <a:gd name="f205" fmla="val 577"/>
                                  <a:gd name="f206" fmla="val 207"/>
                                  <a:gd name="f207" fmla="val 698"/>
                                  <a:gd name="f208" fmla="+- 0 0 -90"/>
                                  <a:gd name="f209" fmla="*/ f4 1 1929"/>
                                  <a:gd name="f210" fmla="*/ f5 1 861"/>
                                  <a:gd name="f211" fmla="val f6"/>
                                  <a:gd name="f212" fmla="val f7"/>
                                  <a:gd name="f213" fmla="val f8"/>
                                  <a:gd name="f214" fmla="*/ f208 f0 1"/>
                                  <a:gd name="f215" fmla="+- f213 0 f211"/>
                                  <a:gd name="f216" fmla="+- f212 0 f211"/>
                                  <a:gd name="f217" fmla="*/ f214 1 f3"/>
                                  <a:gd name="f218" fmla="*/ f216 1 1929"/>
                                  <a:gd name="f219" fmla="*/ f215 1 861"/>
                                  <a:gd name="f220" fmla="*/ 1929 f216 1"/>
                                  <a:gd name="f221" fmla="*/ 580 f215 1"/>
                                  <a:gd name="f222" fmla="*/ 1829 f216 1"/>
                                  <a:gd name="f223" fmla="*/ 400 f215 1"/>
                                  <a:gd name="f224" fmla="*/ 1749 f216 1"/>
                                  <a:gd name="f225" fmla="*/ 300 f215 1"/>
                                  <a:gd name="f226" fmla="*/ 1669 f216 1"/>
                                  <a:gd name="f227" fmla="*/ 200 f215 1"/>
                                  <a:gd name="f228" fmla="*/ 1629 f216 1"/>
                                  <a:gd name="f229" fmla="*/ 140 f215 1"/>
                                  <a:gd name="f230" fmla="*/ 1389 f216 1"/>
                                  <a:gd name="f231" fmla="*/ 60 f215 1"/>
                                  <a:gd name="f232" fmla="*/ 1329 f216 1"/>
                                  <a:gd name="f233" fmla="*/ 20 f215 1"/>
                                  <a:gd name="f234" fmla="*/ 1269 f216 1"/>
                                  <a:gd name="f235" fmla="*/ 0 f215 1"/>
                                  <a:gd name="f236" fmla="*/ 829 f216 1"/>
                                  <a:gd name="f237" fmla="*/ 409 f216 1"/>
                                  <a:gd name="f238" fmla="*/ 180 f215 1"/>
                                  <a:gd name="f239" fmla="*/ 329 f216 1"/>
                                  <a:gd name="f240" fmla="*/ 309 f216 1"/>
                                  <a:gd name="f241" fmla="*/ 360 f215 1"/>
                                  <a:gd name="f242" fmla="*/ 249 f216 1"/>
                                  <a:gd name="f243" fmla="*/ 189 f216 1"/>
                                  <a:gd name="f244" fmla="*/ 520 f215 1"/>
                                  <a:gd name="f245" fmla="*/ 109 f216 1"/>
                                  <a:gd name="f246" fmla="*/ 700 f215 1"/>
                                  <a:gd name="f247" fmla="*/ 49 f216 1"/>
                                  <a:gd name="f248" fmla="*/ 740 f215 1"/>
                                  <a:gd name="f249" fmla="*/ 29 f216 1"/>
                                  <a:gd name="f250" fmla="*/ 800 f215 1"/>
                                  <a:gd name="f251" fmla="*/ 9 f216 1"/>
                                  <a:gd name="f252" fmla="*/ 129 f216 1"/>
                                  <a:gd name="f253" fmla="*/ 600 f215 1"/>
                                  <a:gd name="f254" fmla="*/ 620 f215 1"/>
                                  <a:gd name="f255" fmla="*/ 660 f215 1"/>
                                  <a:gd name="f256" fmla="*/ 289 f216 1"/>
                                  <a:gd name="f257" fmla="*/ 720 f215 1"/>
                                  <a:gd name="f258" fmla="*/ 169 f216 1"/>
                                  <a:gd name="f259" fmla="*/ 89 f216 1"/>
                                  <a:gd name="f260" fmla="*/ 760 f215 1"/>
                                  <a:gd name="f261" fmla="*/ 149 f216 1"/>
                                  <a:gd name="f262" fmla="*/ 780 f215 1"/>
                                  <a:gd name="f263" fmla="*/ 560 f215 1"/>
                                  <a:gd name="f264" fmla="*/ 69 f216 1"/>
                                  <a:gd name="f265" fmla="*/ 680 f215 1"/>
                                  <a:gd name="f266" fmla="*/ 540 f215 1"/>
                                  <a:gd name="f267" fmla="*/ 640 f215 1"/>
                                  <a:gd name="f268" fmla="*/ 840 f215 1"/>
                                  <a:gd name="f269" fmla="*/ 229 f216 1"/>
                                  <a:gd name="f270" fmla="*/ 269 f216 1"/>
                                  <a:gd name="f271" fmla="+- f217 0 f1"/>
                                  <a:gd name="f272" fmla="*/ f220 1 1929"/>
                                  <a:gd name="f273" fmla="*/ f221 1 861"/>
                                  <a:gd name="f274" fmla="*/ f222 1 1929"/>
                                  <a:gd name="f275" fmla="*/ f223 1 861"/>
                                  <a:gd name="f276" fmla="*/ f224 1 1929"/>
                                  <a:gd name="f277" fmla="*/ f225 1 861"/>
                                  <a:gd name="f278" fmla="*/ f226 1 1929"/>
                                  <a:gd name="f279" fmla="*/ f227 1 861"/>
                                  <a:gd name="f280" fmla="*/ f228 1 1929"/>
                                  <a:gd name="f281" fmla="*/ f229 1 861"/>
                                  <a:gd name="f282" fmla="*/ f230 1 1929"/>
                                  <a:gd name="f283" fmla="*/ f231 1 861"/>
                                  <a:gd name="f284" fmla="*/ f232 1 1929"/>
                                  <a:gd name="f285" fmla="*/ f233 1 861"/>
                                  <a:gd name="f286" fmla="*/ f234 1 1929"/>
                                  <a:gd name="f287" fmla="*/ f235 1 861"/>
                                  <a:gd name="f288" fmla="*/ f236 1 1929"/>
                                  <a:gd name="f289" fmla="*/ f237 1 1929"/>
                                  <a:gd name="f290" fmla="*/ f238 1 861"/>
                                  <a:gd name="f291" fmla="*/ f239 1 1929"/>
                                  <a:gd name="f292" fmla="*/ f240 1 1929"/>
                                  <a:gd name="f293" fmla="*/ f241 1 861"/>
                                  <a:gd name="f294" fmla="*/ f242 1 1929"/>
                                  <a:gd name="f295" fmla="*/ f243 1 1929"/>
                                  <a:gd name="f296" fmla="*/ f244 1 861"/>
                                  <a:gd name="f297" fmla="*/ f245 1 1929"/>
                                  <a:gd name="f298" fmla="*/ f246 1 861"/>
                                  <a:gd name="f299" fmla="*/ f247 1 1929"/>
                                  <a:gd name="f300" fmla="*/ f248 1 861"/>
                                  <a:gd name="f301" fmla="*/ f249 1 1929"/>
                                  <a:gd name="f302" fmla="*/ f250 1 861"/>
                                  <a:gd name="f303" fmla="*/ f251 1 1929"/>
                                  <a:gd name="f304" fmla="*/ f252 1 1929"/>
                                  <a:gd name="f305" fmla="*/ f253 1 861"/>
                                  <a:gd name="f306" fmla="*/ f254 1 861"/>
                                  <a:gd name="f307" fmla="*/ f255 1 861"/>
                                  <a:gd name="f308" fmla="*/ f256 1 1929"/>
                                  <a:gd name="f309" fmla="*/ f257 1 861"/>
                                  <a:gd name="f310" fmla="*/ f258 1 1929"/>
                                  <a:gd name="f311" fmla="*/ f259 1 1929"/>
                                  <a:gd name="f312" fmla="*/ f260 1 861"/>
                                  <a:gd name="f313" fmla="*/ f261 1 1929"/>
                                  <a:gd name="f314" fmla="*/ f262 1 861"/>
                                  <a:gd name="f315" fmla="*/ f263 1 861"/>
                                  <a:gd name="f316" fmla="*/ f264 1 1929"/>
                                  <a:gd name="f317" fmla="*/ f265 1 861"/>
                                  <a:gd name="f318" fmla="*/ f266 1 861"/>
                                  <a:gd name="f319" fmla="*/ f267 1 861"/>
                                  <a:gd name="f320" fmla="*/ f268 1 861"/>
                                  <a:gd name="f321" fmla="*/ f269 1 1929"/>
                                  <a:gd name="f322" fmla="*/ f270 1 1929"/>
                                  <a:gd name="f323" fmla="*/ 0 1 f218"/>
                                  <a:gd name="f324" fmla="*/ f212 1 f218"/>
                                  <a:gd name="f325" fmla="*/ 0 1 f219"/>
                                  <a:gd name="f326" fmla="*/ f213 1 f219"/>
                                  <a:gd name="f327" fmla="*/ f272 1 f218"/>
                                  <a:gd name="f328" fmla="*/ f273 1 f219"/>
                                  <a:gd name="f329" fmla="*/ f274 1 f218"/>
                                  <a:gd name="f330" fmla="*/ f275 1 f219"/>
                                  <a:gd name="f331" fmla="*/ f276 1 f218"/>
                                  <a:gd name="f332" fmla="*/ f277 1 f219"/>
                                  <a:gd name="f333" fmla="*/ f278 1 f218"/>
                                  <a:gd name="f334" fmla="*/ f279 1 f219"/>
                                  <a:gd name="f335" fmla="*/ f280 1 f218"/>
                                  <a:gd name="f336" fmla="*/ f281 1 f219"/>
                                  <a:gd name="f337" fmla="*/ f282 1 f218"/>
                                  <a:gd name="f338" fmla="*/ f283 1 f219"/>
                                  <a:gd name="f339" fmla="*/ f284 1 f218"/>
                                  <a:gd name="f340" fmla="*/ f285 1 f219"/>
                                  <a:gd name="f341" fmla="*/ f286 1 f218"/>
                                  <a:gd name="f342" fmla="*/ f287 1 f219"/>
                                  <a:gd name="f343" fmla="*/ f288 1 f218"/>
                                  <a:gd name="f344" fmla="*/ f289 1 f218"/>
                                  <a:gd name="f345" fmla="*/ f290 1 f219"/>
                                  <a:gd name="f346" fmla="*/ f291 1 f218"/>
                                  <a:gd name="f347" fmla="*/ f292 1 f218"/>
                                  <a:gd name="f348" fmla="*/ f293 1 f219"/>
                                  <a:gd name="f349" fmla="*/ f294 1 f218"/>
                                  <a:gd name="f350" fmla="*/ f295 1 f218"/>
                                  <a:gd name="f351" fmla="*/ f296 1 f219"/>
                                  <a:gd name="f352" fmla="*/ f297 1 f218"/>
                                  <a:gd name="f353" fmla="*/ f298 1 f219"/>
                                  <a:gd name="f354" fmla="*/ f299 1 f218"/>
                                  <a:gd name="f355" fmla="*/ f300 1 f219"/>
                                  <a:gd name="f356" fmla="*/ f301 1 f218"/>
                                  <a:gd name="f357" fmla="*/ f302 1 f219"/>
                                  <a:gd name="f358" fmla="*/ f303 1 f218"/>
                                  <a:gd name="f359" fmla="*/ f304 1 f218"/>
                                  <a:gd name="f360" fmla="*/ f305 1 f219"/>
                                  <a:gd name="f361" fmla="*/ f306 1 f219"/>
                                  <a:gd name="f362" fmla="*/ f307 1 f219"/>
                                  <a:gd name="f363" fmla="*/ f308 1 f218"/>
                                  <a:gd name="f364" fmla="*/ f309 1 f219"/>
                                  <a:gd name="f365" fmla="*/ f310 1 f218"/>
                                  <a:gd name="f366" fmla="*/ f311 1 f218"/>
                                  <a:gd name="f367" fmla="*/ f312 1 f219"/>
                                  <a:gd name="f368" fmla="*/ f313 1 f218"/>
                                  <a:gd name="f369" fmla="*/ f314 1 f219"/>
                                  <a:gd name="f370" fmla="*/ f315 1 f219"/>
                                  <a:gd name="f371" fmla="*/ f316 1 f218"/>
                                  <a:gd name="f372" fmla="*/ f317 1 f219"/>
                                  <a:gd name="f373" fmla="*/ f318 1 f219"/>
                                  <a:gd name="f374" fmla="*/ f319 1 f219"/>
                                  <a:gd name="f375" fmla="*/ f320 1 f219"/>
                                  <a:gd name="f376" fmla="*/ f321 1 f218"/>
                                  <a:gd name="f377" fmla="*/ f322 1 f218"/>
                                  <a:gd name="f378" fmla="*/ f323 f209 1"/>
                                  <a:gd name="f379" fmla="*/ f324 f209 1"/>
                                  <a:gd name="f380" fmla="*/ f326 f210 1"/>
                                  <a:gd name="f381" fmla="*/ f325 f210 1"/>
                                  <a:gd name="f382" fmla="*/ f327 f209 1"/>
                                  <a:gd name="f383" fmla="*/ f328 f210 1"/>
                                  <a:gd name="f384" fmla="*/ f329 f209 1"/>
                                  <a:gd name="f385" fmla="*/ f330 f210 1"/>
                                  <a:gd name="f386" fmla="*/ f331 f209 1"/>
                                  <a:gd name="f387" fmla="*/ f332 f210 1"/>
                                  <a:gd name="f388" fmla="*/ f333 f209 1"/>
                                  <a:gd name="f389" fmla="*/ f334 f210 1"/>
                                  <a:gd name="f390" fmla="*/ f335 f209 1"/>
                                  <a:gd name="f391" fmla="*/ f336 f210 1"/>
                                  <a:gd name="f392" fmla="*/ f337 f209 1"/>
                                  <a:gd name="f393" fmla="*/ f338 f210 1"/>
                                  <a:gd name="f394" fmla="*/ f339 f209 1"/>
                                  <a:gd name="f395" fmla="*/ f340 f210 1"/>
                                  <a:gd name="f396" fmla="*/ f341 f209 1"/>
                                  <a:gd name="f397" fmla="*/ f342 f210 1"/>
                                  <a:gd name="f398" fmla="*/ f343 f209 1"/>
                                  <a:gd name="f399" fmla="*/ f344 f209 1"/>
                                  <a:gd name="f400" fmla="*/ f345 f210 1"/>
                                  <a:gd name="f401" fmla="*/ f346 f209 1"/>
                                  <a:gd name="f402" fmla="*/ f347 f209 1"/>
                                  <a:gd name="f403" fmla="*/ f348 f210 1"/>
                                  <a:gd name="f404" fmla="*/ f349 f209 1"/>
                                  <a:gd name="f405" fmla="*/ f350 f209 1"/>
                                  <a:gd name="f406" fmla="*/ f351 f210 1"/>
                                  <a:gd name="f407" fmla="*/ f352 f209 1"/>
                                  <a:gd name="f408" fmla="*/ f353 f210 1"/>
                                  <a:gd name="f409" fmla="*/ f354 f209 1"/>
                                  <a:gd name="f410" fmla="*/ f355 f210 1"/>
                                  <a:gd name="f411" fmla="*/ f356 f209 1"/>
                                  <a:gd name="f412" fmla="*/ f357 f210 1"/>
                                  <a:gd name="f413" fmla="*/ f358 f209 1"/>
                                  <a:gd name="f414" fmla="*/ f359 f209 1"/>
                                  <a:gd name="f415" fmla="*/ f360 f210 1"/>
                                  <a:gd name="f416" fmla="*/ f361 f210 1"/>
                                  <a:gd name="f417" fmla="*/ f362 f210 1"/>
                                  <a:gd name="f418" fmla="*/ f363 f209 1"/>
                                  <a:gd name="f419" fmla="*/ f364 f210 1"/>
                                  <a:gd name="f420" fmla="*/ f365 f209 1"/>
                                  <a:gd name="f421" fmla="*/ f366 f209 1"/>
                                  <a:gd name="f422" fmla="*/ f367 f210 1"/>
                                  <a:gd name="f423" fmla="*/ f368 f209 1"/>
                                  <a:gd name="f424" fmla="*/ f369 f210 1"/>
                                  <a:gd name="f425" fmla="*/ f370 f210 1"/>
                                  <a:gd name="f426" fmla="*/ f371 f209 1"/>
                                  <a:gd name="f427" fmla="*/ f372 f210 1"/>
                                  <a:gd name="f428" fmla="*/ f373 f210 1"/>
                                  <a:gd name="f429" fmla="*/ f374 f210 1"/>
                                  <a:gd name="f430" fmla="*/ f375 f210 1"/>
                                  <a:gd name="f431" fmla="*/ f376 f209 1"/>
                                  <a:gd name="f432" fmla="*/ f377 f209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271">
                                    <a:pos x="f382" y="f383"/>
                                  </a:cxn>
                                  <a:cxn ang="f271">
                                    <a:pos x="f384" y="f385"/>
                                  </a:cxn>
                                  <a:cxn ang="f271">
                                    <a:pos x="f386" y="f387"/>
                                  </a:cxn>
                                  <a:cxn ang="f271">
                                    <a:pos x="f388" y="f389"/>
                                  </a:cxn>
                                  <a:cxn ang="f271">
                                    <a:pos x="f390" y="f391"/>
                                  </a:cxn>
                                  <a:cxn ang="f271">
                                    <a:pos x="f392" y="f393"/>
                                  </a:cxn>
                                  <a:cxn ang="f271">
                                    <a:pos x="f394" y="f395"/>
                                  </a:cxn>
                                  <a:cxn ang="f271">
                                    <a:pos x="f396" y="f397"/>
                                  </a:cxn>
                                  <a:cxn ang="f271">
                                    <a:pos x="f398" y="f395"/>
                                  </a:cxn>
                                  <a:cxn ang="f271">
                                    <a:pos x="f399" y="f400"/>
                                  </a:cxn>
                                  <a:cxn ang="f271">
                                    <a:pos x="f401" y="f387"/>
                                  </a:cxn>
                                  <a:cxn ang="f271">
                                    <a:pos x="f402" y="f403"/>
                                  </a:cxn>
                                  <a:cxn ang="f271">
                                    <a:pos x="f404" y="f385"/>
                                  </a:cxn>
                                  <a:cxn ang="f271">
                                    <a:pos x="f405" y="f406"/>
                                  </a:cxn>
                                  <a:cxn ang="f271">
                                    <a:pos x="f407" y="f408"/>
                                  </a:cxn>
                                  <a:cxn ang="f271">
                                    <a:pos x="f409" y="f410"/>
                                  </a:cxn>
                                  <a:cxn ang="f271">
                                    <a:pos x="f411" y="f412"/>
                                  </a:cxn>
                                  <a:cxn ang="f271">
                                    <a:pos x="f413" y="f410"/>
                                  </a:cxn>
                                  <a:cxn ang="f271">
                                    <a:pos x="f411" y="f406"/>
                                  </a:cxn>
                                  <a:cxn ang="f271">
                                    <a:pos x="f414" y="f415"/>
                                  </a:cxn>
                                  <a:cxn ang="f271">
                                    <a:pos x="f405" y="f416"/>
                                  </a:cxn>
                                  <a:cxn ang="f271">
                                    <a:pos x="f404" y="f417"/>
                                  </a:cxn>
                                  <a:cxn ang="f271">
                                    <a:pos x="f418" y="f419"/>
                                  </a:cxn>
                                  <a:cxn ang="f271">
                                    <a:pos x="f420" y="f410"/>
                                  </a:cxn>
                                  <a:cxn ang="f271">
                                    <a:pos x="f421" y="f422"/>
                                  </a:cxn>
                                  <a:cxn ang="f271">
                                    <a:pos x="f423" y="f424"/>
                                  </a:cxn>
                                  <a:cxn ang="f271">
                                    <a:pos x="f421" y="f412"/>
                                  </a:cxn>
                                  <a:cxn ang="f271">
                                    <a:pos x="f411" y="f424"/>
                                  </a:cxn>
                                  <a:cxn ang="f271">
                                    <a:pos x="f409" y="f425"/>
                                  </a:cxn>
                                  <a:cxn ang="f271">
                                    <a:pos x="f426" y="f408"/>
                                  </a:cxn>
                                  <a:cxn ang="f271">
                                    <a:pos x="f414" y="f408"/>
                                  </a:cxn>
                                  <a:cxn ang="f271">
                                    <a:pos x="f405" y="f417"/>
                                  </a:cxn>
                                  <a:cxn ang="f271">
                                    <a:pos x="f405" y="f410"/>
                                  </a:cxn>
                                  <a:cxn ang="f271">
                                    <a:pos x="f414" y="f419"/>
                                  </a:cxn>
                                  <a:cxn ang="f271">
                                    <a:pos x="f405" y="f427"/>
                                  </a:cxn>
                                  <a:cxn ang="f271">
                                    <a:pos x="f423" y="f416"/>
                                  </a:cxn>
                                  <a:cxn ang="f271">
                                    <a:pos x="f421" y="f415"/>
                                  </a:cxn>
                                  <a:cxn ang="f271">
                                    <a:pos x="f426" y="f428"/>
                                  </a:cxn>
                                  <a:cxn ang="f271">
                                    <a:pos x="f407" y="f415"/>
                                  </a:cxn>
                                  <a:cxn ang="f271">
                                    <a:pos x="f420" y="f429"/>
                                  </a:cxn>
                                  <a:cxn ang="f271">
                                    <a:pos x="f405" y="f408"/>
                                  </a:cxn>
                                  <a:cxn ang="f271">
                                    <a:pos x="f404" y="f419"/>
                                  </a:cxn>
                                  <a:cxn ang="f271">
                                    <a:pos x="f414" y="f422"/>
                                  </a:cxn>
                                  <a:cxn ang="f271">
                                    <a:pos x="f413" y="f430"/>
                                  </a:cxn>
                                  <a:cxn ang="f271">
                                    <a:pos x="f409" y="f424"/>
                                  </a:cxn>
                                  <a:cxn ang="f271">
                                    <a:pos x="f411" y="f430"/>
                                  </a:cxn>
                                  <a:cxn ang="f271">
                                    <a:pos x="f426" y="f415"/>
                                  </a:cxn>
                                  <a:cxn ang="f271">
                                    <a:pos x="f404" y="f408"/>
                                  </a:cxn>
                                  <a:cxn ang="f271">
                                    <a:pos x="f431" y="f422"/>
                                  </a:cxn>
                                  <a:cxn ang="f271">
                                    <a:pos x="f407" y="f412"/>
                                  </a:cxn>
                                  <a:cxn ang="f271">
                                    <a:pos x="f418" y="f424"/>
                                  </a:cxn>
                                  <a:cxn ang="f271">
                                    <a:pos x="f432" y="f408"/>
                                  </a:cxn>
                                  <a:cxn ang="f271">
                                    <a:pos x="f404" y="f410"/>
                                  </a:cxn>
                                </a:cxnLst>
                                <a:rect l="f378" t="f381" r="f379" b="f380"/>
                                <a:pathLst>
                                  <a:path w="1929" h="861">
                                    <a:moveTo>
                                      <a:pt x="f7" y="f9"/>
                                    </a:moveTo>
                                    <a:cubicBezTo>
                                      <a:pt x="f10" y="f11"/>
                                      <a:pt x="f12" y="f13"/>
                                      <a:pt x="f14" y="f15"/>
                                    </a:cubicBezTo>
                                    <a:cubicBezTo>
                                      <a:pt x="f16" y="f17"/>
                                      <a:pt x="f18" y="f19"/>
                                      <a:pt x="f20" y="f21"/>
                                    </a:cubicBezTo>
                                    <a:cubicBezTo>
                                      <a:pt x="f22" y="f23"/>
                                      <a:pt x="f24" y="f25"/>
                                      <a:pt x="f26" y="f27"/>
                                    </a:cubicBezTo>
                                    <a:cubicBezTo>
                                      <a:pt x="f28" y="f3"/>
                                      <a:pt x="f29" y="f30"/>
                                      <a:pt x="f31" y="f32"/>
                                    </a:cubicBezTo>
                                    <a:cubicBezTo>
                                      <a:pt x="f33" y="f34"/>
                                      <a:pt x="f35" y="f36"/>
                                      <a:pt x="f37" y="f38"/>
                                    </a:cubicBezTo>
                                    <a:cubicBezTo>
                                      <a:pt x="f39" y="f40"/>
                                      <a:pt x="f41" y="f42"/>
                                      <a:pt x="f43" y="f44"/>
                                    </a:cubicBezTo>
                                    <a:cubicBezTo>
                                      <a:pt x="f45" y="f46"/>
                                      <a:pt x="f47" y="f48"/>
                                      <a:pt x="f49" y="f6"/>
                                    </a:cubicBezTo>
                                    <a:cubicBezTo>
                                      <a:pt x="f50" y="f48"/>
                                      <a:pt x="f51" y="f52"/>
                                      <a:pt x="f53" y="f44"/>
                                    </a:cubicBezTo>
                                    <a:cubicBezTo>
                                      <a:pt x="f54" y="f55"/>
                                      <a:pt x="f56" y="f57"/>
                                      <a:pt x="f58" y="f3"/>
                                    </a:cubicBezTo>
                                    <a:cubicBezTo>
                                      <a:pt x="f59" y="f60"/>
                                      <a:pt x="f61" y="f62"/>
                                      <a:pt x="f63" y="f21"/>
                                    </a:cubicBezTo>
                                    <a:cubicBezTo>
                                      <a:pt x="f64" y="f65"/>
                                      <a:pt x="f66" y="f67"/>
                                      <a:pt x="f68" y="f2"/>
                                    </a:cubicBezTo>
                                    <a:cubicBezTo>
                                      <a:pt x="f69" y="f70"/>
                                      <a:pt x="f71" y="f72"/>
                                      <a:pt x="f17" y="f15"/>
                                    </a:cubicBezTo>
                                    <a:cubicBezTo>
                                      <a:pt x="f73" y="f74"/>
                                      <a:pt x="f75" y="f76"/>
                                      <a:pt x="f77" y="f78"/>
                                    </a:cubicBezTo>
                                    <a:cubicBezTo>
                                      <a:pt x="f79" y="f80"/>
                                      <a:pt x="f81" y="f82"/>
                                      <a:pt x="f83" y="f84"/>
                                    </a:cubicBezTo>
                                    <a:cubicBezTo>
                                      <a:pt x="f85" y="f86"/>
                                      <a:pt x="f87" y="f88"/>
                                      <a:pt x="f89" y="f90"/>
                                    </a:cubicBezTo>
                                    <a:cubicBezTo>
                                      <a:pt x="f91" y="f92"/>
                                      <a:pt x="f93" y="f94"/>
                                      <a:pt x="f95" y="f94"/>
                                    </a:cubicBezTo>
                                    <a:cubicBezTo>
                                      <a:pt x="f96" y="f94"/>
                                      <a:pt x="f97" y="f98"/>
                                      <a:pt x="f97" y="f90"/>
                                    </a:cubicBezTo>
                                    <a:cubicBezTo>
                                      <a:pt x="f97" y="f99"/>
                                      <a:pt x="f100" y="f101"/>
                                      <a:pt x="f95" y="f78"/>
                                    </a:cubicBezTo>
                                    <a:cubicBezTo>
                                      <a:pt x="f3" y="f102"/>
                                      <a:pt x="f6" y="f103"/>
                                      <a:pt x="f104" y="f105"/>
                                    </a:cubicBezTo>
                                    <a:cubicBezTo>
                                      <a:pt x="f106" y="f107"/>
                                      <a:pt x="f108" y="f109"/>
                                      <a:pt x="f77" y="f110"/>
                                    </a:cubicBezTo>
                                    <a:cubicBezTo>
                                      <a:pt x="f111" y="f112"/>
                                      <a:pt x="f113" y="f114"/>
                                      <a:pt x="f17" y="f115"/>
                                    </a:cubicBezTo>
                                    <a:cubicBezTo>
                                      <a:pt x="f116" y="f117"/>
                                      <a:pt x="f69" y="f118"/>
                                      <a:pt x="f119" y="f120"/>
                                    </a:cubicBezTo>
                                    <a:cubicBezTo>
                                      <a:pt x="f121" y="f122"/>
                                      <a:pt x="f123" y="f124"/>
                                      <a:pt x="f125" y="f90"/>
                                    </a:cubicBezTo>
                                    <a:cubicBezTo>
                                      <a:pt x="f126" y="f127"/>
                                      <a:pt x="f128" y="f129"/>
                                      <a:pt x="f130" y="f92"/>
                                    </a:cubicBezTo>
                                    <a:cubicBezTo>
                                      <a:pt x="f131" y="f132"/>
                                      <a:pt x="f133" y="f134"/>
                                      <a:pt x="f133" y="f135"/>
                                    </a:cubicBezTo>
                                    <a:cubicBezTo>
                                      <a:pt x="f133" y="f136"/>
                                      <a:pt x="f83" y="f122"/>
                                      <a:pt x="f130" y="f94"/>
                                    </a:cubicBezTo>
                                    <a:cubicBezTo>
                                      <a:pt x="f87" y="f122"/>
                                      <a:pt x="f137" y="f136"/>
                                      <a:pt x="f95" y="f135"/>
                                    </a:cubicBezTo>
                                    <a:cubicBezTo>
                                      <a:pt x="f138" y="f139"/>
                                      <a:pt x="f140" y="f141"/>
                                      <a:pt x="f89" y="f142"/>
                                    </a:cubicBezTo>
                                    <a:cubicBezTo>
                                      <a:pt x="f143" y="f144"/>
                                      <a:pt x="f145" y="f146"/>
                                      <a:pt x="f87" y="f84"/>
                                    </a:cubicBezTo>
                                    <a:cubicBezTo>
                                      <a:pt x="f147" y="f56"/>
                                      <a:pt x="f148" y="f149"/>
                                      <a:pt x="f104" y="f84"/>
                                    </a:cubicBezTo>
                                    <a:cubicBezTo>
                                      <a:pt x="f133" y="f150"/>
                                      <a:pt x="f151" y="f115"/>
                                      <a:pt x="f77" y="f115"/>
                                    </a:cubicBezTo>
                                    <a:cubicBezTo>
                                      <a:pt x="f152" y="f115"/>
                                      <a:pt x="f77" y="f90"/>
                                      <a:pt x="f77" y="f90"/>
                                    </a:cubicBezTo>
                                    <a:cubicBezTo>
                                      <a:pt x="f125" y="f153"/>
                                      <a:pt x="f154" y="f155"/>
                                      <a:pt x="f104" y="f120"/>
                                    </a:cubicBezTo>
                                    <a:cubicBezTo>
                                      <a:pt x="f156" y="f157"/>
                                      <a:pt x="f158" y="f159"/>
                                      <a:pt x="f77" y="f117"/>
                                    </a:cubicBezTo>
                                    <a:cubicBezTo>
                                      <a:pt x="f73" y="f115"/>
                                      <a:pt x="f160" y="f161"/>
                                      <a:pt x="f133" y="f110"/>
                                    </a:cubicBezTo>
                                    <a:cubicBezTo>
                                      <a:pt x="f162" y="f163"/>
                                      <a:pt x="f34" y="f164"/>
                                      <a:pt x="f130" y="f105"/>
                                    </a:cubicBezTo>
                                    <a:cubicBezTo>
                                      <a:pt x="f165" y="f166"/>
                                      <a:pt x="f167" y="f168"/>
                                      <a:pt x="f87" y="f168"/>
                                    </a:cubicBezTo>
                                    <a:cubicBezTo>
                                      <a:pt x="f169" y="f168"/>
                                      <a:pt x="f85" y="f170"/>
                                      <a:pt x="f83" y="f105"/>
                                    </a:cubicBezTo>
                                    <a:cubicBezTo>
                                      <a:pt x="f171" y="f172"/>
                                      <a:pt x="f133" y="f173"/>
                                      <a:pt x="f125" y="f174"/>
                                    </a:cubicBezTo>
                                    <a:cubicBezTo>
                                      <a:pt x="f73" y="f115"/>
                                      <a:pt x="f175" y="f54"/>
                                      <a:pt x="f77" y="f84"/>
                                    </a:cubicBezTo>
                                    <a:cubicBezTo>
                                      <a:pt x="f176" y="f177"/>
                                      <a:pt x="f178" y="f179"/>
                                      <a:pt x="f17" y="f120"/>
                                    </a:cubicBezTo>
                                    <a:cubicBezTo>
                                      <a:pt x="f180" y="f181"/>
                                      <a:pt x="f125" y="f127"/>
                                      <a:pt x="f104" y="f92"/>
                                    </a:cubicBezTo>
                                    <a:cubicBezTo>
                                      <a:pt x="f36" y="f182"/>
                                      <a:pt x="f97" y="f183"/>
                                      <a:pt x="f97" y="f183"/>
                                    </a:cubicBezTo>
                                    <a:cubicBezTo>
                                      <a:pt x="f100" y="f184"/>
                                      <a:pt x="f185" y="f135"/>
                                      <a:pt x="f89" y="f135"/>
                                    </a:cubicBezTo>
                                    <a:cubicBezTo>
                                      <a:pt x="f143" y="f135"/>
                                      <a:pt x="f95" y="f8"/>
                                      <a:pt x="f95" y="f183"/>
                                    </a:cubicBezTo>
                                    <a:cubicBezTo>
                                      <a:pt x="f95" y="f186"/>
                                      <a:pt x="f187" y="f188"/>
                                      <a:pt x="f87" y="f105"/>
                                    </a:cubicBezTo>
                                    <a:cubicBezTo>
                                      <a:pt x="f189" y="f173"/>
                                      <a:pt x="f190" y="f191"/>
                                      <a:pt x="f17" y="f84"/>
                                    </a:cubicBezTo>
                                    <a:cubicBezTo>
                                      <a:pt x="f192" y="f120"/>
                                      <a:pt x="f193" y="f194"/>
                                      <a:pt x="f113" y="f92"/>
                                    </a:cubicBezTo>
                                    <a:cubicBezTo>
                                      <a:pt x="f195" y="f196"/>
                                      <a:pt x="f197" y="f198"/>
                                      <a:pt x="f83" y="f94"/>
                                    </a:cubicBezTo>
                                    <a:cubicBezTo>
                                      <a:pt x="f125" y="f122"/>
                                      <a:pt x="f113" y="f199"/>
                                      <a:pt x="f119" y="f135"/>
                                    </a:cubicBezTo>
                                    <a:cubicBezTo>
                                      <a:pt x="f200" y="f201"/>
                                      <a:pt x="f202" y="f203"/>
                                      <a:pt x="f71" y="f84"/>
                                    </a:cubicBezTo>
                                    <a:cubicBezTo>
                                      <a:pt x="f204" y="f205"/>
                                      <a:pt x="f206" y="f207"/>
                                      <a:pt x="f17" y="f90"/>
                                    </a:cubicBezTo>
                                  </a:path>
                                </a:pathLst>
                              </a:custGeom>
                              <a:noFill/>
                              <a:ln w="9528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FD7C3D" id="Полилиния: фигура 7" o:spid="_x0000_s1026" style="position:absolute;margin-left:1.5pt;margin-top:6.4pt;width:18pt;height:10.3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 strokeweight=".26467mm">
                      <v:path arrowok="t" o:connecttype="custom" o:connectlocs="114300,0;228600,65723;114300,131445;0,65723;228600,88546;216749,61066;207269,45800;197788,30533;193048,21373;164606,9160;157496,3053;150385,0;98242,3053;48469,27480;38989,45800;36619,54960;29508,61066;22398,79386;12917,106866;5807,112972;3437,122132;1067,112972;3437,79386;15287,91599;22398,94653;29508,100759;34249,109919;20028,112972;10547,116026;17658,119079;10547,122132;3437,119079;5807,85493;8177,106866;15287,106866;22398,100759;22398,112972;15287,109919;22398,103813;17658,94653;10547,91599;8177,82439;12917,91599;20028,97706;22398,106866;29508,109919;15287,116026;1067,128239;5807,119079;3437,128239;8177,91599;29508,106866;27138,116026;12917,122132;34249,119079;31878,106866;29508,112972" o:connectangles="270,0,90,180,0,0,0,0,0,0,0,0,0,0,0,0,0,0,0,0,0,0,0,0,0,0,0,0,0,0,0,0,0,0,0,0,0,0,0,0,0,0,0,0,0,0,0,0,0,0,0,0,0,0,0,0,0" textboxrect="0,0,1929,861"/>
                    </v:shape>
                  </w:pict>
                </mc:Fallback>
              </mc:AlternateContent>
            </w: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4D9B42" w14:textId="104B918C" w:rsidR="004B3F2D" w:rsidRDefault="008403E1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>
              <w:rPr>
                <w:rFonts w:ascii="Times New Roman" w:hAnsi="Times New Roman" w:cs="Times New Roman"/>
                <w:noProof/>
                <w:kern w:val="0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34DC9067" wp14:editId="1540B2D0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91440</wp:posOffset>
                      </wp:positionV>
                      <wp:extent cx="209550" cy="116840"/>
                      <wp:effectExtent l="0" t="0" r="19050" b="10160"/>
                      <wp:wrapNone/>
                      <wp:docPr id="36981006" name="Полилиния: фигура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116840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360"/>
                                  <a:gd name="f3" fmla="val 180"/>
                                  <a:gd name="f4" fmla="val w"/>
                                  <a:gd name="f5" fmla="val h"/>
                                  <a:gd name="f6" fmla="val 0"/>
                                  <a:gd name="f7" fmla="val 1929"/>
                                  <a:gd name="f8" fmla="val 861"/>
                                  <a:gd name="f9" fmla="val 580"/>
                                  <a:gd name="f10" fmla="val 1902"/>
                                  <a:gd name="f11" fmla="val 474"/>
                                  <a:gd name="f12" fmla="val 1921"/>
                                  <a:gd name="f13" fmla="val 461"/>
                                  <a:gd name="f14" fmla="val 1829"/>
                                  <a:gd name="f15" fmla="val 400"/>
                                  <a:gd name="f16" fmla="val 1779"/>
                                  <a:gd name="f17" fmla="val 249"/>
                                  <a:gd name="f18" fmla="val 1852"/>
                                  <a:gd name="f19" fmla="val 429"/>
                                  <a:gd name="f20" fmla="val 1749"/>
                                  <a:gd name="f21" fmla="val 300"/>
                                  <a:gd name="f22" fmla="val 1639"/>
                                  <a:gd name="f23" fmla="val 162"/>
                                  <a:gd name="f24" fmla="val 1841"/>
                                  <a:gd name="f25" fmla="val 315"/>
                                  <a:gd name="f26" fmla="val 1669"/>
                                  <a:gd name="f27" fmla="val 200"/>
                                  <a:gd name="f28" fmla="val 1656"/>
                                  <a:gd name="f29" fmla="val 1649"/>
                                  <a:gd name="f30" fmla="val 153"/>
                                  <a:gd name="f31" fmla="val 1629"/>
                                  <a:gd name="f32" fmla="val 140"/>
                                  <a:gd name="f33" fmla="val 1571"/>
                                  <a:gd name="f34" fmla="val 104"/>
                                  <a:gd name="f35" fmla="val 1458"/>
                                  <a:gd name="f36" fmla="val 83"/>
                                  <a:gd name="f37" fmla="val 1389"/>
                                  <a:gd name="f38" fmla="val 60"/>
                                  <a:gd name="f39" fmla="val 1366"/>
                                  <a:gd name="f40" fmla="val 52"/>
                                  <a:gd name="f41" fmla="val 1350"/>
                                  <a:gd name="f42" fmla="val 31"/>
                                  <a:gd name="f43" fmla="val 1329"/>
                                  <a:gd name="f44" fmla="val 20"/>
                                  <a:gd name="f45" fmla="val 1310"/>
                                  <a:gd name="f46" fmla="val 11"/>
                                  <a:gd name="f47" fmla="val 1289"/>
                                  <a:gd name="f48" fmla="val 7"/>
                                  <a:gd name="f49" fmla="val 1269"/>
                                  <a:gd name="f50" fmla="val 1122"/>
                                  <a:gd name="f51" fmla="val 975"/>
                                  <a:gd name="f52" fmla="val 4"/>
                                  <a:gd name="f53" fmla="val 829"/>
                                  <a:gd name="f54" fmla="val 685"/>
                                  <a:gd name="f55" fmla="val 35"/>
                                  <a:gd name="f56" fmla="val 542"/>
                                  <a:gd name="f57" fmla="val 136"/>
                                  <a:gd name="f58" fmla="val 409"/>
                                  <a:gd name="f59" fmla="val 382"/>
                                  <a:gd name="f60" fmla="val 220"/>
                                  <a:gd name="f61" fmla="val 356"/>
                                  <a:gd name="f62" fmla="val 260"/>
                                  <a:gd name="f63" fmla="val 329"/>
                                  <a:gd name="f64" fmla="val 317"/>
                                  <a:gd name="f65" fmla="val 318"/>
                                  <a:gd name="f66" fmla="val 322"/>
                                  <a:gd name="f67" fmla="val 344"/>
                                  <a:gd name="f68" fmla="val 309"/>
                                  <a:gd name="f69" fmla="val 294"/>
                                  <a:gd name="f70" fmla="val 379"/>
                                  <a:gd name="f71" fmla="val 269"/>
                                  <a:gd name="f72" fmla="val 387"/>
                                  <a:gd name="f73" fmla="val 176"/>
                                  <a:gd name="f74" fmla="val 619"/>
                                  <a:gd name="f75" fmla="val 292"/>
                                  <a:gd name="f76" fmla="val 287"/>
                                  <a:gd name="f77" fmla="val 189"/>
                                  <a:gd name="f78" fmla="val 520"/>
                                  <a:gd name="f79" fmla="val 157"/>
                                  <a:gd name="f80" fmla="val 591"/>
                                  <a:gd name="f81" fmla="val 163"/>
                                  <a:gd name="f82" fmla="val 646"/>
                                  <a:gd name="f83" fmla="val 109"/>
                                  <a:gd name="f84" fmla="val 700"/>
                                  <a:gd name="f85" fmla="val 92"/>
                                  <a:gd name="f86" fmla="val 717"/>
                                  <a:gd name="f87" fmla="val 69"/>
                                  <a:gd name="f88" fmla="val 727"/>
                                  <a:gd name="f89" fmla="val 49"/>
                                  <a:gd name="f90" fmla="val 740"/>
                                  <a:gd name="f91" fmla="val 42"/>
                                  <a:gd name="f92" fmla="val 760"/>
                                  <a:gd name="f93" fmla="val 50"/>
                                  <a:gd name="f94" fmla="val 800"/>
                                  <a:gd name="f95" fmla="val 29"/>
                                  <a:gd name="f96" fmla="val 8"/>
                                  <a:gd name="f97" fmla="val 9"/>
                                  <a:gd name="f98" fmla="val 761"/>
                                  <a:gd name="f99" fmla="val 666"/>
                                  <a:gd name="f100" fmla="val 22"/>
                                  <a:gd name="f101" fmla="val 593"/>
                                  <a:gd name="f102" fmla="val 570"/>
                                  <a:gd name="f103" fmla="val 497"/>
                                  <a:gd name="f104" fmla="val 129"/>
                                  <a:gd name="f105" fmla="val 600"/>
                                  <a:gd name="f106" fmla="val 145"/>
                                  <a:gd name="f107" fmla="val 613"/>
                                  <a:gd name="f108" fmla="val 170"/>
                                  <a:gd name="f109" fmla="val 611"/>
                                  <a:gd name="f110" fmla="val 620"/>
                                  <a:gd name="f111" fmla="val 210"/>
                                  <a:gd name="f112" fmla="val 631"/>
                                  <a:gd name="f113" fmla="val 229"/>
                                  <a:gd name="f114" fmla="val 647"/>
                                  <a:gd name="f115" fmla="val 660"/>
                                  <a:gd name="f116" fmla="val 262"/>
                                  <a:gd name="f117" fmla="val 680"/>
                                  <a:gd name="f118" fmla="val 696"/>
                                  <a:gd name="f119" fmla="val 289"/>
                                  <a:gd name="f120" fmla="val 720"/>
                                  <a:gd name="f121" fmla="val 274"/>
                                  <a:gd name="f122" fmla="val 793"/>
                                  <a:gd name="f123" fmla="val 197"/>
                                  <a:gd name="f124" fmla="val 749"/>
                                  <a:gd name="f125" fmla="val 169"/>
                                  <a:gd name="f126" fmla="val 142"/>
                                  <a:gd name="f127" fmla="val 747"/>
                                  <a:gd name="f128" fmla="val 101"/>
                                  <a:gd name="f129" fmla="val 735"/>
                                  <a:gd name="f130" fmla="val 89"/>
                                  <a:gd name="f131" fmla="val 80"/>
                                  <a:gd name="f132" fmla="val 779"/>
                                  <a:gd name="f133" fmla="val 149"/>
                                  <a:gd name="f134" fmla="val 759"/>
                                  <a:gd name="f135" fmla="val 780"/>
                                  <a:gd name="f136" fmla="val 801"/>
                                  <a:gd name="f137" fmla="val 32"/>
                                  <a:gd name="f138" fmla="val 17"/>
                                  <a:gd name="f139" fmla="val 707"/>
                                  <a:gd name="f140" fmla="val 16"/>
                                  <a:gd name="f141" fmla="val 626"/>
                                  <a:gd name="f142" fmla="val 560"/>
                                  <a:gd name="f143" fmla="val 70"/>
                                  <a:gd name="f144" fmla="val 518"/>
                                  <a:gd name="f145" fmla="val 62"/>
                                  <a:gd name="f146" fmla="val 653"/>
                                  <a:gd name="f147" fmla="val 122"/>
                                  <a:gd name="f148" fmla="val 102"/>
                                  <a:gd name="f149" fmla="val 538"/>
                                  <a:gd name="f150" fmla="val 687"/>
                                  <a:gd name="f151" fmla="val 165"/>
                                  <a:gd name="f152" fmla="val 349"/>
                                  <a:gd name="f153" fmla="val 733"/>
                                  <a:gd name="f154" fmla="val 111"/>
                                  <a:gd name="f155" fmla="val 732"/>
                                  <a:gd name="f156" fmla="val 199"/>
                                  <a:gd name="f157" fmla="val 673"/>
                                  <a:gd name="f158" fmla="val 324"/>
                                  <a:gd name="f159" fmla="val 725"/>
                                  <a:gd name="f160" fmla="val 168"/>
                                  <a:gd name="f161" fmla="val 635"/>
                                  <a:gd name="f162" fmla="val 133"/>
                                  <a:gd name="f163" fmla="val 607"/>
                                  <a:gd name="f164" fmla="val 615"/>
                                  <a:gd name="f165" fmla="val 74"/>
                                  <a:gd name="f166" fmla="val 585"/>
                                  <a:gd name="f167" fmla="val 48"/>
                                  <a:gd name="f168" fmla="val 540"/>
                                  <a:gd name="f169" fmla="val 93"/>
                                  <a:gd name="f170" fmla="val 583"/>
                                  <a:gd name="f171" fmla="val 126"/>
                                  <a:gd name="f172" fmla="val 617"/>
                                  <a:gd name="f173" fmla="val 627"/>
                                  <a:gd name="f174" fmla="val 640"/>
                                  <a:gd name="f175" fmla="val 174"/>
                                  <a:gd name="f176" fmla="val 204"/>
                                  <a:gd name="f177" fmla="val 715"/>
                                  <a:gd name="f178" fmla="val 264"/>
                                  <a:gd name="f179" fmla="val 705"/>
                                  <a:gd name="f180" fmla="val 219"/>
                                  <a:gd name="f181" fmla="val 750"/>
                                  <a:gd name="f182" fmla="val 775"/>
                                  <a:gd name="f183" fmla="val 840"/>
                                  <a:gd name="f184" fmla="val 820"/>
                                  <a:gd name="f185" fmla="val 25"/>
                                  <a:gd name="f186" fmla="val 790"/>
                                  <a:gd name="f187" fmla="val 58"/>
                                  <a:gd name="f188" fmla="val 657"/>
                                  <a:gd name="f189" fmla="val 175"/>
                                  <a:gd name="f190" fmla="val 188"/>
                                  <a:gd name="f191" fmla="val 608"/>
                                  <a:gd name="f192" fmla="val 242"/>
                                  <a:gd name="f193" fmla="val 246"/>
                                  <a:gd name="f194" fmla="val 748"/>
                                  <a:gd name="f195" fmla="val 195"/>
                                  <a:gd name="f196" fmla="val 785"/>
                                  <a:gd name="f197" fmla="val 67"/>
                                  <a:gd name="f198" fmla="val 805"/>
                                  <a:gd name="f199" fmla="val 787"/>
                                  <a:gd name="f200" fmla="val 282"/>
                                  <a:gd name="f201" fmla="val 753"/>
                                  <a:gd name="f202" fmla="val 284"/>
                                  <a:gd name="f203" fmla="val 723"/>
                                  <a:gd name="f204" fmla="val 187"/>
                                  <a:gd name="f205" fmla="val 577"/>
                                  <a:gd name="f206" fmla="val 207"/>
                                  <a:gd name="f207" fmla="val 698"/>
                                  <a:gd name="f208" fmla="+- 0 0 -90"/>
                                  <a:gd name="f209" fmla="*/ f4 1 1929"/>
                                  <a:gd name="f210" fmla="*/ f5 1 861"/>
                                  <a:gd name="f211" fmla="val f6"/>
                                  <a:gd name="f212" fmla="val f7"/>
                                  <a:gd name="f213" fmla="val f8"/>
                                  <a:gd name="f214" fmla="*/ f208 f0 1"/>
                                  <a:gd name="f215" fmla="+- f213 0 f211"/>
                                  <a:gd name="f216" fmla="+- f212 0 f211"/>
                                  <a:gd name="f217" fmla="*/ f214 1 f3"/>
                                  <a:gd name="f218" fmla="*/ f216 1 1929"/>
                                  <a:gd name="f219" fmla="*/ f215 1 861"/>
                                  <a:gd name="f220" fmla="*/ 1929 f216 1"/>
                                  <a:gd name="f221" fmla="*/ 580 f215 1"/>
                                  <a:gd name="f222" fmla="*/ 1829 f216 1"/>
                                  <a:gd name="f223" fmla="*/ 400 f215 1"/>
                                  <a:gd name="f224" fmla="*/ 1749 f216 1"/>
                                  <a:gd name="f225" fmla="*/ 300 f215 1"/>
                                  <a:gd name="f226" fmla="*/ 1669 f216 1"/>
                                  <a:gd name="f227" fmla="*/ 200 f215 1"/>
                                  <a:gd name="f228" fmla="*/ 1629 f216 1"/>
                                  <a:gd name="f229" fmla="*/ 140 f215 1"/>
                                  <a:gd name="f230" fmla="*/ 1389 f216 1"/>
                                  <a:gd name="f231" fmla="*/ 60 f215 1"/>
                                  <a:gd name="f232" fmla="*/ 1329 f216 1"/>
                                  <a:gd name="f233" fmla="*/ 20 f215 1"/>
                                  <a:gd name="f234" fmla="*/ 1269 f216 1"/>
                                  <a:gd name="f235" fmla="*/ 0 f215 1"/>
                                  <a:gd name="f236" fmla="*/ 829 f216 1"/>
                                  <a:gd name="f237" fmla="*/ 409 f216 1"/>
                                  <a:gd name="f238" fmla="*/ 180 f215 1"/>
                                  <a:gd name="f239" fmla="*/ 329 f216 1"/>
                                  <a:gd name="f240" fmla="*/ 309 f216 1"/>
                                  <a:gd name="f241" fmla="*/ 360 f215 1"/>
                                  <a:gd name="f242" fmla="*/ 249 f216 1"/>
                                  <a:gd name="f243" fmla="*/ 189 f216 1"/>
                                  <a:gd name="f244" fmla="*/ 520 f215 1"/>
                                  <a:gd name="f245" fmla="*/ 109 f216 1"/>
                                  <a:gd name="f246" fmla="*/ 700 f215 1"/>
                                  <a:gd name="f247" fmla="*/ 49 f216 1"/>
                                  <a:gd name="f248" fmla="*/ 740 f215 1"/>
                                  <a:gd name="f249" fmla="*/ 29 f216 1"/>
                                  <a:gd name="f250" fmla="*/ 800 f215 1"/>
                                  <a:gd name="f251" fmla="*/ 9 f216 1"/>
                                  <a:gd name="f252" fmla="*/ 129 f216 1"/>
                                  <a:gd name="f253" fmla="*/ 600 f215 1"/>
                                  <a:gd name="f254" fmla="*/ 620 f215 1"/>
                                  <a:gd name="f255" fmla="*/ 660 f215 1"/>
                                  <a:gd name="f256" fmla="*/ 289 f216 1"/>
                                  <a:gd name="f257" fmla="*/ 720 f215 1"/>
                                  <a:gd name="f258" fmla="*/ 169 f216 1"/>
                                  <a:gd name="f259" fmla="*/ 89 f216 1"/>
                                  <a:gd name="f260" fmla="*/ 760 f215 1"/>
                                  <a:gd name="f261" fmla="*/ 149 f216 1"/>
                                  <a:gd name="f262" fmla="*/ 780 f215 1"/>
                                  <a:gd name="f263" fmla="*/ 560 f215 1"/>
                                  <a:gd name="f264" fmla="*/ 69 f216 1"/>
                                  <a:gd name="f265" fmla="*/ 680 f215 1"/>
                                  <a:gd name="f266" fmla="*/ 540 f215 1"/>
                                  <a:gd name="f267" fmla="*/ 640 f215 1"/>
                                  <a:gd name="f268" fmla="*/ 840 f215 1"/>
                                  <a:gd name="f269" fmla="*/ 229 f216 1"/>
                                  <a:gd name="f270" fmla="*/ 269 f216 1"/>
                                  <a:gd name="f271" fmla="+- f217 0 f1"/>
                                  <a:gd name="f272" fmla="*/ f220 1 1929"/>
                                  <a:gd name="f273" fmla="*/ f221 1 861"/>
                                  <a:gd name="f274" fmla="*/ f222 1 1929"/>
                                  <a:gd name="f275" fmla="*/ f223 1 861"/>
                                  <a:gd name="f276" fmla="*/ f224 1 1929"/>
                                  <a:gd name="f277" fmla="*/ f225 1 861"/>
                                  <a:gd name="f278" fmla="*/ f226 1 1929"/>
                                  <a:gd name="f279" fmla="*/ f227 1 861"/>
                                  <a:gd name="f280" fmla="*/ f228 1 1929"/>
                                  <a:gd name="f281" fmla="*/ f229 1 861"/>
                                  <a:gd name="f282" fmla="*/ f230 1 1929"/>
                                  <a:gd name="f283" fmla="*/ f231 1 861"/>
                                  <a:gd name="f284" fmla="*/ f232 1 1929"/>
                                  <a:gd name="f285" fmla="*/ f233 1 861"/>
                                  <a:gd name="f286" fmla="*/ f234 1 1929"/>
                                  <a:gd name="f287" fmla="*/ f235 1 861"/>
                                  <a:gd name="f288" fmla="*/ f236 1 1929"/>
                                  <a:gd name="f289" fmla="*/ f237 1 1929"/>
                                  <a:gd name="f290" fmla="*/ f238 1 861"/>
                                  <a:gd name="f291" fmla="*/ f239 1 1929"/>
                                  <a:gd name="f292" fmla="*/ f240 1 1929"/>
                                  <a:gd name="f293" fmla="*/ f241 1 861"/>
                                  <a:gd name="f294" fmla="*/ f242 1 1929"/>
                                  <a:gd name="f295" fmla="*/ f243 1 1929"/>
                                  <a:gd name="f296" fmla="*/ f244 1 861"/>
                                  <a:gd name="f297" fmla="*/ f245 1 1929"/>
                                  <a:gd name="f298" fmla="*/ f246 1 861"/>
                                  <a:gd name="f299" fmla="*/ f247 1 1929"/>
                                  <a:gd name="f300" fmla="*/ f248 1 861"/>
                                  <a:gd name="f301" fmla="*/ f249 1 1929"/>
                                  <a:gd name="f302" fmla="*/ f250 1 861"/>
                                  <a:gd name="f303" fmla="*/ f251 1 1929"/>
                                  <a:gd name="f304" fmla="*/ f252 1 1929"/>
                                  <a:gd name="f305" fmla="*/ f253 1 861"/>
                                  <a:gd name="f306" fmla="*/ f254 1 861"/>
                                  <a:gd name="f307" fmla="*/ f255 1 861"/>
                                  <a:gd name="f308" fmla="*/ f256 1 1929"/>
                                  <a:gd name="f309" fmla="*/ f257 1 861"/>
                                  <a:gd name="f310" fmla="*/ f258 1 1929"/>
                                  <a:gd name="f311" fmla="*/ f259 1 1929"/>
                                  <a:gd name="f312" fmla="*/ f260 1 861"/>
                                  <a:gd name="f313" fmla="*/ f261 1 1929"/>
                                  <a:gd name="f314" fmla="*/ f262 1 861"/>
                                  <a:gd name="f315" fmla="*/ f263 1 861"/>
                                  <a:gd name="f316" fmla="*/ f264 1 1929"/>
                                  <a:gd name="f317" fmla="*/ f265 1 861"/>
                                  <a:gd name="f318" fmla="*/ f266 1 861"/>
                                  <a:gd name="f319" fmla="*/ f267 1 861"/>
                                  <a:gd name="f320" fmla="*/ f268 1 861"/>
                                  <a:gd name="f321" fmla="*/ f269 1 1929"/>
                                  <a:gd name="f322" fmla="*/ f270 1 1929"/>
                                  <a:gd name="f323" fmla="*/ 0 1 f218"/>
                                  <a:gd name="f324" fmla="*/ f212 1 f218"/>
                                  <a:gd name="f325" fmla="*/ 0 1 f219"/>
                                  <a:gd name="f326" fmla="*/ f213 1 f219"/>
                                  <a:gd name="f327" fmla="*/ f272 1 f218"/>
                                  <a:gd name="f328" fmla="*/ f273 1 f219"/>
                                  <a:gd name="f329" fmla="*/ f274 1 f218"/>
                                  <a:gd name="f330" fmla="*/ f275 1 f219"/>
                                  <a:gd name="f331" fmla="*/ f276 1 f218"/>
                                  <a:gd name="f332" fmla="*/ f277 1 f219"/>
                                  <a:gd name="f333" fmla="*/ f278 1 f218"/>
                                  <a:gd name="f334" fmla="*/ f279 1 f219"/>
                                  <a:gd name="f335" fmla="*/ f280 1 f218"/>
                                  <a:gd name="f336" fmla="*/ f281 1 f219"/>
                                  <a:gd name="f337" fmla="*/ f282 1 f218"/>
                                  <a:gd name="f338" fmla="*/ f283 1 f219"/>
                                  <a:gd name="f339" fmla="*/ f284 1 f218"/>
                                  <a:gd name="f340" fmla="*/ f285 1 f219"/>
                                  <a:gd name="f341" fmla="*/ f286 1 f218"/>
                                  <a:gd name="f342" fmla="*/ f287 1 f219"/>
                                  <a:gd name="f343" fmla="*/ f288 1 f218"/>
                                  <a:gd name="f344" fmla="*/ f289 1 f218"/>
                                  <a:gd name="f345" fmla="*/ f290 1 f219"/>
                                  <a:gd name="f346" fmla="*/ f291 1 f218"/>
                                  <a:gd name="f347" fmla="*/ f292 1 f218"/>
                                  <a:gd name="f348" fmla="*/ f293 1 f219"/>
                                  <a:gd name="f349" fmla="*/ f294 1 f218"/>
                                  <a:gd name="f350" fmla="*/ f295 1 f218"/>
                                  <a:gd name="f351" fmla="*/ f296 1 f219"/>
                                  <a:gd name="f352" fmla="*/ f297 1 f218"/>
                                  <a:gd name="f353" fmla="*/ f298 1 f219"/>
                                  <a:gd name="f354" fmla="*/ f299 1 f218"/>
                                  <a:gd name="f355" fmla="*/ f300 1 f219"/>
                                  <a:gd name="f356" fmla="*/ f301 1 f218"/>
                                  <a:gd name="f357" fmla="*/ f302 1 f219"/>
                                  <a:gd name="f358" fmla="*/ f303 1 f218"/>
                                  <a:gd name="f359" fmla="*/ f304 1 f218"/>
                                  <a:gd name="f360" fmla="*/ f305 1 f219"/>
                                  <a:gd name="f361" fmla="*/ f306 1 f219"/>
                                  <a:gd name="f362" fmla="*/ f307 1 f219"/>
                                  <a:gd name="f363" fmla="*/ f308 1 f218"/>
                                  <a:gd name="f364" fmla="*/ f309 1 f219"/>
                                  <a:gd name="f365" fmla="*/ f310 1 f218"/>
                                  <a:gd name="f366" fmla="*/ f311 1 f218"/>
                                  <a:gd name="f367" fmla="*/ f312 1 f219"/>
                                  <a:gd name="f368" fmla="*/ f313 1 f218"/>
                                  <a:gd name="f369" fmla="*/ f314 1 f219"/>
                                  <a:gd name="f370" fmla="*/ f315 1 f219"/>
                                  <a:gd name="f371" fmla="*/ f316 1 f218"/>
                                  <a:gd name="f372" fmla="*/ f317 1 f219"/>
                                  <a:gd name="f373" fmla="*/ f318 1 f219"/>
                                  <a:gd name="f374" fmla="*/ f319 1 f219"/>
                                  <a:gd name="f375" fmla="*/ f320 1 f219"/>
                                  <a:gd name="f376" fmla="*/ f321 1 f218"/>
                                  <a:gd name="f377" fmla="*/ f322 1 f218"/>
                                  <a:gd name="f378" fmla="*/ f323 f209 1"/>
                                  <a:gd name="f379" fmla="*/ f324 f209 1"/>
                                  <a:gd name="f380" fmla="*/ f326 f210 1"/>
                                  <a:gd name="f381" fmla="*/ f325 f210 1"/>
                                  <a:gd name="f382" fmla="*/ f327 f209 1"/>
                                  <a:gd name="f383" fmla="*/ f328 f210 1"/>
                                  <a:gd name="f384" fmla="*/ f329 f209 1"/>
                                  <a:gd name="f385" fmla="*/ f330 f210 1"/>
                                  <a:gd name="f386" fmla="*/ f331 f209 1"/>
                                  <a:gd name="f387" fmla="*/ f332 f210 1"/>
                                  <a:gd name="f388" fmla="*/ f333 f209 1"/>
                                  <a:gd name="f389" fmla="*/ f334 f210 1"/>
                                  <a:gd name="f390" fmla="*/ f335 f209 1"/>
                                  <a:gd name="f391" fmla="*/ f336 f210 1"/>
                                  <a:gd name="f392" fmla="*/ f337 f209 1"/>
                                  <a:gd name="f393" fmla="*/ f338 f210 1"/>
                                  <a:gd name="f394" fmla="*/ f339 f209 1"/>
                                  <a:gd name="f395" fmla="*/ f340 f210 1"/>
                                  <a:gd name="f396" fmla="*/ f341 f209 1"/>
                                  <a:gd name="f397" fmla="*/ f342 f210 1"/>
                                  <a:gd name="f398" fmla="*/ f343 f209 1"/>
                                  <a:gd name="f399" fmla="*/ f344 f209 1"/>
                                  <a:gd name="f400" fmla="*/ f345 f210 1"/>
                                  <a:gd name="f401" fmla="*/ f346 f209 1"/>
                                  <a:gd name="f402" fmla="*/ f347 f209 1"/>
                                  <a:gd name="f403" fmla="*/ f348 f210 1"/>
                                  <a:gd name="f404" fmla="*/ f349 f209 1"/>
                                  <a:gd name="f405" fmla="*/ f350 f209 1"/>
                                  <a:gd name="f406" fmla="*/ f351 f210 1"/>
                                  <a:gd name="f407" fmla="*/ f352 f209 1"/>
                                  <a:gd name="f408" fmla="*/ f353 f210 1"/>
                                  <a:gd name="f409" fmla="*/ f354 f209 1"/>
                                  <a:gd name="f410" fmla="*/ f355 f210 1"/>
                                  <a:gd name="f411" fmla="*/ f356 f209 1"/>
                                  <a:gd name="f412" fmla="*/ f357 f210 1"/>
                                  <a:gd name="f413" fmla="*/ f358 f209 1"/>
                                  <a:gd name="f414" fmla="*/ f359 f209 1"/>
                                  <a:gd name="f415" fmla="*/ f360 f210 1"/>
                                  <a:gd name="f416" fmla="*/ f361 f210 1"/>
                                  <a:gd name="f417" fmla="*/ f362 f210 1"/>
                                  <a:gd name="f418" fmla="*/ f363 f209 1"/>
                                  <a:gd name="f419" fmla="*/ f364 f210 1"/>
                                  <a:gd name="f420" fmla="*/ f365 f209 1"/>
                                  <a:gd name="f421" fmla="*/ f366 f209 1"/>
                                  <a:gd name="f422" fmla="*/ f367 f210 1"/>
                                  <a:gd name="f423" fmla="*/ f368 f209 1"/>
                                  <a:gd name="f424" fmla="*/ f369 f210 1"/>
                                  <a:gd name="f425" fmla="*/ f370 f210 1"/>
                                  <a:gd name="f426" fmla="*/ f371 f209 1"/>
                                  <a:gd name="f427" fmla="*/ f372 f210 1"/>
                                  <a:gd name="f428" fmla="*/ f373 f210 1"/>
                                  <a:gd name="f429" fmla="*/ f374 f210 1"/>
                                  <a:gd name="f430" fmla="*/ f375 f210 1"/>
                                  <a:gd name="f431" fmla="*/ f376 f209 1"/>
                                  <a:gd name="f432" fmla="*/ f377 f209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271">
                                    <a:pos x="f382" y="f383"/>
                                  </a:cxn>
                                  <a:cxn ang="f271">
                                    <a:pos x="f384" y="f385"/>
                                  </a:cxn>
                                  <a:cxn ang="f271">
                                    <a:pos x="f386" y="f387"/>
                                  </a:cxn>
                                  <a:cxn ang="f271">
                                    <a:pos x="f388" y="f389"/>
                                  </a:cxn>
                                  <a:cxn ang="f271">
                                    <a:pos x="f390" y="f391"/>
                                  </a:cxn>
                                  <a:cxn ang="f271">
                                    <a:pos x="f392" y="f393"/>
                                  </a:cxn>
                                  <a:cxn ang="f271">
                                    <a:pos x="f394" y="f395"/>
                                  </a:cxn>
                                  <a:cxn ang="f271">
                                    <a:pos x="f396" y="f397"/>
                                  </a:cxn>
                                  <a:cxn ang="f271">
                                    <a:pos x="f398" y="f395"/>
                                  </a:cxn>
                                  <a:cxn ang="f271">
                                    <a:pos x="f399" y="f400"/>
                                  </a:cxn>
                                  <a:cxn ang="f271">
                                    <a:pos x="f401" y="f387"/>
                                  </a:cxn>
                                  <a:cxn ang="f271">
                                    <a:pos x="f402" y="f403"/>
                                  </a:cxn>
                                  <a:cxn ang="f271">
                                    <a:pos x="f404" y="f385"/>
                                  </a:cxn>
                                  <a:cxn ang="f271">
                                    <a:pos x="f405" y="f406"/>
                                  </a:cxn>
                                  <a:cxn ang="f271">
                                    <a:pos x="f407" y="f408"/>
                                  </a:cxn>
                                  <a:cxn ang="f271">
                                    <a:pos x="f409" y="f410"/>
                                  </a:cxn>
                                  <a:cxn ang="f271">
                                    <a:pos x="f411" y="f412"/>
                                  </a:cxn>
                                  <a:cxn ang="f271">
                                    <a:pos x="f413" y="f410"/>
                                  </a:cxn>
                                  <a:cxn ang="f271">
                                    <a:pos x="f411" y="f406"/>
                                  </a:cxn>
                                  <a:cxn ang="f271">
                                    <a:pos x="f414" y="f415"/>
                                  </a:cxn>
                                  <a:cxn ang="f271">
                                    <a:pos x="f405" y="f416"/>
                                  </a:cxn>
                                  <a:cxn ang="f271">
                                    <a:pos x="f404" y="f417"/>
                                  </a:cxn>
                                  <a:cxn ang="f271">
                                    <a:pos x="f418" y="f419"/>
                                  </a:cxn>
                                  <a:cxn ang="f271">
                                    <a:pos x="f420" y="f410"/>
                                  </a:cxn>
                                  <a:cxn ang="f271">
                                    <a:pos x="f421" y="f422"/>
                                  </a:cxn>
                                  <a:cxn ang="f271">
                                    <a:pos x="f423" y="f424"/>
                                  </a:cxn>
                                  <a:cxn ang="f271">
                                    <a:pos x="f421" y="f412"/>
                                  </a:cxn>
                                  <a:cxn ang="f271">
                                    <a:pos x="f411" y="f424"/>
                                  </a:cxn>
                                  <a:cxn ang="f271">
                                    <a:pos x="f409" y="f425"/>
                                  </a:cxn>
                                  <a:cxn ang="f271">
                                    <a:pos x="f426" y="f408"/>
                                  </a:cxn>
                                  <a:cxn ang="f271">
                                    <a:pos x="f414" y="f408"/>
                                  </a:cxn>
                                  <a:cxn ang="f271">
                                    <a:pos x="f405" y="f417"/>
                                  </a:cxn>
                                  <a:cxn ang="f271">
                                    <a:pos x="f405" y="f410"/>
                                  </a:cxn>
                                  <a:cxn ang="f271">
                                    <a:pos x="f414" y="f419"/>
                                  </a:cxn>
                                  <a:cxn ang="f271">
                                    <a:pos x="f405" y="f427"/>
                                  </a:cxn>
                                  <a:cxn ang="f271">
                                    <a:pos x="f423" y="f416"/>
                                  </a:cxn>
                                  <a:cxn ang="f271">
                                    <a:pos x="f421" y="f415"/>
                                  </a:cxn>
                                  <a:cxn ang="f271">
                                    <a:pos x="f426" y="f428"/>
                                  </a:cxn>
                                  <a:cxn ang="f271">
                                    <a:pos x="f407" y="f415"/>
                                  </a:cxn>
                                  <a:cxn ang="f271">
                                    <a:pos x="f420" y="f429"/>
                                  </a:cxn>
                                  <a:cxn ang="f271">
                                    <a:pos x="f405" y="f408"/>
                                  </a:cxn>
                                  <a:cxn ang="f271">
                                    <a:pos x="f404" y="f419"/>
                                  </a:cxn>
                                  <a:cxn ang="f271">
                                    <a:pos x="f414" y="f422"/>
                                  </a:cxn>
                                  <a:cxn ang="f271">
                                    <a:pos x="f413" y="f430"/>
                                  </a:cxn>
                                  <a:cxn ang="f271">
                                    <a:pos x="f409" y="f424"/>
                                  </a:cxn>
                                  <a:cxn ang="f271">
                                    <a:pos x="f411" y="f430"/>
                                  </a:cxn>
                                  <a:cxn ang="f271">
                                    <a:pos x="f426" y="f415"/>
                                  </a:cxn>
                                  <a:cxn ang="f271">
                                    <a:pos x="f404" y="f408"/>
                                  </a:cxn>
                                  <a:cxn ang="f271">
                                    <a:pos x="f431" y="f422"/>
                                  </a:cxn>
                                  <a:cxn ang="f271">
                                    <a:pos x="f407" y="f412"/>
                                  </a:cxn>
                                  <a:cxn ang="f271">
                                    <a:pos x="f418" y="f424"/>
                                  </a:cxn>
                                  <a:cxn ang="f271">
                                    <a:pos x="f432" y="f408"/>
                                  </a:cxn>
                                  <a:cxn ang="f271">
                                    <a:pos x="f404" y="f410"/>
                                  </a:cxn>
                                </a:cxnLst>
                                <a:rect l="f378" t="f381" r="f379" b="f380"/>
                                <a:pathLst>
                                  <a:path w="1929" h="861">
                                    <a:moveTo>
                                      <a:pt x="f7" y="f9"/>
                                    </a:moveTo>
                                    <a:cubicBezTo>
                                      <a:pt x="f10" y="f11"/>
                                      <a:pt x="f12" y="f13"/>
                                      <a:pt x="f14" y="f15"/>
                                    </a:cubicBezTo>
                                    <a:cubicBezTo>
                                      <a:pt x="f16" y="f17"/>
                                      <a:pt x="f18" y="f19"/>
                                      <a:pt x="f20" y="f21"/>
                                    </a:cubicBezTo>
                                    <a:cubicBezTo>
                                      <a:pt x="f22" y="f23"/>
                                      <a:pt x="f24" y="f25"/>
                                      <a:pt x="f26" y="f27"/>
                                    </a:cubicBezTo>
                                    <a:cubicBezTo>
                                      <a:pt x="f28" y="f3"/>
                                      <a:pt x="f29" y="f30"/>
                                      <a:pt x="f31" y="f32"/>
                                    </a:cubicBezTo>
                                    <a:cubicBezTo>
                                      <a:pt x="f33" y="f34"/>
                                      <a:pt x="f35" y="f36"/>
                                      <a:pt x="f37" y="f38"/>
                                    </a:cubicBezTo>
                                    <a:cubicBezTo>
                                      <a:pt x="f39" y="f40"/>
                                      <a:pt x="f41" y="f42"/>
                                      <a:pt x="f43" y="f44"/>
                                    </a:cubicBezTo>
                                    <a:cubicBezTo>
                                      <a:pt x="f45" y="f46"/>
                                      <a:pt x="f47" y="f48"/>
                                      <a:pt x="f49" y="f6"/>
                                    </a:cubicBezTo>
                                    <a:cubicBezTo>
                                      <a:pt x="f50" y="f48"/>
                                      <a:pt x="f51" y="f52"/>
                                      <a:pt x="f53" y="f44"/>
                                    </a:cubicBezTo>
                                    <a:cubicBezTo>
                                      <a:pt x="f54" y="f55"/>
                                      <a:pt x="f56" y="f57"/>
                                      <a:pt x="f58" y="f3"/>
                                    </a:cubicBezTo>
                                    <a:cubicBezTo>
                                      <a:pt x="f59" y="f60"/>
                                      <a:pt x="f61" y="f62"/>
                                      <a:pt x="f63" y="f21"/>
                                    </a:cubicBezTo>
                                    <a:cubicBezTo>
                                      <a:pt x="f64" y="f65"/>
                                      <a:pt x="f66" y="f67"/>
                                      <a:pt x="f68" y="f2"/>
                                    </a:cubicBezTo>
                                    <a:cubicBezTo>
                                      <a:pt x="f69" y="f70"/>
                                      <a:pt x="f71" y="f72"/>
                                      <a:pt x="f17" y="f15"/>
                                    </a:cubicBezTo>
                                    <a:cubicBezTo>
                                      <a:pt x="f73" y="f74"/>
                                      <a:pt x="f75" y="f76"/>
                                      <a:pt x="f77" y="f78"/>
                                    </a:cubicBezTo>
                                    <a:cubicBezTo>
                                      <a:pt x="f79" y="f80"/>
                                      <a:pt x="f81" y="f82"/>
                                      <a:pt x="f83" y="f84"/>
                                    </a:cubicBezTo>
                                    <a:cubicBezTo>
                                      <a:pt x="f85" y="f86"/>
                                      <a:pt x="f87" y="f88"/>
                                      <a:pt x="f89" y="f90"/>
                                    </a:cubicBezTo>
                                    <a:cubicBezTo>
                                      <a:pt x="f91" y="f92"/>
                                      <a:pt x="f93" y="f94"/>
                                      <a:pt x="f95" y="f94"/>
                                    </a:cubicBezTo>
                                    <a:cubicBezTo>
                                      <a:pt x="f96" y="f94"/>
                                      <a:pt x="f97" y="f98"/>
                                      <a:pt x="f97" y="f90"/>
                                    </a:cubicBezTo>
                                    <a:cubicBezTo>
                                      <a:pt x="f97" y="f99"/>
                                      <a:pt x="f100" y="f101"/>
                                      <a:pt x="f95" y="f78"/>
                                    </a:cubicBezTo>
                                    <a:cubicBezTo>
                                      <a:pt x="f3" y="f102"/>
                                      <a:pt x="f6" y="f103"/>
                                      <a:pt x="f104" y="f105"/>
                                    </a:cubicBezTo>
                                    <a:cubicBezTo>
                                      <a:pt x="f106" y="f107"/>
                                      <a:pt x="f108" y="f109"/>
                                      <a:pt x="f77" y="f110"/>
                                    </a:cubicBezTo>
                                    <a:cubicBezTo>
                                      <a:pt x="f111" y="f112"/>
                                      <a:pt x="f113" y="f114"/>
                                      <a:pt x="f17" y="f115"/>
                                    </a:cubicBezTo>
                                    <a:cubicBezTo>
                                      <a:pt x="f116" y="f117"/>
                                      <a:pt x="f69" y="f118"/>
                                      <a:pt x="f119" y="f120"/>
                                    </a:cubicBezTo>
                                    <a:cubicBezTo>
                                      <a:pt x="f121" y="f122"/>
                                      <a:pt x="f123" y="f124"/>
                                      <a:pt x="f125" y="f90"/>
                                    </a:cubicBezTo>
                                    <a:cubicBezTo>
                                      <a:pt x="f126" y="f127"/>
                                      <a:pt x="f128" y="f129"/>
                                      <a:pt x="f130" y="f92"/>
                                    </a:cubicBezTo>
                                    <a:cubicBezTo>
                                      <a:pt x="f131" y="f132"/>
                                      <a:pt x="f133" y="f134"/>
                                      <a:pt x="f133" y="f135"/>
                                    </a:cubicBezTo>
                                    <a:cubicBezTo>
                                      <a:pt x="f133" y="f136"/>
                                      <a:pt x="f83" y="f122"/>
                                      <a:pt x="f130" y="f94"/>
                                    </a:cubicBezTo>
                                    <a:cubicBezTo>
                                      <a:pt x="f87" y="f122"/>
                                      <a:pt x="f137" y="f136"/>
                                      <a:pt x="f95" y="f135"/>
                                    </a:cubicBezTo>
                                    <a:cubicBezTo>
                                      <a:pt x="f138" y="f139"/>
                                      <a:pt x="f140" y="f141"/>
                                      <a:pt x="f89" y="f142"/>
                                    </a:cubicBezTo>
                                    <a:cubicBezTo>
                                      <a:pt x="f143" y="f144"/>
                                      <a:pt x="f145" y="f146"/>
                                      <a:pt x="f87" y="f84"/>
                                    </a:cubicBezTo>
                                    <a:cubicBezTo>
                                      <a:pt x="f147" y="f56"/>
                                      <a:pt x="f148" y="f149"/>
                                      <a:pt x="f104" y="f84"/>
                                    </a:cubicBezTo>
                                    <a:cubicBezTo>
                                      <a:pt x="f133" y="f150"/>
                                      <a:pt x="f151" y="f115"/>
                                      <a:pt x="f77" y="f115"/>
                                    </a:cubicBezTo>
                                    <a:cubicBezTo>
                                      <a:pt x="f152" y="f115"/>
                                      <a:pt x="f77" y="f90"/>
                                      <a:pt x="f77" y="f90"/>
                                    </a:cubicBezTo>
                                    <a:cubicBezTo>
                                      <a:pt x="f125" y="f153"/>
                                      <a:pt x="f154" y="f155"/>
                                      <a:pt x="f104" y="f120"/>
                                    </a:cubicBezTo>
                                    <a:cubicBezTo>
                                      <a:pt x="f156" y="f157"/>
                                      <a:pt x="f158" y="f159"/>
                                      <a:pt x="f77" y="f117"/>
                                    </a:cubicBezTo>
                                    <a:cubicBezTo>
                                      <a:pt x="f73" y="f115"/>
                                      <a:pt x="f160" y="f161"/>
                                      <a:pt x="f133" y="f110"/>
                                    </a:cubicBezTo>
                                    <a:cubicBezTo>
                                      <a:pt x="f162" y="f163"/>
                                      <a:pt x="f34" y="f164"/>
                                      <a:pt x="f130" y="f105"/>
                                    </a:cubicBezTo>
                                    <a:cubicBezTo>
                                      <a:pt x="f165" y="f166"/>
                                      <a:pt x="f167" y="f168"/>
                                      <a:pt x="f87" y="f168"/>
                                    </a:cubicBezTo>
                                    <a:cubicBezTo>
                                      <a:pt x="f169" y="f168"/>
                                      <a:pt x="f85" y="f170"/>
                                      <a:pt x="f83" y="f105"/>
                                    </a:cubicBezTo>
                                    <a:cubicBezTo>
                                      <a:pt x="f171" y="f172"/>
                                      <a:pt x="f133" y="f173"/>
                                      <a:pt x="f125" y="f174"/>
                                    </a:cubicBezTo>
                                    <a:cubicBezTo>
                                      <a:pt x="f73" y="f115"/>
                                      <a:pt x="f175" y="f54"/>
                                      <a:pt x="f77" y="f84"/>
                                    </a:cubicBezTo>
                                    <a:cubicBezTo>
                                      <a:pt x="f176" y="f177"/>
                                      <a:pt x="f178" y="f179"/>
                                      <a:pt x="f17" y="f120"/>
                                    </a:cubicBezTo>
                                    <a:cubicBezTo>
                                      <a:pt x="f180" y="f181"/>
                                      <a:pt x="f125" y="f127"/>
                                      <a:pt x="f104" y="f92"/>
                                    </a:cubicBezTo>
                                    <a:cubicBezTo>
                                      <a:pt x="f36" y="f182"/>
                                      <a:pt x="f97" y="f183"/>
                                      <a:pt x="f97" y="f183"/>
                                    </a:cubicBezTo>
                                    <a:cubicBezTo>
                                      <a:pt x="f100" y="f184"/>
                                      <a:pt x="f185" y="f135"/>
                                      <a:pt x="f89" y="f135"/>
                                    </a:cubicBezTo>
                                    <a:cubicBezTo>
                                      <a:pt x="f143" y="f135"/>
                                      <a:pt x="f95" y="f8"/>
                                      <a:pt x="f95" y="f183"/>
                                    </a:cubicBezTo>
                                    <a:cubicBezTo>
                                      <a:pt x="f95" y="f186"/>
                                      <a:pt x="f187" y="f188"/>
                                      <a:pt x="f87" y="f105"/>
                                    </a:cubicBezTo>
                                    <a:cubicBezTo>
                                      <a:pt x="f189" y="f173"/>
                                      <a:pt x="f190" y="f191"/>
                                      <a:pt x="f17" y="f84"/>
                                    </a:cubicBezTo>
                                    <a:cubicBezTo>
                                      <a:pt x="f192" y="f120"/>
                                      <a:pt x="f193" y="f194"/>
                                      <a:pt x="f113" y="f92"/>
                                    </a:cubicBezTo>
                                    <a:cubicBezTo>
                                      <a:pt x="f195" y="f196"/>
                                      <a:pt x="f197" y="f198"/>
                                      <a:pt x="f83" y="f94"/>
                                    </a:cubicBezTo>
                                    <a:cubicBezTo>
                                      <a:pt x="f125" y="f122"/>
                                      <a:pt x="f113" y="f199"/>
                                      <a:pt x="f119" y="f135"/>
                                    </a:cubicBezTo>
                                    <a:cubicBezTo>
                                      <a:pt x="f200" y="f201"/>
                                      <a:pt x="f202" y="f203"/>
                                      <a:pt x="f71" y="f84"/>
                                    </a:cubicBezTo>
                                    <a:cubicBezTo>
                                      <a:pt x="f204" y="f205"/>
                                      <a:pt x="f206" y="f207"/>
                                      <a:pt x="f17" y="f90"/>
                                    </a:cubicBezTo>
                                  </a:path>
                                </a:pathLst>
                              </a:custGeom>
                              <a:noFill/>
                              <a:ln w="9528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5FB1F5" id="Полилиния: фигура 7" o:spid="_x0000_s1026" style="position:absolute;margin-left:2.5pt;margin-top:7.2pt;width:16.5pt;height:9.2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 strokeweight=".26467mm">
                      <v:path arrowok="t" o:connecttype="custom" o:connectlocs="104775,0;209550,58420;104775,116840;0,58420;209550,78708;198687,54281;189996,40711;181306,27141;176961,18998;150889,8142;144371,2714;137853,0;90055,2714;44430,24426;35740,40711;33567,48853;27049,54281;20531,70565;11841,94992;5323,100420;3150,108562;978,100420;3150,70565;14013,81422;20531,84136;27049,89564;31394,97706;18359,100420;9668,103134;16186,105848;9668,108562;3150,105848;5323,75993;7496,94992;14013,94992;20531,89564;20531,100420;14013,97706;20531,92278;16186,84136;9668,81422;7496,73279;11841,81422;18359,86850;20531,94992;27049,97706;14013,103134;978,113990;5323,105848;3150,113990;7496,81422;27049,94992;24877,103134;11841,108562;31394,105848;29222,94992;27049,100420" o:connectangles="270,0,90,180,0,0,0,0,0,0,0,0,0,0,0,0,0,0,0,0,0,0,0,0,0,0,0,0,0,0,0,0,0,0,0,0,0,0,0,0,0,0,0,0,0,0,0,0,0,0,0,0,0,0,0,0,0" textboxrect="0,0,1929,861"/>
                    </v:shape>
                  </w:pict>
                </mc:Fallback>
              </mc:AlternateContent>
            </w: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4A101C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noProof/>
                <w:kern w:val="0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6F120640" wp14:editId="65B649C1">
                      <wp:simplePos x="0" y="0"/>
                      <wp:positionH relativeFrom="column">
                        <wp:posOffset>40640</wp:posOffset>
                      </wp:positionH>
                      <wp:positionV relativeFrom="paragraph">
                        <wp:posOffset>96520</wp:posOffset>
                      </wp:positionV>
                      <wp:extent cx="209550" cy="114300"/>
                      <wp:effectExtent l="0" t="0" r="19047" b="12070"/>
                      <wp:wrapNone/>
                      <wp:docPr id="1436359398" name="Полилиния: фигура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114300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360"/>
                                  <a:gd name="f3" fmla="val 180"/>
                                  <a:gd name="f4" fmla="val w"/>
                                  <a:gd name="f5" fmla="val h"/>
                                  <a:gd name="f6" fmla="val 0"/>
                                  <a:gd name="f7" fmla="val 1929"/>
                                  <a:gd name="f8" fmla="val 861"/>
                                  <a:gd name="f9" fmla="val 580"/>
                                  <a:gd name="f10" fmla="val 1902"/>
                                  <a:gd name="f11" fmla="val 474"/>
                                  <a:gd name="f12" fmla="val 1921"/>
                                  <a:gd name="f13" fmla="val 461"/>
                                  <a:gd name="f14" fmla="val 1829"/>
                                  <a:gd name="f15" fmla="val 400"/>
                                  <a:gd name="f16" fmla="val 1779"/>
                                  <a:gd name="f17" fmla="val 249"/>
                                  <a:gd name="f18" fmla="val 1852"/>
                                  <a:gd name="f19" fmla="val 429"/>
                                  <a:gd name="f20" fmla="val 1749"/>
                                  <a:gd name="f21" fmla="val 300"/>
                                  <a:gd name="f22" fmla="val 1639"/>
                                  <a:gd name="f23" fmla="val 162"/>
                                  <a:gd name="f24" fmla="val 1841"/>
                                  <a:gd name="f25" fmla="val 315"/>
                                  <a:gd name="f26" fmla="val 1669"/>
                                  <a:gd name="f27" fmla="val 200"/>
                                  <a:gd name="f28" fmla="val 1656"/>
                                  <a:gd name="f29" fmla="val 1649"/>
                                  <a:gd name="f30" fmla="val 153"/>
                                  <a:gd name="f31" fmla="val 1629"/>
                                  <a:gd name="f32" fmla="val 140"/>
                                  <a:gd name="f33" fmla="val 1571"/>
                                  <a:gd name="f34" fmla="val 104"/>
                                  <a:gd name="f35" fmla="val 1458"/>
                                  <a:gd name="f36" fmla="val 83"/>
                                  <a:gd name="f37" fmla="val 1389"/>
                                  <a:gd name="f38" fmla="val 60"/>
                                  <a:gd name="f39" fmla="val 1366"/>
                                  <a:gd name="f40" fmla="val 52"/>
                                  <a:gd name="f41" fmla="val 1350"/>
                                  <a:gd name="f42" fmla="val 31"/>
                                  <a:gd name="f43" fmla="val 1329"/>
                                  <a:gd name="f44" fmla="val 20"/>
                                  <a:gd name="f45" fmla="val 1310"/>
                                  <a:gd name="f46" fmla="val 11"/>
                                  <a:gd name="f47" fmla="val 1289"/>
                                  <a:gd name="f48" fmla="val 7"/>
                                  <a:gd name="f49" fmla="val 1269"/>
                                  <a:gd name="f50" fmla="val 1122"/>
                                  <a:gd name="f51" fmla="val 975"/>
                                  <a:gd name="f52" fmla="val 4"/>
                                  <a:gd name="f53" fmla="val 829"/>
                                  <a:gd name="f54" fmla="val 685"/>
                                  <a:gd name="f55" fmla="val 35"/>
                                  <a:gd name="f56" fmla="val 542"/>
                                  <a:gd name="f57" fmla="val 136"/>
                                  <a:gd name="f58" fmla="val 409"/>
                                  <a:gd name="f59" fmla="val 382"/>
                                  <a:gd name="f60" fmla="val 220"/>
                                  <a:gd name="f61" fmla="val 356"/>
                                  <a:gd name="f62" fmla="val 260"/>
                                  <a:gd name="f63" fmla="val 329"/>
                                  <a:gd name="f64" fmla="val 317"/>
                                  <a:gd name="f65" fmla="val 318"/>
                                  <a:gd name="f66" fmla="val 322"/>
                                  <a:gd name="f67" fmla="val 344"/>
                                  <a:gd name="f68" fmla="val 309"/>
                                  <a:gd name="f69" fmla="val 294"/>
                                  <a:gd name="f70" fmla="val 379"/>
                                  <a:gd name="f71" fmla="val 269"/>
                                  <a:gd name="f72" fmla="val 387"/>
                                  <a:gd name="f73" fmla="val 176"/>
                                  <a:gd name="f74" fmla="val 619"/>
                                  <a:gd name="f75" fmla="val 292"/>
                                  <a:gd name="f76" fmla="val 287"/>
                                  <a:gd name="f77" fmla="val 189"/>
                                  <a:gd name="f78" fmla="val 520"/>
                                  <a:gd name="f79" fmla="val 157"/>
                                  <a:gd name="f80" fmla="val 591"/>
                                  <a:gd name="f81" fmla="val 163"/>
                                  <a:gd name="f82" fmla="val 646"/>
                                  <a:gd name="f83" fmla="val 109"/>
                                  <a:gd name="f84" fmla="val 700"/>
                                  <a:gd name="f85" fmla="val 92"/>
                                  <a:gd name="f86" fmla="val 717"/>
                                  <a:gd name="f87" fmla="val 69"/>
                                  <a:gd name="f88" fmla="val 727"/>
                                  <a:gd name="f89" fmla="val 49"/>
                                  <a:gd name="f90" fmla="val 740"/>
                                  <a:gd name="f91" fmla="val 42"/>
                                  <a:gd name="f92" fmla="val 760"/>
                                  <a:gd name="f93" fmla="val 50"/>
                                  <a:gd name="f94" fmla="val 800"/>
                                  <a:gd name="f95" fmla="val 29"/>
                                  <a:gd name="f96" fmla="val 8"/>
                                  <a:gd name="f97" fmla="val 9"/>
                                  <a:gd name="f98" fmla="val 761"/>
                                  <a:gd name="f99" fmla="val 666"/>
                                  <a:gd name="f100" fmla="val 22"/>
                                  <a:gd name="f101" fmla="val 593"/>
                                  <a:gd name="f102" fmla="val 570"/>
                                  <a:gd name="f103" fmla="val 497"/>
                                  <a:gd name="f104" fmla="val 129"/>
                                  <a:gd name="f105" fmla="val 600"/>
                                  <a:gd name="f106" fmla="val 145"/>
                                  <a:gd name="f107" fmla="val 613"/>
                                  <a:gd name="f108" fmla="val 170"/>
                                  <a:gd name="f109" fmla="val 611"/>
                                  <a:gd name="f110" fmla="val 620"/>
                                  <a:gd name="f111" fmla="val 210"/>
                                  <a:gd name="f112" fmla="val 631"/>
                                  <a:gd name="f113" fmla="val 229"/>
                                  <a:gd name="f114" fmla="val 647"/>
                                  <a:gd name="f115" fmla="val 660"/>
                                  <a:gd name="f116" fmla="val 262"/>
                                  <a:gd name="f117" fmla="val 680"/>
                                  <a:gd name="f118" fmla="val 696"/>
                                  <a:gd name="f119" fmla="val 289"/>
                                  <a:gd name="f120" fmla="val 720"/>
                                  <a:gd name="f121" fmla="val 274"/>
                                  <a:gd name="f122" fmla="val 793"/>
                                  <a:gd name="f123" fmla="val 197"/>
                                  <a:gd name="f124" fmla="val 749"/>
                                  <a:gd name="f125" fmla="val 169"/>
                                  <a:gd name="f126" fmla="val 142"/>
                                  <a:gd name="f127" fmla="val 747"/>
                                  <a:gd name="f128" fmla="val 101"/>
                                  <a:gd name="f129" fmla="val 735"/>
                                  <a:gd name="f130" fmla="val 89"/>
                                  <a:gd name="f131" fmla="val 80"/>
                                  <a:gd name="f132" fmla="val 779"/>
                                  <a:gd name="f133" fmla="val 149"/>
                                  <a:gd name="f134" fmla="val 759"/>
                                  <a:gd name="f135" fmla="val 780"/>
                                  <a:gd name="f136" fmla="val 801"/>
                                  <a:gd name="f137" fmla="val 32"/>
                                  <a:gd name="f138" fmla="val 17"/>
                                  <a:gd name="f139" fmla="val 707"/>
                                  <a:gd name="f140" fmla="val 16"/>
                                  <a:gd name="f141" fmla="val 626"/>
                                  <a:gd name="f142" fmla="val 560"/>
                                  <a:gd name="f143" fmla="val 70"/>
                                  <a:gd name="f144" fmla="val 518"/>
                                  <a:gd name="f145" fmla="val 62"/>
                                  <a:gd name="f146" fmla="val 653"/>
                                  <a:gd name="f147" fmla="val 122"/>
                                  <a:gd name="f148" fmla="val 102"/>
                                  <a:gd name="f149" fmla="val 538"/>
                                  <a:gd name="f150" fmla="val 687"/>
                                  <a:gd name="f151" fmla="val 165"/>
                                  <a:gd name="f152" fmla="val 349"/>
                                  <a:gd name="f153" fmla="val 733"/>
                                  <a:gd name="f154" fmla="val 111"/>
                                  <a:gd name="f155" fmla="val 732"/>
                                  <a:gd name="f156" fmla="val 199"/>
                                  <a:gd name="f157" fmla="val 673"/>
                                  <a:gd name="f158" fmla="val 324"/>
                                  <a:gd name="f159" fmla="val 725"/>
                                  <a:gd name="f160" fmla="val 168"/>
                                  <a:gd name="f161" fmla="val 635"/>
                                  <a:gd name="f162" fmla="val 133"/>
                                  <a:gd name="f163" fmla="val 607"/>
                                  <a:gd name="f164" fmla="val 615"/>
                                  <a:gd name="f165" fmla="val 74"/>
                                  <a:gd name="f166" fmla="val 585"/>
                                  <a:gd name="f167" fmla="val 48"/>
                                  <a:gd name="f168" fmla="val 540"/>
                                  <a:gd name="f169" fmla="val 93"/>
                                  <a:gd name="f170" fmla="val 583"/>
                                  <a:gd name="f171" fmla="val 126"/>
                                  <a:gd name="f172" fmla="val 617"/>
                                  <a:gd name="f173" fmla="val 627"/>
                                  <a:gd name="f174" fmla="val 640"/>
                                  <a:gd name="f175" fmla="val 174"/>
                                  <a:gd name="f176" fmla="val 204"/>
                                  <a:gd name="f177" fmla="val 715"/>
                                  <a:gd name="f178" fmla="val 264"/>
                                  <a:gd name="f179" fmla="val 705"/>
                                  <a:gd name="f180" fmla="val 219"/>
                                  <a:gd name="f181" fmla="val 750"/>
                                  <a:gd name="f182" fmla="val 775"/>
                                  <a:gd name="f183" fmla="val 840"/>
                                  <a:gd name="f184" fmla="val 820"/>
                                  <a:gd name="f185" fmla="val 25"/>
                                  <a:gd name="f186" fmla="val 790"/>
                                  <a:gd name="f187" fmla="val 58"/>
                                  <a:gd name="f188" fmla="val 657"/>
                                  <a:gd name="f189" fmla="val 175"/>
                                  <a:gd name="f190" fmla="val 188"/>
                                  <a:gd name="f191" fmla="val 608"/>
                                  <a:gd name="f192" fmla="val 242"/>
                                  <a:gd name="f193" fmla="val 246"/>
                                  <a:gd name="f194" fmla="val 748"/>
                                  <a:gd name="f195" fmla="val 195"/>
                                  <a:gd name="f196" fmla="val 785"/>
                                  <a:gd name="f197" fmla="val 67"/>
                                  <a:gd name="f198" fmla="val 805"/>
                                  <a:gd name="f199" fmla="val 787"/>
                                  <a:gd name="f200" fmla="val 282"/>
                                  <a:gd name="f201" fmla="val 753"/>
                                  <a:gd name="f202" fmla="val 284"/>
                                  <a:gd name="f203" fmla="val 723"/>
                                  <a:gd name="f204" fmla="val 187"/>
                                  <a:gd name="f205" fmla="val 577"/>
                                  <a:gd name="f206" fmla="val 207"/>
                                  <a:gd name="f207" fmla="val 698"/>
                                  <a:gd name="f208" fmla="+- 0 0 -90"/>
                                  <a:gd name="f209" fmla="*/ f4 1 1929"/>
                                  <a:gd name="f210" fmla="*/ f5 1 861"/>
                                  <a:gd name="f211" fmla="val f6"/>
                                  <a:gd name="f212" fmla="val f7"/>
                                  <a:gd name="f213" fmla="val f8"/>
                                  <a:gd name="f214" fmla="*/ f208 f0 1"/>
                                  <a:gd name="f215" fmla="+- f213 0 f211"/>
                                  <a:gd name="f216" fmla="+- f212 0 f211"/>
                                  <a:gd name="f217" fmla="*/ f214 1 f3"/>
                                  <a:gd name="f218" fmla="*/ f216 1 1929"/>
                                  <a:gd name="f219" fmla="*/ f215 1 861"/>
                                  <a:gd name="f220" fmla="*/ 1929 f216 1"/>
                                  <a:gd name="f221" fmla="*/ 580 f215 1"/>
                                  <a:gd name="f222" fmla="*/ 1829 f216 1"/>
                                  <a:gd name="f223" fmla="*/ 400 f215 1"/>
                                  <a:gd name="f224" fmla="*/ 1749 f216 1"/>
                                  <a:gd name="f225" fmla="*/ 300 f215 1"/>
                                  <a:gd name="f226" fmla="*/ 1669 f216 1"/>
                                  <a:gd name="f227" fmla="*/ 200 f215 1"/>
                                  <a:gd name="f228" fmla="*/ 1629 f216 1"/>
                                  <a:gd name="f229" fmla="*/ 140 f215 1"/>
                                  <a:gd name="f230" fmla="*/ 1389 f216 1"/>
                                  <a:gd name="f231" fmla="*/ 60 f215 1"/>
                                  <a:gd name="f232" fmla="*/ 1329 f216 1"/>
                                  <a:gd name="f233" fmla="*/ 20 f215 1"/>
                                  <a:gd name="f234" fmla="*/ 1269 f216 1"/>
                                  <a:gd name="f235" fmla="*/ 0 f215 1"/>
                                  <a:gd name="f236" fmla="*/ 829 f216 1"/>
                                  <a:gd name="f237" fmla="*/ 409 f216 1"/>
                                  <a:gd name="f238" fmla="*/ 180 f215 1"/>
                                  <a:gd name="f239" fmla="*/ 329 f216 1"/>
                                  <a:gd name="f240" fmla="*/ 309 f216 1"/>
                                  <a:gd name="f241" fmla="*/ 360 f215 1"/>
                                  <a:gd name="f242" fmla="*/ 249 f216 1"/>
                                  <a:gd name="f243" fmla="*/ 189 f216 1"/>
                                  <a:gd name="f244" fmla="*/ 520 f215 1"/>
                                  <a:gd name="f245" fmla="*/ 109 f216 1"/>
                                  <a:gd name="f246" fmla="*/ 700 f215 1"/>
                                  <a:gd name="f247" fmla="*/ 49 f216 1"/>
                                  <a:gd name="f248" fmla="*/ 740 f215 1"/>
                                  <a:gd name="f249" fmla="*/ 29 f216 1"/>
                                  <a:gd name="f250" fmla="*/ 800 f215 1"/>
                                  <a:gd name="f251" fmla="*/ 9 f216 1"/>
                                  <a:gd name="f252" fmla="*/ 129 f216 1"/>
                                  <a:gd name="f253" fmla="*/ 600 f215 1"/>
                                  <a:gd name="f254" fmla="*/ 620 f215 1"/>
                                  <a:gd name="f255" fmla="*/ 660 f215 1"/>
                                  <a:gd name="f256" fmla="*/ 289 f216 1"/>
                                  <a:gd name="f257" fmla="*/ 720 f215 1"/>
                                  <a:gd name="f258" fmla="*/ 169 f216 1"/>
                                  <a:gd name="f259" fmla="*/ 89 f216 1"/>
                                  <a:gd name="f260" fmla="*/ 760 f215 1"/>
                                  <a:gd name="f261" fmla="*/ 149 f216 1"/>
                                  <a:gd name="f262" fmla="*/ 780 f215 1"/>
                                  <a:gd name="f263" fmla="*/ 560 f215 1"/>
                                  <a:gd name="f264" fmla="*/ 69 f216 1"/>
                                  <a:gd name="f265" fmla="*/ 680 f215 1"/>
                                  <a:gd name="f266" fmla="*/ 540 f215 1"/>
                                  <a:gd name="f267" fmla="*/ 640 f215 1"/>
                                  <a:gd name="f268" fmla="*/ 840 f215 1"/>
                                  <a:gd name="f269" fmla="*/ 229 f216 1"/>
                                  <a:gd name="f270" fmla="*/ 269 f216 1"/>
                                  <a:gd name="f271" fmla="+- f217 0 f1"/>
                                  <a:gd name="f272" fmla="*/ f220 1 1929"/>
                                  <a:gd name="f273" fmla="*/ f221 1 861"/>
                                  <a:gd name="f274" fmla="*/ f222 1 1929"/>
                                  <a:gd name="f275" fmla="*/ f223 1 861"/>
                                  <a:gd name="f276" fmla="*/ f224 1 1929"/>
                                  <a:gd name="f277" fmla="*/ f225 1 861"/>
                                  <a:gd name="f278" fmla="*/ f226 1 1929"/>
                                  <a:gd name="f279" fmla="*/ f227 1 861"/>
                                  <a:gd name="f280" fmla="*/ f228 1 1929"/>
                                  <a:gd name="f281" fmla="*/ f229 1 861"/>
                                  <a:gd name="f282" fmla="*/ f230 1 1929"/>
                                  <a:gd name="f283" fmla="*/ f231 1 861"/>
                                  <a:gd name="f284" fmla="*/ f232 1 1929"/>
                                  <a:gd name="f285" fmla="*/ f233 1 861"/>
                                  <a:gd name="f286" fmla="*/ f234 1 1929"/>
                                  <a:gd name="f287" fmla="*/ f235 1 861"/>
                                  <a:gd name="f288" fmla="*/ f236 1 1929"/>
                                  <a:gd name="f289" fmla="*/ f237 1 1929"/>
                                  <a:gd name="f290" fmla="*/ f238 1 861"/>
                                  <a:gd name="f291" fmla="*/ f239 1 1929"/>
                                  <a:gd name="f292" fmla="*/ f240 1 1929"/>
                                  <a:gd name="f293" fmla="*/ f241 1 861"/>
                                  <a:gd name="f294" fmla="*/ f242 1 1929"/>
                                  <a:gd name="f295" fmla="*/ f243 1 1929"/>
                                  <a:gd name="f296" fmla="*/ f244 1 861"/>
                                  <a:gd name="f297" fmla="*/ f245 1 1929"/>
                                  <a:gd name="f298" fmla="*/ f246 1 861"/>
                                  <a:gd name="f299" fmla="*/ f247 1 1929"/>
                                  <a:gd name="f300" fmla="*/ f248 1 861"/>
                                  <a:gd name="f301" fmla="*/ f249 1 1929"/>
                                  <a:gd name="f302" fmla="*/ f250 1 861"/>
                                  <a:gd name="f303" fmla="*/ f251 1 1929"/>
                                  <a:gd name="f304" fmla="*/ f252 1 1929"/>
                                  <a:gd name="f305" fmla="*/ f253 1 861"/>
                                  <a:gd name="f306" fmla="*/ f254 1 861"/>
                                  <a:gd name="f307" fmla="*/ f255 1 861"/>
                                  <a:gd name="f308" fmla="*/ f256 1 1929"/>
                                  <a:gd name="f309" fmla="*/ f257 1 861"/>
                                  <a:gd name="f310" fmla="*/ f258 1 1929"/>
                                  <a:gd name="f311" fmla="*/ f259 1 1929"/>
                                  <a:gd name="f312" fmla="*/ f260 1 861"/>
                                  <a:gd name="f313" fmla="*/ f261 1 1929"/>
                                  <a:gd name="f314" fmla="*/ f262 1 861"/>
                                  <a:gd name="f315" fmla="*/ f263 1 861"/>
                                  <a:gd name="f316" fmla="*/ f264 1 1929"/>
                                  <a:gd name="f317" fmla="*/ f265 1 861"/>
                                  <a:gd name="f318" fmla="*/ f266 1 861"/>
                                  <a:gd name="f319" fmla="*/ f267 1 861"/>
                                  <a:gd name="f320" fmla="*/ f268 1 861"/>
                                  <a:gd name="f321" fmla="*/ f269 1 1929"/>
                                  <a:gd name="f322" fmla="*/ f270 1 1929"/>
                                  <a:gd name="f323" fmla="*/ 0 1 f218"/>
                                  <a:gd name="f324" fmla="*/ f212 1 f218"/>
                                  <a:gd name="f325" fmla="*/ 0 1 f219"/>
                                  <a:gd name="f326" fmla="*/ f213 1 f219"/>
                                  <a:gd name="f327" fmla="*/ f272 1 f218"/>
                                  <a:gd name="f328" fmla="*/ f273 1 f219"/>
                                  <a:gd name="f329" fmla="*/ f274 1 f218"/>
                                  <a:gd name="f330" fmla="*/ f275 1 f219"/>
                                  <a:gd name="f331" fmla="*/ f276 1 f218"/>
                                  <a:gd name="f332" fmla="*/ f277 1 f219"/>
                                  <a:gd name="f333" fmla="*/ f278 1 f218"/>
                                  <a:gd name="f334" fmla="*/ f279 1 f219"/>
                                  <a:gd name="f335" fmla="*/ f280 1 f218"/>
                                  <a:gd name="f336" fmla="*/ f281 1 f219"/>
                                  <a:gd name="f337" fmla="*/ f282 1 f218"/>
                                  <a:gd name="f338" fmla="*/ f283 1 f219"/>
                                  <a:gd name="f339" fmla="*/ f284 1 f218"/>
                                  <a:gd name="f340" fmla="*/ f285 1 f219"/>
                                  <a:gd name="f341" fmla="*/ f286 1 f218"/>
                                  <a:gd name="f342" fmla="*/ f287 1 f219"/>
                                  <a:gd name="f343" fmla="*/ f288 1 f218"/>
                                  <a:gd name="f344" fmla="*/ f289 1 f218"/>
                                  <a:gd name="f345" fmla="*/ f290 1 f219"/>
                                  <a:gd name="f346" fmla="*/ f291 1 f218"/>
                                  <a:gd name="f347" fmla="*/ f292 1 f218"/>
                                  <a:gd name="f348" fmla="*/ f293 1 f219"/>
                                  <a:gd name="f349" fmla="*/ f294 1 f218"/>
                                  <a:gd name="f350" fmla="*/ f295 1 f218"/>
                                  <a:gd name="f351" fmla="*/ f296 1 f219"/>
                                  <a:gd name="f352" fmla="*/ f297 1 f218"/>
                                  <a:gd name="f353" fmla="*/ f298 1 f219"/>
                                  <a:gd name="f354" fmla="*/ f299 1 f218"/>
                                  <a:gd name="f355" fmla="*/ f300 1 f219"/>
                                  <a:gd name="f356" fmla="*/ f301 1 f218"/>
                                  <a:gd name="f357" fmla="*/ f302 1 f219"/>
                                  <a:gd name="f358" fmla="*/ f303 1 f218"/>
                                  <a:gd name="f359" fmla="*/ f304 1 f218"/>
                                  <a:gd name="f360" fmla="*/ f305 1 f219"/>
                                  <a:gd name="f361" fmla="*/ f306 1 f219"/>
                                  <a:gd name="f362" fmla="*/ f307 1 f219"/>
                                  <a:gd name="f363" fmla="*/ f308 1 f218"/>
                                  <a:gd name="f364" fmla="*/ f309 1 f219"/>
                                  <a:gd name="f365" fmla="*/ f310 1 f218"/>
                                  <a:gd name="f366" fmla="*/ f311 1 f218"/>
                                  <a:gd name="f367" fmla="*/ f312 1 f219"/>
                                  <a:gd name="f368" fmla="*/ f313 1 f218"/>
                                  <a:gd name="f369" fmla="*/ f314 1 f219"/>
                                  <a:gd name="f370" fmla="*/ f315 1 f219"/>
                                  <a:gd name="f371" fmla="*/ f316 1 f218"/>
                                  <a:gd name="f372" fmla="*/ f317 1 f219"/>
                                  <a:gd name="f373" fmla="*/ f318 1 f219"/>
                                  <a:gd name="f374" fmla="*/ f319 1 f219"/>
                                  <a:gd name="f375" fmla="*/ f320 1 f219"/>
                                  <a:gd name="f376" fmla="*/ f321 1 f218"/>
                                  <a:gd name="f377" fmla="*/ f322 1 f218"/>
                                  <a:gd name="f378" fmla="*/ f323 f209 1"/>
                                  <a:gd name="f379" fmla="*/ f324 f209 1"/>
                                  <a:gd name="f380" fmla="*/ f326 f210 1"/>
                                  <a:gd name="f381" fmla="*/ f325 f210 1"/>
                                  <a:gd name="f382" fmla="*/ f327 f209 1"/>
                                  <a:gd name="f383" fmla="*/ f328 f210 1"/>
                                  <a:gd name="f384" fmla="*/ f329 f209 1"/>
                                  <a:gd name="f385" fmla="*/ f330 f210 1"/>
                                  <a:gd name="f386" fmla="*/ f331 f209 1"/>
                                  <a:gd name="f387" fmla="*/ f332 f210 1"/>
                                  <a:gd name="f388" fmla="*/ f333 f209 1"/>
                                  <a:gd name="f389" fmla="*/ f334 f210 1"/>
                                  <a:gd name="f390" fmla="*/ f335 f209 1"/>
                                  <a:gd name="f391" fmla="*/ f336 f210 1"/>
                                  <a:gd name="f392" fmla="*/ f337 f209 1"/>
                                  <a:gd name="f393" fmla="*/ f338 f210 1"/>
                                  <a:gd name="f394" fmla="*/ f339 f209 1"/>
                                  <a:gd name="f395" fmla="*/ f340 f210 1"/>
                                  <a:gd name="f396" fmla="*/ f341 f209 1"/>
                                  <a:gd name="f397" fmla="*/ f342 f210 1"/>
                                  <a:gd name="f398" fmla="*/ f343 f209 1"/>
                                  <a:gd name="f399" fmla="*/ f344 f209 1"/>
                                  <a:gd name="f400" fmla="*/ f345 f210 1"/>
                                  <a:gd name="f401" fmla="*/ f346 f209 1"/>
                                  <a:gd name="f402" fmla="*/ f347 f209 1"/>
                                  <a:gd name="f403" fmla="*/ f348 f210 1"/>
                                  <a:gd name="f404" fmla="*/ f349 f209 1"/>
                                  <a:gd name="f405" fmla="*/ f350 f209 1"/>
                                  <a:gd name="f406" fmla="*/ f351 f210 1"/>
                                  <a:gd name="f407" fmla="*/ f352 f209 1"/>
                                  <a:gd name="f408" fmla="*/ f353 f210 1"/>
                                  <a:gd name="f409" fmla="*/ f354 f209 1"/>
                                  <a:gd name="f410" fmla="*/ f355 f210 1"/>
                                  <a:gd name="f411" fmla="*/ f356 f209 1"/>
                                  <a:gd name="f412" fmla="*/ f357 f210 1"/>
                                  <a:gd name="f413" fmla="*/ f358 f209 1"/>
                                  <a:gd name="f414" fmla="*/ f359 f209 1"/>
                                  <a:gd name="f415" fmla="*/ f360 f210 1"/>
                                  <a:gd name="f416" fmla="*/ f361 f210 1"/>
                                  <a:gd name="f417" fmla="*/ f362 f210 1"/>
                                  <a:gd name="f418" fmla="*/ f363 f209 1"/>
                                  <a:gd name="f419" fmla="*/ f364 f210 1"/>
                                  <a:gd name="f420" fmla="*/ f365 f209 1"/>
                                  <a:gd name="f421" fmla="*/ f366 f209 1"/>
                                  <a:gd name="f422" fmla="*/ f367 f210 1"/>
                                  <a:gd name="f423" fmla="*/ f368 f209 1"/>
                                  <a:gd name="f424" fmla="*/ f369 f210 1"/>
                                  <a:gd name="f425" fmla="*/ f370 f210 1"/>
                                  <a:gd name="f426" fmla="*/ f371 f209 1"/>
                                  <a:gd name="f427" fmla="*/ f372 f210 1"/>
                                  <a:gd name="f428" fmla="*/ f373 f210 1"/>
                                  <a:gd name="f429" fmla="*/ f374 f210 1"/>
                                  <a:gd name="f430" fmla="*/ f375 f210 1"/>
                                  <a:gd name="f431" fmla="*/ f376 f209 1"/>
                                  <a:gd name="f432" fmla="*/ f377 f209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271">
                                    <a:pos x="f382" y="f383"/>
                                  </a:cxn>
                                  <a:cxn ang="f271">
                                    <a:pos x="f384" y="f385"/>
                                  </a:cxn>
                                  <a:cxn ang="f271">
                                    <a:pos x="f386" y="f387"/>
                                  </a:cxn>
                                  <a:cxn ang="f271">
                                    <a:pos x="f388" y="f389"/>
                                  </a:cxn>
                                  <a:cxn ang="f271">
                                    <a:pos x="f390" y="f391"/>
                                  </a:cxn>
                                  <a:cxn ang="f271">
                                    <a:pos x="f392" y="f393"/>
                                  </a:cxn>
                                  <a:cxn ang="f271">
                                    <a:pos x="f394" y="f395"/>
                                  </a:cxn>
                                  <a:cxn ang="f271">
                                    <a:pos x="f396" y="f397"/>
                                  </a:cxn>
                                  <a:cxn ang="f271">
                                    <a:pos x="f398" y="f395"/>
                                  </a:cxn>
                                  <a:cxn ang="f271">
                                    <a:pos x="f399" y="f400"/>
                                  </a:cxn>
                                  <a:cxn ang="f271">
                                    <a:pos x="f401" y="f387"/>
                                  </a:cxn>
                                  <a:cxn ang="f271">
                                    <a:pos x="f402" y="f403"/>
                                  </a:cxn>
                                  <a:cxn ang="f271">
                                    <a:pos x="f404" y="f385"/>
                                  </a:cxn>
                                  <a:cxn ang="f271">
                                    <a:pos x="f405" y="f406"/>
                                  </a:cxn>
                                  <a:cxn ang="f271">
                                    <a:pos x="f407" y="f408"/>
                                  </a:cxn>
                                  <a:cxn ang="f271">
                                    <a:pos x="f409" y="f410"/>
                                  </a:cxn>
                                  <a:cxn ang="f271">
                                    <a:pos x="f411" y="f412"/>
                                  </a:cxn>
                                  <a:cxn ang="f271">
                                    <a:pos x="f413" y="f410"/>
                                  </a:cxn>
                                  <a:cxn ang="f271">
                                    <a:pos x="f411" y="f406"/>
                                  </a:cxn>
                                  <a:cxn ang="f271">
                                    <a:pos x="f414" y="f415"/>
                                  </a:cxn>
                                  <a:cxn ang="f271">
                                    <a:pos x="f405" y="f416"/>
                                  </a:cxn>
                                  <a:cxn ang="f271">
                                    <a:pos x="f404" y="f417"/>
                                  </a:cxn>
                                  <a:cxn ang="f271">
                                    <a:pos x="f418" y="f419"/>
                                  </a:cxn>
                                  <a:cxn ang="f271">
                                    <a:pos x="f420" y="f410"/>
                                  </a:cxn>
                                  <a:cxn ang="f271">
                                    <a:pos x="f421" y="f422"/>
                                  </a:cxn>
                                  <a:cxn ang="f271">
                                    <a:pos x="f423" y="f424"/>
                                  </a:cxn>
                                  <a:cxn ang="f271">
                                    <a:pos x="f421" y="f412"/>
                                  </a:cxn>
                                  <a:cxn ang="f271">
                                    <a:pos x="f411" y="f424"/>
                                  </a:cxn>
                                  <a:cxn ang="f271">
                                    <a:pos x="f409" y="f425"/>
                                  </a:cxn>
                                  <a:cxn ang="f271">
                                    <a:pos x="f426" y="f408"/>
                                  </a:cxn>
                                  <a:cxn ang="f271">
                                    <a:pos x="f414" y="f408"/>
                                  </a:cxn>
                                  <a:cxn ang="f271">
                                    <a:pos x="f405" y="f417"/>
                                  </a:cxn>
                                  <a:cxn ang="f271">
                                    <a:pos x="f405" y="f410"/>
                                  </a:cxn>
                                  <a:cxn ang="f271">
                                    <a:pos x="f414" y="f419"/>
                                  </a:cxn>
                                  <a:cxn ang="f271">
                                    <a:pos x="f405" y="f427"/>
                                  </a:cxn>
                                  <a:cxn ang="f271">
                                    <a:pos x="f423" y="f416"/>
                                  </a:cxn>
                                  <a:cxn ang="f271">
                                    <a:pos x="f421" y="f415"/>
                                  </a:cxn>
                                  <a:cxn ang="f271">
                                    <a:pos x="f426" y="f428"/>
                                  </a:cxn>
                                  <a:cxn ang="f271">
                                    <a:pos x="f407" y="f415"/>
                                  </a:cxn>
                                  <a:cxn ang="f271">
                                    <a:pos x="f420" y="f429"/>
                                  </a:cxn>
                                  <a:cxn ang="f271">
                                    <a:pos x="f405" y="f408"/>
                                  </a:cxn>
                                  <a:cxn ang="f271">
                                    <a:pos x="f404" y="f419"/>
                                  </a:cxn>
                                  <a:cxn ang="f271">
                                    <a:pos x="f414" y="f422"/>
                                  </a:cxn>
                                  <a:cxn ang="f271">
                                    <a:pos x="f413" y="f430"/>
                                  </a:cxn>
                                  <a:cxn ang="f271">
                                    <a:pos x="f409" y="f424"/>
                                  </a:cxn>
                                  <a:cxn ang="f271">
                                    <a:pos x="f411" y="f430"/>
                                  </a:cxn>
                                  <a:cxn ang="f271">
                                    <a:pos x="f426" y="f415"/>
                                  </a:cxn>
                                  <a:cxn ang="f271">
                                    <a:pos x="f404" y="f408"/>
                                  </a:cxn>
                                  <a:cxn ang="f271">
                                    <a:pos x="f431" y="f422"/>
                                  </a:cxn>
                                  <a:cxn ang="f271">
                                    <a:pos x="f407" y="f412"/>
                                  </a:cxn>
                                  <a:cxn ang="f271">
                                    <a:pos x="f418" y="f424"/>
                                  </a:cxn>
                                  <a:cxn ang="f271">
                                    <a:pos x="f432" y="f408"/>
                                  </a:cxn>
                                  <a:cxn ang="f271">
                                    <a:pos x="f404" y="f410"/>
                                  </a:cxn>
                                </a:cxnLst>
                                <a:rect l="f378" t="f381" r="f379" b="f380"/>
                                <a:pathLst>
                                  <a:path w="1929" h="861">
                                    <a:moveTo>
                                      <a:pt x="f7" y="f9"/>
                                    </a:moveTo>
                                    <a:cubicBezTo>
                                      <a:pt x="f10" y="f11"/>
                                      <a:pt x="f12" y="f13"/>
                                      <a:pt x="f14" y="f15"/>
                                    </a:cubicBezTo>
                                    <a:cubicBezTo>
                                      <a:pt x="f16" y="f17"/>
                                      <a:pt x="f18" y="f19"/>
                                      <a:pt x="f20" y="f21"/>
                                    </a:cubicBezTo>
                                    <a:cubicBezTo>
                                      <a:pt x="f22" y="f23"/>
                                      <a:pt x="f24" y="f25"/>
                                      <a:pt x="f26" y="f27"/>
                                    </a:cubicBezTo>
                                    <a:cubicBezTo>
                                      <a:pt x="f28" y="f3"/>
                                      <a:pt x="f29" y="f30"/>
                                      <a:pt x="f31" y="f32"/>
                                    </a:cubicBezTo>
                                    <a:cubicBezTo>
                                      <a:pt x="f33" y="f34"/>
                                      <a:pt x="f35" y="f36"/>
                                      <a:pt x="f37" y="f38"/>
                                    </a:cubicBezTo>
                                    <a:cubicBezTo>
                                      <a:pt x="f39" y="f40"/>
                                      <a:pt x="f41" y="f42"/>
                                      <a:pt x="f43" y="f44"/>
                                    </a:cubicBezTo>
                                    <a:cubicBezTo>
                                      <a:pt x="f45" y="f46"/>
                                      <a:pt x="f47" y="f48"/>
                                      <a:pt x="f49" y="f6"/>
                                    </a:cubicBezTo>
                                    <a:cubicBezTo>
                                      <a:pt x="f50" y="f48"/>
                                      <a:pt x="f51" y="f52"/>
                                      <a:pt x="f53" y="f44"/>
                                    </a:cubicBezTo>
                                    <a:cubicBezTo>
                                      <a:pt x="f54" y="f55"/>
                                      <a:pt x="f56" y="f57"/>
                                      <a:pt x="f58" y="f3"/>
                                    </a:cubicBezTo>
                                    <a:cubicBezTo>
                                      <a:pt x="f59" y="f60"/>
                                      <a:pt x="f61" y="f62"/>
                                      <a:pt x="f63" y="f21"/>
                                    </a:cubicBezTo>
                                    <a:cubicBezTo>
                                      <a:pt x="f64" y="f65"/>
                                      <a:pt x="f66" y="f67"/>
                                      <a:pt x="f68" y="f2"/>
                                    </a:cubicBezTo>
                                    <a:cubicBezTo>
                                      <a:pt x="f69" y="f70"/>
                                      <a:pt x="f71" y="f72"/>
                                      <a:pt x="f17" y="f15"/>
                                    </a:cubicBezTo>
                                    <a:cubicBezTo>
                                      <a:pt x="f73" y="f74"/>
                                      <a:pt x="f75" y="f76"/>
                                      <a:pt x="f77" y="f78"/>
                                    </a:cubicBezTo>
                                    <a:cubicBezTo>
                                      <a:pt x="f79" y="f80"/>
                                      <a:pt x="f81" y="f82"/>
                                      <a:pt x="f83" y="f84"/>
                                    </a:cubicBezTo>
                                    <a:cubicBezTo>
                                      <a:pt x="f85" y="f86"/>
                                      <a:pt x="f87" y="f88"/>
                                      <a:pt x="f89" y="f90"/>
                                    </a:cubicBezTo>
                                    <a:cubicBezTo>
                                      <a:pt x="f91" y="f92"/>
                                      <a:pt x="f93" y="f94"/>
                                      <a:pt x="f95" y="f94"/>
                                    </a:cubicBezTo>
                                    <a:cubicBezTo>
                                      <a:pt x="f96" y="f94"/>
                                      <a:pt x="f97" y="f98"/>
                                      <a:pt x="f97" y="f90"/>
                                    </a:cubicBezTo>
                                    <a:cubicBezTo>
                                      <a:pt x="f97" y="f99"/>
                                      <a:pt x="f100" y="f101"/>
                                      <a:pt x="f95" y="f78"/>
                                    </a:cubicBezTo>
                                    <a:cubicBezTo>
                                      <a:pt x="f3" y="f102"/>
                                      <a:pt x="f6" y="f103"/>
                                      <a:pt x="f104" y="f105"/>
                                    </a:cubicBezTo>
                                    <a:cubicBezTo>
                                      <a:pt x="f106" y="f107"/>
                                      <a:pt x="f108" y="f109"/>
                                      <a:pt x="f77" y="f110"/>
                                    </a:cubicBezTo>
                                    <a:cubicBezTo>
                                      <a:pt x="f111" y="f112"/>
                                      <a:pt x="f113" y="f114"/>
                                      <a:pt x="f17" y="f115"/>
                                    </a:cubicBezTo>
                                    <a:cubicBezTo>
                                      <a:pt x="f116" y="f117"/>
                                      <a:pt x="f69" y="f118"/>
                                      <a:pt x="f119" y="f120"/>
                                    </a:cubicBezTo>
                                    <a:cubicBezTo>
                                      <a:pt x="f121" y="f122"/>
                                      <a:pt x="f123" y="f124"/>
                                      <a:pt x="f125" y="f90"/>
                                    </a:cubicBezTo>
                                    <a:cubicBezTo>
                                      <a:pt x="f126" y="f127"/>
                                      <a:pt x="f128" y="f129"/>
                                      <a:pt x="f130" y="f92"/>
                                    </a:cubicBezTo>
                                    <a:cubicBezTo>
                                      <a:pt x="f131" y="f132"/>
                                      <a:pt x="f133" y="f134"/>
                                      <a:pt x="f133" y="f135"/>
                                    </a:cubicBezTo>
                                    <a:cubicBezTo>
                                      <a:pt x="f133" y="f136"/>
                                      <a:pt x="f83" y="f122"/>
                                      <a:pt x="f130" y="f94"/>
                                    </a:cubicBezTo>
                                    <a:cubicBezTo>
                                      <a:pt x="f87" y="f122"/>
                                      <a:pt x="f137" y="f136"/>
                                      <a:pt x="f95" y="f135"/>
                                    </a:cubicBezTo>
                                    <a:cubicBezTo>
                                      <a:pt x="f138" y="f139"/>
                                      <a:pt x="f140" y="f141"/>
                                      <a:pt x="f89" y="f142"/>
                                    </a:cubicBezTo>
                                    <a:cubicBezTo>
                                      <a:pt x="f143" y="f144"/>
                                      <a:pt x="f145" y="f146"/>
                                      <a:pt x="f87" y="f84"/>
                                    </a:cubicBezTo>
                                    <a:cubicBezTo>
                                      <a:pt x="f147" y="f56"/>
                                      <a:pt x="f148" y="f149"/>
                                      <a:pt x="f104" y="f84"/>
                                    </a:cubicBezTo>
                                    <a:cubicBezTo>
                                      <a:pt x="f133" y="f150"/>
                                      <a:pt x="f151" y="f115"/>
                                      <a:pt x="f77" y="f115"/>
                                    </a:cubicBezTo>
                                    <a:cubicBezTo>
                                      <a:pt x="f152" y="f115"/>
                                      <a:pt x="f77" y="f90"/>
                                      <a:pt x="f77" y="f90"/>
                                    </a:cubicBezTo>
                                    <a:cubicBezTo>
                                      <a:pt x="f125" y="f153"/>
                                      <a:pt x="f154" y="f155"/>
                                      <a:pt x="f104" y="f120"/>
                                    </a:cubicBezTo>
                                    <a:cubicBezTo>
                                      <a:pt x="f156" y="f157"/>
                                      <a:pt x="f158" y="f159"/>
                                      <a:pt x="f77" y="f117"/>
                                    </a:cubicBezTo>
                                    <a:cubicBezTo>
                                      <a:pt x="f73" y="f115"/>
                                      <a:pt x="f160" y="f161"/>
                                      <a:pt x="f133" y="f110"/>
                                    </a:cubicBezTo>
                                    <a:cubicBezTo>
                                      <a:pt x="f162" y="f163"/>
                                      <a:pt x="f34" y="f164"/>
                                      <a:pt x="f130" y="f105"/>
                                    </a:cubicBezTo>
                                    <a:cubicBezTo>
                                      <a:pt x="f165" y="f166"/>
                                      <a:pt x="f167" y="f168"/>
                                      <a:pt x="f87" y="f168"/>
                                    </a:cubicBezTo>
                                    <a:cubicBezTo>
                                      <a:pt x="f169" y="f168"/>
                                      <a:pt x="f85" y="f170"/>
                                      <a:pt x="f83" y="f105"/>
                                    </a:cubicBezTo>
                                    <a:cubicBezTo>
                                      <a:pt x="f171" y="f172"/>
                                      <a:pt x="f133" y="f173"/>
                                      <a:pt x="f125" y="f174"/>
                                    </a:cubicBezTo>
                                    <a:cubicBezTo>
                                      <a:pt x="f73" y="f115"/>
                                      <a:pt x="f175" y="f54"/>
                                      <a:pt x="f77" y="f84"/>
                                    </a:cubicBezTo>
                                    <a:cubicBezTo>
                                      <a:pt x="f176" y="f177"/>
                                      <a:pt x="f178" y="f179"/>
                                      <a:pt x="f17" y="f120"/>
                                    </a:cubicBezTo>
                                    <a:cubicBezTo>
                                      <a:pt x="f180" y="f181"/>
                                      <a:pt x="f125" y="f127"/>
                                      <a:pt x="f104" y="f92"/>
                                    </a:cubicBezTo>
                                    <a:cubicBezTo>
                                      <a:pt x="f36" y="f182"/>
                                      <a:pt x="f97" y="f183"/>
                                      <a:pt x="f97" y="f183"/>
                                    </a:cubicBezTo>
                                    <a:cubicBezTo>
                                      <a:pt x="f100" y="f184"/>
                                      <a:pt x="f185" y="f135"/>
                                      <a:pt x="f89" y="f135"/>
                                    </a:cubicBezTo>
                                    <a:cubicBezTo>
                                      <a:pt x="f143" y="f135"/>
                                      <a:pt x="f95" y="f8"/>
                                      <a:pt x="f95" y="f183"/>
                                    </a:cubicBezTo>
                                    <a:cubicBezTo>
                                      <a:pt x="f95" y="f186"/>
                                      <a:pt x="f187" y="f188"/>
                                      <a:pt x="f87" y="f105"/>
                                    </a:cubicBezTo>
                                    <a:cubicBezTo>
                                      <a:pt x="f189" y="f173"/>
                                      <a:pt x="f190" y="f191"/>
                                      <a:pt x="f17" y="f84"/>
                                    </a:cubicBezTo>
                                    <a:cubicBezTo>
                                      <a:pt x="f192" y="f120"/>
                                      <a:pt x="f193" y="f194"/>
                                      <a:pt x="f113" y="f92"/>
                                    </a:cubicBezTo>
                                    <a:cubicBezTo>
                                      <a:pt x="f195" y="f196"/>
                                      <a:pt x="f197" y="f198"/>
                                      <a:pt x="f83" y="f94"/>
                                    </a:cubicBezTo>
                                    <a:cubicBezTo>
                                      <a:pt x="f125" y="f122"/>
                                      <a:pt x="f113" y="f199"/>
                                      <a:pt x="f119" y="f135"/>
                                    </a:cubicBezTo>
                                    <a:cubicBezTo>
                                      <a:pt x="f200" y="f201"/>
                                      <a:pt x="f202" y="f203"/>
                                      <a:pt x="f71" y="f84"/>
                                    </a:cubicBezTo>
                                    <a:cubicBezTo>
                                      <a:pt x="f204" y="f205"/>
                                      <a:pt x="f206" y="f207"/>
                                      <a:pt x="f17" y="f90"/>
                                    </a:cubicBezTo>
                                  </a:path>
                                </a:pathLst>
                              </a:custGeom>
                              <a:noFill/>
                              <a:ln w="9528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8190DA" id="Полилиния: фигура 7" o:spid="_x0000_s1026" style="position:absolute;margin-left:3.2pt;margin-top:7.6pt;width:16.5pt;height:9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 strokeweight=".26467mm">
                      <v:path arrowok="t" o:connecttype="custom" o:connectlocs="104775,0;209550,57150;104775,114300;0,57150;209550,76997;198687,53101;189996,39826;181306,26551;176961,18585;150889,7965;144371,2655;137853,0;90055,2655;44430,23895;35740,39826;33567,47791;27049,53101;20531,69031;11841,92927;5323,98237;3150,106202;978,98237;3150,69031;14013,79652;20531,82307;27049,87617;31394,95582;18359,98237;9668,100892;16186,103547;9668,106202;3150,103547;5323,74341;7496,92927;14013,92927;20531,87617;20531,98237;14013,95582;20531,90272;16186,82307;9668,79652;7496,71686;11841,79652;18359,84962;20531,92927;27049,95582;14013,100892;978,111512;5323,103547;3150,111512;7496,79652;27049,92927;24877,100892;11841,106202;31394,103547;29222,92927;27049,98237" o:connectangles="270,0,90,180,0,0,0,0,0,0,0,0,0,0,0,0,0,0,0,0,0,0,0,0,0,0,0,0,0,0,0,0,0,0,0,0,0,0,0,0,0,0,0,0,0,0,0,0,0,0,0,0,0,0,0,0,0" textboxrect="0,0,1929,861"/>
                    </v:shape>
                  </w:pict>
                </mc:Fallback>
              </mc:AlternateContent>
            </w: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58F9E8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781D29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038C9C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15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35E090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Знаковая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F4CE61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47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9E1F74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Беззнаковая</w:t>
            </w:r>
          </w:p>
        </w:tc>
      </w:tr>
      <w:tr w:rsidR="004B3F2D" w14:paraId="46D99CB3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59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0DAAF8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i/>
                <w:kern w:val="0"/>
                <w:lang w:eastAsia="ru-RU" w:bidi="ar-SA"/>
              </w:rPr>
              <w:t>А</w:t>
            </w:r>
            <w:r>
              <w:rPr>
                <w:rFonts w:ascii="Times New Roman" w:eastAsia="Times New Roman" w:hAnsi="Times New Roman" w:cs="Times New Roman"/>
                <w:kern w:val="0"/>
                <w:vertAlign w:val="subscript"/>
                <w:lang w:eastAsia="ru-RU" w:bidi="ar-SA"/>
              </w:rPr>
              <w:t>пр.</w:t>
            </w:r>
          </w:p>
        </w:tc>
        <w:tc>
          <w:tcPr>
            <w:tcW w:w="342" w:type="dxa"/>
            <w:tcBorders>
              <w:righ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64D3A5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1" w:type="dxa"/>
            <w:tcBorders>
              <w:lef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183BD4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BC1A84" w14:textId="73DBA580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522660" w14:textId="6626FAF8" w:rsidR="004B3F2D" w:rsidRPr="0079534F" w:rsidRDefault="0079534F">
            <w:pPr>
              <w:pStyle w:val="Standard"/>
              <w:jc w:val="center"/>
              <w:rPr>
                <w:rFonts w:hint="eastAsia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0</w:t>
            </w: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970459" w14:textId="5B1E069C" w:rsidR="004B3F2D" w:rsidRPr="0079534F" w:rsidRDefault="0079534F">
            <w:pPr>
              <w:pStyle w:val="Standard"/>
              <w:jc w:val="center"/>
              <w:rPr>
                <w:rFonts w:hint="eastAsia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0</w:t>
            </w: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8E8B25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7CE8DB" w14:textId="75E1B22D" w:rsidR="004B3F2D" w:rsidRPr="0079534F" w:rsidRDefault="0079534F">
            <w:pPr>
              <w:pStyle w:val="Standard"/>
              <w:jc w:val="center"/>
              <w:rPr>
                <w:rFonts w:hint="eastAsia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1</w:t>
            </w: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FDC7F1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EC2CBD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15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7D0D60" w14:textId="32592E6B" w:rsidR="004B3F2D" w:rsidRPr="0079534F" w:rsidRDefault="0079534F">
            <w:pPr>
              <w:pStyle w:val="Standard"/>
              <w:jc w:val="center"/>
              <w:rPr>
                <w:rFonts w:hint="eastAsia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39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76F6FD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47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EE1CF5" w14:textId="61CD74E3" w:rsidR="004B3F2D" w:rsidRPr="0079534F" w:rsidRDefault="0079534F">
            <w:pPr>
              <w:pStyle w:val="Standard"/>
              <w:jc w:val="center"/>
              <w:rPr>
                <w:rFonts w:hint="eastAsia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39</w:t>
            </w:r>
          </w:p>
        </w:tc>
      </w:tr>
      <w:tr w:rsidR="004B3F2D" w14:paraId="0FD25A02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591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5D53A0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i/>
                <w:kern w:val="0"/>
                <w:lang w:val="en-US" w:eastAsia="ru-RU" w:bidi="ar-SA"/>
              </w:rPr>
              <w:t>B</w:t>
            </w:r>
            <w:r>
              <w:rPr>
                <w:rFonts w:ascii="Times New Roman" w:eastAsia="Times New Roman" w:hAnsi="Times New Roman" w:cs="Times New Roman"/>
                <w:kern w:val="0"/>
                <w:vertAlign w:val="subscript"/>
                <w:lang w:eastAsia="ru-RU" w:bidi="ar-SA"/>
              </w:rPr>
              <w:t>пр.</w:t>
            </w:r>
          </w:p>
        </w:tc>
        <w:tc>
          <w:tcPr>
            <w:tcW w:w="342" w:type="dxa"/>
            <w:tcBorders>
              <w:righ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5DD760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1" w:type="dxa"/>
            <w:tcBorders>
              <w:lef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1C44D6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3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8979BE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1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104A1C" w14:textId="5145A875" w:rsidR="004B3F2D" w:rsidRPr="008403E1" w:rsidRDefault="008403E1">
            <w:pPr>
              <w:pStyle w:val="Standard"/>
              <w:jc w:val="center"/>
              <w:rPr>
                <w:rFonts w:hint="eastAsia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1</w:t>
            </w:r>
          </w:p>
        </w:tc>
        <w:tc>
          <w:tcPr>
            <w:tcW w:w="343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F7F713" w14:textId="3A2103D3" w:rsidR="004B3F2D" w:rsidRPr="008403E1" w:rsidRDefault="008403E1">
            <w:pPr>
              <w:pStyle w:val="Standard"/>
              <w:jc w:val="center"/>
              <w:rPr>
                <w:rFonts w:hint="eastAsia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1</w:t>
            </w:r>
          </w:p>
        </w:tc>
        <w:tc>
          <w:tcPr>
            <w:tcW w:w="341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CE8B1E" w14:textId="157A8EFA" w:rsidR="004B3F2D" w:rsidRDefault="008403E1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0</w:t>
            </w:r>
          </w:p>
        </w:tc>
        <w:tc>
          <w:tcPr>
            <w:tcW w:w="343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BBB113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1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850210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AD09AF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156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5971AB" w14:textId="7508A5A7" w:rsidR="004B3F2D" w:rsidRPr="0079534F" w:rsidRDefault="0079534F">
            <w:pPr>
              <w:pStyle w:val="Standard"/>
              <w:jc w:val="center"/>
              <w:rPr>
                <w:rFonts w:hint="eastAsia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90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6A6098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475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089F41" w14:textId="5DBD64C4" w:rsidR="004B3F2D" w:rsidRPr="0079534F" w:rsidRDefault="0079534F">
            <w:pPr>
              <w:pStyle w:val="Standard"/>
              <w:jc w:val="center"/>
              <w:rPr>
                <w:rFonts w:hint="eastAsia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90</w:t>
            </w:r>
          </w:p>
        </w:tc>
      </w:tr>
      <w:tr w:rsidR="004B3F2D" w14:paraId="4F6EE797" w14:textId="77777777">
        <w:tblPrEx>
          <w:tblCellMar>
            <w:top w:w="0" w:type="dxa"/>
            <w:bottom w:w="0" w:type="dxa"/>
          </w:tblCellMar>
        </w:tblPrEx>
        <w:trPr>
          <w:trHeight w:val="360"/>
          <w:jc w:val="center"/>
        </w:trPr>
        <w:tc>
          <w:tcPr>
            <w:tcW w:w="591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D3A697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kern w:val="0"/>
                <w:lang w:eastAsia="ru-RU" w:bidi="ar-SA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kern w:val="0"/>
                <w:vertAlign w:val="subscript"/>
                <w:lang w:eastAsia="ru-RU" w:bidi="ar-SA"/>
              </w:rPr>
              <w:t>до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vertAlign w:val="subscript"/>
                <w:lang w:eastAsia="ru-RU" w:bidi="ar-SA"/>
              </w:rPr>
              <w:t>.</w:t>
            </w:r>
          </w:p>
        </w:tc>
        <w:tc>
          <w:tcPr>
            <w:tcW w:w="342" w:type="dxa"/>
            <w:tcBorders>
              <w:righ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AABA9C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1</w:t>
            </w:r>
          </w:p>
        </w:tc>
        <w:tc>
          <w:tcPr>
            <w:tcW w:w="341" w:type="dxa"/>
            <w:tcBorders>
              <w:lef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C5BEA6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0</w:t>
            </w:r>
          </w:p>
        </w:tc>
        <w:tc>
          <w:tcPr>
            <w:tcW w:w="343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2FC72F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0</w:t>
            </w:r>
          </w:p>
        </w:tc>
        <w:tc>
          <w:tcPr>
            <w:tcW w:w="341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F950F5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0</w:t>
            </w:r>
          </w:p>
        </w:tc>
        <w:tc>
          <w:tcPr>
            <w:tcW w:w="343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39CA6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0</w:t>
            </w:r>
          </w:p>
        </w:tc>
        <w:tc>
          <w:tcPr>
            <w:tcW w:w="341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BD5763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3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CE2497" w14:textId="4A118640" w:rsidR="004B3F2D" w:rsidRPr="0079534F" w:rsidRDefault="0079534F">
            <w:pPr>
              <w:pStyle w:val="Standard"/>
              <w:jc w:val="center"/>
              <w:rPr>
                <w:rFonts w:hint="eastAsia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0</w:t>
            </w:r>
          </w:p>
        </w:tc>
        <w:tc>
          <w:tcPr>
            <w:tcW w:w="341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5E9478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726A61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156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67DA37" w14:textId="4D79D2B5" w:rsidR="004B3F2D" w:rsidRDefault="004B3F2D">
            <w:pPr>
              <w:pStyle w:val="Standard"/>
              <w:jc w:val="center"/>
              <w:rPr>
                <w:rFonts w:hint="eastAsia"/>
              </w:rPr>
            </w:pP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2B34B1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475" w:type="dxa"/>
            <w:vMerge w:val="restart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91336F" w14:textId="096D2E09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  <w:r w:rsidR="0079534F"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29</w:t>
            </w:r>
          </w:p>
        </w:tc>
      </w:tr>
      <w:tr w:rsidR="004B3F2D" w14:paraId="547D6BA3" w14:textId="77777777">
        <w:tblPrEx>
          <w:tblCellMar>
            <w:top w:w="0" w:type="dxa"/>
            <w:bottom w:w="0" w:type="dxa"/>
          </w:tblCellMar>
        </w:tblPrEx>
        <w:trPr>
          <w:trHeight w:val="360"/>
          <w:jc w:val="center"/>
        </w:trPr>
        <w:tc>
          <w:tcPr>
            <w:tcW w:w="59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B76385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C</w:t>
            </w:r>
            <w:r>
              <w:rPr>
                <w:rFonts w:ascii="Times New Roman" w:eastAsia="Times New Roman" w:hAnsi="Times New Roman" w:cs="Times New Roman"/>
                <w:kern w:val="0"/>
                <w:vertAlign w:val="subscript"/>
                <w:lang w:eastAsia="ru-RU" w:bidi="ar-SA"/>
              </w:rPr>
              <w:t>пр.</w:t>
            </w:r>
          </w:p>
        </w:tc>
        <w:tc>
          <w:tcPr>
            <w:tcW w:w="342" w:type="dxa"/>
            <w:tcBorders>
              <w:righ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71D316" w14:textId="77777777" w:rsidR="004B3F2D" w:rsidRDefault="00000000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1</w:t>
            </w:r>
          </w:p>
        </w:tc>
        <w:tc>
          <w:tcPr>
            <w:tcW w:w="341" w:type="dxa"/>
            <w:tcBorders>
              <w:lef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BD0E0" w14:textId="77777777" w:rsidR="004B3F2D" w:rsidRDefault="00000000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1</w:t>
            </w: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491212" w14:textId="77777777" w:rsidR="004B3F2D" w:rsidRDefault="00000000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1</w:t>
            </w: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46F736" w14:textId="77777777" w:rsidR="004B3F2D" w:rsidRDefault="00000000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1</w:t>
            </w: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868EB5" w14:textId="77777777" w:rsidR="004B3F2D" w:rsidRDefault="00000000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1DA985" w14:textId="77777777" w:rsidR="004B3F2D" w:rsidRDefault="00000000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FD1F24" w14:textId="790CB034" w:rsidR="004B3F2D" w:rsidRPr="008403E1" w:rsidRDefault="008403E1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1</w:t>
            </w: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0A163" w14:textId="77777777" w:rsidR="004B3F2D" w:rsidRDefault="00000000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1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5C2FCD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15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A2A756" w14:textId="63AF5B59" w:rsidR="004B3F2D" w:rsidRPr="008403E1" w:rsidRDefault="00000000">
            <w:pPr>
              <w:pStyle w:val="Standard"/>
              <w:jc w:val="center"/>
              <w:rPr>
                <w:rFonts w:hint="eastAsia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</w:t>
            </w: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12</w:t>
            </w:r>
            <w:r w:rsidR="008403E1"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7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FA5C3F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475" w:type="dxa"/>
            <w:vMerge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B193BC" w14:textId="77777777" w:rsidR="004B3F2D" w:rsidRDefault="004B3F2D">
            <w:pPr>
              <w:rPr>
                <w:rFonts w:hint="eastAsia"/>
              </w:rPr>
            </w:pPr>
          </w:p>
        </w:tc>
      </w:tr>
    </w:tbl>
    <w:p w14:paraId="6A972BF9" w14:textId="77777777" w:rsidR="004B3F2D" w:rsidRDefault="00000000">
      <w:pPr>
        <w:pStyle w:val="Standard"/>
        <w:rPr>
          <w:rFonts w:hint="eastAsia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8070DC" wp14:editId="487675FF">
                <wp:simplePos x="0" y="0"/>
                <wp:positionH relativeFrom="column">
                  <wp:posOffset>1699256</wp:posOffset>
                </wp:positionH>
                <wp:positionV relativeFrom="paragraph">
                  <wp:posOffset>-1002026</wp:posOffset>
                </wp:positionV>
                <wp:extent cx="228600" cy="131445"/>
                <wp:effectExtent l="0" t="0" r="12700" b="8255"/>
                <wp:wrapNone/>
                <wp:docPr id="1724803063" name="Полилиния: фигура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31445"/>
                        </a:xfrm>
                        <a:custGeom>
                          <a:avLst/>
                          <a:gdLst>
                            <a:gd name="f0" fmla="val 10800000"/>
                            <a:gd name="f1" fmla="val 5400000"/>
                            <a:gd name="f2" fmla="val 360"/>
                            <a:gd name="f3" fmla="val 180"/>
                            <a:gd name="f4" fmla="val w"/>
                            <a:gd name="f5" fmla="val h"/>
                            <a:gd name="f6" fmla="val 0"/>
                            <a:gd name="f7" fmla="val 1929"/>
                            <a:gd name="f8" fmla="val 861"/>
                            <a:gd name="f9" fmla="val 580"/>
                            <a:gd name="f10" fmla="val 1902"/>
                            <a:gd name="f11" fmla="val 474"/>
                            <a:gd name="f12" fmla="val 1921"/>
                            <a:gd name="f13" fmla="val 461"/>
                            <a:gd name="f14" fmla="val 1829"/>
                            <a:gd name="f15" fmla="val 400"/>
                            <a:gd name="f16" fmla="val 1779"/>
                            <a:gd name="f17" fmla="val 249"/>
                            <a:gd name="f18" fmla="val 1852"/>
                            <a:gd name="f19" fmla="val 429"/>
                            <a:gd name="f20" fmla="val 1749"/>
                            <a:gd name="f21" fmla="val 300"/>
                            <a:gd name="f22" fmla="val 1639"/>
                            <a:gd name="f23" fmla="val 162"/>
                            <a:gd name="f24" fmla="val 1841"/>
                            <a:gd name="f25" fmla="val 315"/>
                            <a:gd name="f26" fmla="val 1669"/>
                            <a:gd name="f27" fmla="val 200"/>
                            <a:gd name="f28" fmla="val 1656"/>
                            <a:gd name="f29" fmla="val 1649"/>
                            <a:gd name="f30" fmla="val 153"/>
                            <a:gd name="f31" fmla="val 1629"/>
                            <a:gd name="f32" fmla="val 140"/>
                            <a:gd name="f33" fmla="val 1571"/>
                            <a:gd name="f34" fmla="val 104"/>
                            <a:gd name="f35" fmla="val 1458"/>
                            <a:gd name="f36" fmla="val 83"/>
                            <a:gd name="f37" fmla="val 1389"/>
                            <a:gd name="f38" fmla="val 60"/>
                            <a:gd name="f39" fmla="val 1366"/>
                            <a:gd name="f40" fmla="val 52"/>
                            <a:gd name="f41" fmla="val 1350"/>
                            <a:gd name="f42" fmla="val 31"/>
                            <a:gd name="f43" fmla="val 1329"/>
                            <a:gd name="f44" fmla="val 20"/>
                            <a:gd name="f45" fmla="val 1310"/>
                            <a:gd name="f46" fmla="val 11"/>
                            <a:gd name="f47" fmla="val 1289"/>
                            <a:gd name="f48" fmla="val 7"/>
                            <a:gd name="f49" fmla="val 1269"/>
                            <a:gd name="f50" fmla="val 1122"/>
                            <a:gd name="f51" fmla="val 975"/>
                            <a:gd name="f52" fmla="val 4"/>
                            <a:gd name="f53" fmla="val 829"/>
                            <a:gd name="f54" fmla="val 685"/>
                            <a:gd name="f55" fmla="val 35"/>
                            <a:gd name="f56" fmla="val 542"/>
                            <a:gd name="f57" fmla="val 136"/>
                            <a:gd name="f58" fmla="val 409"/>
                            <a:gd name="f59" fmla="val 382"/>
                            <a:gd name="f60" fmla="val 220"/>
                            <a:gd name="f61" fmla="val 356"/>
                            <a:gd name="f62" fmla="val 260"/>
                            <a:gd name="f63" fmla="val 329"/>
                            <a:gd name="f64" fmla="val 317"/>
                            <a:gd name="f65" fmla="val 318"/>
                            <a:gd name="f66" fmla="val 322"/>
                            <a:gd name="f67" fmla="val 344"/>
                            <a:gd name="f68" fmla="val 309"/>
                            <a:gd name="f69" fmla="val 294"/>
                            <a:gd name="f70" fmla="val 379"/>
                            <a:gd name="f71" fmla="val 269"/>
                            <a:gd name="f72" fmla="val 387"/>
                            <a:gd name="f73" fmla="val 176"/>
                            <a:gd name="f74" fmla="val 619"/>
                            <a:gd name="f75" fmla="val 292"/>
                            <a:gd name="f76" fmla="val 287"/>
                            <a:gd name="f77" fmla="val 189"/>
                            <a:gd name="f78" fmla="val 520"/>
                            <a:gd name="f79" fmla="val 157"/>
                            <a:gd name="f80" fmla="val 591"/>
                            <a:gd name="f81" fmla="val 163"/>
                            <a:gd name="f82" fmla="val 646"/>
                            <a:gd name="f83" fmla="val 109"/>
                            <a:gd name="f84" fmla="val 700"/>
                            <a:gd name="f85" fmla="val 92"/>
                            <a:gd name="f86" fmla="val 717"/>
                            <a:gd name="f87" fmla="val 69"/>
                            <a:gd name="f88" fmla="val 727"/>
                            <a:gd name="f89" fmla="val 49"/>
                            <a:gd name="f90" fmla="val 740"/>
                            <a:gd name="f91" fmla="val 42"/>
                            <a:gd name="f92" fmla="val 760"/>
                            <a:gd name="f93" fmla="val 50"/>
                            <a:gd name="f94" fmla="val 800"/>
                            <a:gd name="f95" fmla="val 29"/>
                            <a:gd name="f96" fmla="val 8"/>
                            <a:gd name="f97" fmla="val 9"/>
                            <a:gd name="f98" fmla="val 761"/>
                            <a:gd name="f99" fmla="val 666"/>
                            <a:gd name="f100" fmla="val 22"/>
                            <a:gd name="f101" fmla="val 593"/>
                            <a:gd name="f102" fmla="val 570"/>
                            <a:gd name="f103" fmla="val 497"/>
                            <a:gd name="f104" fmla="val 129"/>
                            <a:gd name="f105" fmla="val 600"/>
                            <a:gd name="f106" fmla="val 145"/>
                            <a:gd name="f107" fmla="val 613"/>
                            <a:gd name="f108" fmla="val 170"/>
                            <a:gd name="f109" fmla="val 611"/>
                            <a:gd name="f110" fmla="val 620"/>
                            <a:gd name="f111" fmla="val 210"/>
                            <a:gd name="f112" fmla="val 631"/>
                            <a:gd name="f113" fmla="val 229"/>
                            <a:gd name="f114" fmla="val 647"/>
                            <a:gd name="f115" fmla="val 660"/>
                            <a:gd name="f116" fmla="val 262"/>
                            <a:gd name="f117" fmla="val 680"/>
                            <a:gd name="f118" fmla="val 696"/>
                            <a:gd name="f119" fmla="val 289"/>
                            <a:gd name="f120" fmla="val 720"/>
                            <a:gd name="f121" fmla="val 274"/>
                            <a:gd name="f122" fmla="val 793"/>
                            <a:gd name="f123" fmla="val 197"/>
                            <a:gd name="f124" fmla="val 749"/>
                            <a:gd name="f125" fmla="val 169"/>
                            <a:gd name="f126" fmla="val 142"/>
                            <a:gd name="f127" fmla="val 747"/>
                            <a:gd name="f128" fmla="val 101"/>
                            <a:gd name="f129" fmla="val 735"/>
                            <a:gd name="f130" fmla="val 89"/>
                            <a:gd name="f131" fmla="val 80"/>
                            <a:gd name="f132" fmla="val 779"/>
                            <a:gd name="f133" fmla="val 149"/>
                            <a:gd name="f134" fmla="val 759"/>
                            <a:gd name="f135" fmla="val 780"/>
                            <a:gd name="f136" fmla="val 801"/>
                            <a:gd name="f137" fmla="val 32"/>
                            <a:gd name="f138" fmla="val 17"/>
                            <a:gd name="f139" fmla="val 707"/>
                            <a:gd name="f140" fmla="val 16"/>
                            <a:gd name="f141" fmla="val 626"/>
                            <a:gd name="f142" fmla="val 560"/>
                            <a:gd name="f143" fmla="val 70"/>
                            <a:gd name="f144" fmla="val 518"/>
                            <a:gd name="f145" fmla="val 62"/>
                            <a:gd name="f146" fmla="val 653"/>
                            <a:gd name="f147" fmla="val 122"/>
                            <a:gd name="f148" fmla="val 102"/>
                            <a:gd name="f149" fmla="val 538"/>
                            <a:gd name="f150" fmla="val 687"/>
                            <a:gd name="f151" fmla="val 165"/>
                            <a:gd name="f152" fmla="val 349"/>
                            <a:gd name="f153" fmla="val 733"/>
                            <a:gd name="f154" fmla="val 111"/>
                            <a:gd name="f155" fmla="val 732"/>
                            <a:gd name="f156" fmla="val 199"/>
                            <a:gd name="f157" fmla="val 673"/>
                            <a:gd name="f158" fmla="val 324"/>
                            <a:gd name="f159" fmla="val 725"/>
                            <a:gd name="f160" fmla="val 168"/>
                            <a:gd name="f161" fmla="val 635"/>
                            <a:gd name="f162" fmla="val 133"/>
                            <a:gd name="f163" fmla="val 607"/>
                            <a:gd name="f164" fmla="val 615"/>
                            <a:gd name="f165" fmla="val 74"/>
                            <a:gd name="f166" fmla="val 585"/>
                            <a:gd name="f167" fmla="val 48"/>
                            <a:gd name="f168" fmla="val 540"/>
                            <a:gd name="f169" fmla="val 93"/>
                            <a:gd name="f170" fmla="val 583"/>
                            <a:gd name="f171" fmla="val 126"/>
                            <a:gd name="f172" fmla="val 617"/>
                            <a:gd name="f173" fmla="val 627"/>
                            <a:gd name="f174" fmla="val 640"/>
                            <a:gd name="f175" fmla="val 174"/>
                            <a:gd name="f176" fmla="val 204"/>
                            <a:gd name="f177" fmla="val 715"/>
                            <a:gd name="f178" fmla="val 264"/>
                            <a:gd name="f179" fmla="val 705"/>
                            <a:gd name="f180" fmla="val 219"/>
                            <a:gd name="f181" fmla="val 750"/>
                            <a:gd name="f182" fmla="val 775"/>
                            <a:gd name="f183" fmla="val 840"/>
                            <a:gd name="f184" fmla="val 820"/>
                            <a:gd name="f185" fmla="val 25"/>
                            <a:gd name="f186" fmla="val 790"/>
                            <a:gd name="f187" fmla="val 58"/>
                            <a:gd name="f188" fmla="val 657"/>
                            <a:gd name="f189" fmla="val 175"/>
                            <a:gd name="f190" fmla="val 188"/>
                            <a:gd name="f191" fmla="val 608"/>
                            <a:gd name="f192" fmla="val 242"/>
                            <a:gd name="f193" fmla="val 246"/>
                            <a:gd name="f194" fmla="val 748"/>
                            <a:gd name="f195" fmla="val 195"/>
                            <a:gd name="f196" fmla="val 785"/>
                            <a:gd name="f197" fmla="val 67"/>
                            <a:gd name="f198" fmla="val 805"/>
                            <a:gd name="f199" fmla="val 787"/>
                            <a:gd name="f200" fmla="val 282"/>
                            <a:gd name="f201" fmla="val 753"/>
                            <a:gd name="f202" fmla="val 284"/>
                            <a:gd name="f203" fmla="val 723"/>
                            <a:gd name="f204" fmla="val 187"/>
                            <a:gd name="f205" fmla="val 577"/>
                            <a:gd name="f206" fmla="val 207"/>
                            <a:gd name="f207" fmla="val 698"/>
                            <a:gd name="f208" fmla="+- 0 0 -90"/>
                            <a:gd name="f209" fmla="*/ f4 1 1929"/>
                            <a:gd name="f210" fmla="*/ f5 1 861"/>
                            <a:gd name="f211" fmla="val f6"/>
                            <a:gd name="f212" fmla="val f7"/>
                            <a:gd name="f213" fmla="val f8"/>
                            <a:gd name="f214" fmla="*/ f208 f0 1"/>
                            <a:gd name="f215" fmla="+- f213 0 f211"/>
                            <a:gd name="f216" fmla="+- f212 0 f211"/>
                            <a:gd name="f217" fmla="*/ f214 1 f3"/>
                            <a:gd name="f218" fmla="*/ f216 1 1929"/>
                            <a:gd name="f219" fmla="*/ f215 1 861"/>
                            <a:gd name="f220" fmla="*/ 1929 f216 1"/>
                            <a:gd name="f221" fmla="*/ 580 f215 1"/>
                            <a:gd name="f222" fmla="*/ 1829 f216 1"/>
                            <a:gd name="f223" fmla="*/ 400 f215 1"/>
                            <a:gd name="f224" fmla="*/ 1749 f216 1"/>
                            <a:gd name="f225" fmla="*/ 300 f215 1"/>
                            <a:gd name="f226" fmla="*/ 1669 f216 1"/>
                            <a:gd name="f227" fmla="*/ 200 f215 1"/>
                            <a:gd name="f228" fmla="*/ 1629 f216 1"/>
                            <a:gd name="f229" fmla="*/ 140 f215 1"/>
                            <a:gd name="f230" fmla="*/ 1389 f216 1"/>
                            <a:gd name="f231" fmla="*/ 60 f215 1"/>
                            <a:gd name="f232" fmla="*/ 1329 f216 1"/>
                            <a:gd name="f233" fmla="*/ 20 f215 1"/>
                            <a:gd name="f234" fmla="*/ 1269 f216 1"/>
                            <a:gd name="f235" fmla="*/ 0 f215 1"/>
                            <a:gd name="f236" fmla="*/ 829 f216 1"/>
                            <a:gd name="f237" fmla="*/ 409 f216 1"/>
                            <a:gd name="f238" fmla="*/ 180 f215 1"/>
                            <a:gd name="f239" fmla="*/ 329 f216 1"/>
                            <a:gd name="f240" fmla="*/ 309 f216 1"/>
                            <a:gd name="f241" fmla="*/ 360 f215 1"/>
                            <a:gd name="f242" fmla="*/ 249 f216 1"/>
                            <a:gd name="f243" fmla="*/ 189 f216 1"/>
                            <a:gd name="f244" fmla="*/ 520 f215 1"/>
                            <a:gd name="f245" fmla="*/ 109 f216 1"/>
                            <a:gd name="f246" fmla="*/ 700 f215 1"/>
                            <a:gd name="f247" fmla="*/ 49 f216 1"/>
                            <a:gd name="f248" fmla="*/ 740 f215 1"/>
                            <a:gd name="f249" fmla="*/ 29 f216 1"/>
                            <a:gd name="f250" fmla="*/ 800 f215 1"/>
                            <a:gd name="f251" fmla="*/ 9 f216 1"/>
                            <a:gd name="f252" fmla="*/ 129 f216 1"/>
                            <a:gd name="f253" fmla="*/ 600 f215 1"/>
                            <a:gd name="f254" fmla="*/ 620 f215 1"/>
                            <a:gd name="f255" fmla="*/ 660 f215 1"/>
                            <a:gd name="f256" fmla="*/ 289 f216 1"/>
                            <a:gd name="f257" fmla="*/ 720 f215 1"/>
                            <a:gd name="f258" fmla="*/ 169 f216 1"/>
                            <a:gd name="f259" fmla="*/ 89 f216 1"/>
                            <a:gd name="f260" fmla="*/ 760 f215 1"/>
                            <a:gd name="f261" fmla="*/ 149 f216 1"/>
                            <a:gd name="f262" fmla="*/ 780 f215 1"/>
                            <a:gd name="f263" fmla="*/ 560 f215 1"/>
                            <a:gd name="f264" fmla="*/ 69 f216 1"/>
                            <a:gd name="f265" fmla="*/ 680 f215 1"/>
                            <a:gd name="f266" fmla="*/ 540 f215 1"/>
                            <a:gd name="f267" fmla="*/ 640 f215 1"/>
                            <a:gd name="f268" fmla="*/ 840 f215 1"/>
                            <a:gd name="f269" fmla="*/ 229 f216 1"/>
                            <a:gd name="f270" fmla="*/ 269 f216 1"/>
                            <a:gd name="f271" fmla="+- f217 0 f1"/>
                            <a:gd name="f272" fmla="*/ f220 1 1929"/>
                            <a:gd name="f273" fmla="*/ f221 1 861"/>
                            <a:gd name="f274" fmla="*/ f222 1 1929"/>
                            <a:gd name="f275" fmla="*/ f223 1 861"/>
                            <a:gd name="f276" fmla="*/ f224 1 1929"/>
                            <a:gd name="f277" fmla="*/ f225 1 861"/>
                            <a:gd name="f278" fmla="*/ f226 1 1929"/>
                            <a:gd name="f279" fmla="*/ f227 1 861"/>
                            <a:gd name="f280" fmla="*/ f228 1 1929"/>
                            <a:gd name="f281" fmla="*/ f229 1 861"/>
                            <a:gd name="f282" fmla="*/ f230 1 1929"/>
                            <a:gd name="f283" fmla="*/ f231 1 861"/>
                            <a:gd name="f284" fmla="*/ f232 1 1929"/>
                            <a:gd name="f285" fmla="*/ f233 1 861"/>
                            <a:gd name="f286" fmla="*/ f234 1 1929"/>
                            <a:gd name="f287" fmla="*/ f235 1 861"/>
                            <a:gd name="f288" fmla="*/ f236 1 1929"/>
                            <a:gd name="f289" fmla="*/ f237 1 1929"/>
                            <a:gd name="f290" fmla="*/ f238 1 861"/>
                            <a:gd name="f291" fmla="*/ f239 1 1929"/>
                            <a:gd name="f292" fmla="*/ f240 1 1929"/>
                            <a:gd name="f293" fmla="*/ f241 1 861"/>
                            <a:gd name="f294" fmla="*/ f242 1 1929"/>
                            <a:gd name="f295" fmla="*/ f243 1 1929"/>
                            <a:gd name="f296" fmla="*/ f244 1 861"/>
                            <a:gd name="f297" fmla="*/ f245 1 1929"/>
                            <a:gd name="f298" fmla="*/ f246 1 861"/>
                            <a:gd name="f299" fmla="*/ f247 1 1929"/>
                            <a:gd name="f300" fmla="*/ f248 1 861"/>
                            <a:gd name="f301" fmla="*/ f249 1 1929"/>
                            <a:gd name="f302" fmla="*/ f250 1 861"/>
                            <a:gd name="f303" fmla="*/ f251 1 1929"/>
                            <a:gd name="f304" fmla="*/ f252 1 1929"/>
                            <a:gd name="f305" fmla="*/ f253 1 861"/>
                            <a:gd name="f306" fmla="*/ f254 1 861"/>
                            <a:gd name="f307" fmla="*/ f255 1 861"/>
                            <a:gd name="f308" fmla="*/ f256 1 1929"/>
                            <a:gd name="f309" fmla="*/ f257 1 861"/>
                            <a:gd name="f310" fmla="*/ f258 1 1929"/>
                            <a:gd name="f311" fmla="*/ f259 1 1929"/>
                            <a:gd name="f312" fmla="*/ f260 1 861"/>
                            <a:gd name="f313" fmla="*/ f261 1 1929"/>
                            <a:gd name="f314" fmla="*/ f262 1 861"/>
                            <a:gd name="f315" fmla="*/ f263 1 861"/>
                            <a:gd name="f316" fmla="*/ f264 1 1929"/>
                            <a:gd name="f317" fmla="*/ f265 1 861"/>
                            <a:gd name="f318" fmla="*/ f266 1 861"/>
                            <a:gd name="f319" fmla="*/ f267 1 861"/>
                            <a:gd name="f320" fmla="*/ f268 1 861"/>
                            <a:gd name="f321" fmla="*/ f269 1 1929"/>
                            <a:gd name="f322" fmla="*/ f270 1 1929"/>
                            <a:gd name="f323" fmla="*/ 0 1 f218"/>
                            <a:gd name="f324" fmla="*/ f212 1 f218"/>
                            <a:gd name="f325" fmla="*/ 0 1 f219"/>
                            <a:gd name="f326" fmla="*/ f213 1 f219"/>
                            <a:gd name="f327" fmla="*/ f272 1 f218"/>
                            <a:gd name="f328" fmla="*/ f273 1 f219"/>
                            <a:gd name="f329" fmla="*/ f274 1 f218"/>
                            <a:gd name="f330" fmla="*/ f275 1 f219"/>
                            <a:gd name="f331" fmla="*/ f276 1 f218"/>
                            <a:gd name="f332" fmla="*/ f277 1 f219"/>
                            <a:gd name="f333" fmla="*/ f278 1 f218"/>
                            <a:gd name="f334" fmla="*/ f279 1 f219"/>
                            <a:gd name="f335" fmla="*/ f280 1 f218"/>
                            <a:gd name="f336" fmla="*/ f281 1 f219"/>
                            <a:gd name="f337" fmla="*/ f282 1 f218"/>
                            <a:gd name="f338" fmla="*/ f283 1 f219"/>
                            <a:gd name="f339" fmla="*/ f284 1 f218"/>
                            <a:gd name="f340" fmla="*/ f285 1 f219"/>
                            <a:gd name="f341" fmla="*/ f286 1 f218"/>
                            <a:gd name="f342" fmla="*/ f287 1 f219"/>
                            <a:gd name="f343" fmla="*/ f288 1 f218"/>
                            <a:gd name="f344" fmla="*/ f289 1 f218"/>
                            <a:gd name="f345" fmla="*/ f290 1 f219"/>
                            <a:gd name="f346" fmla="*/ f291 1 f218"/>
                            <a:gd name="f347" fmla="*/ f292 1 f218"/>
                            <a:gd name="f348" fmla="*/ f293 1 f219"/>
                            <a:gd name="f349" fmla="*/ f294 1 f218"/>
                            <a:gd name="f350" fmla="*/ f295 1 f218"/>
                            <a:gd name="f351" fmla="*/ f296 1 f219"/>
                            <a:gd name="f352" fmla="*/ f297 1 f218"/>
                            <a:gd name="f353" fmla="*/ f298 1 f219"/>
                            <a:gd name="f354" fmla="*/ f299 1 f218"/>
                            <a:gd name="f355" fmla="*/ f300 1 f219"/>
                            <a:gd name="f356" fmla="*/ f301 1 f218"/>
                            <a:gd name="f357" fmla="*/ f302 1 f219"/>
                            <a:gd name="f358" fmla="*/ f303 1 f218"/>
                            <a:gd name="f359" fmla="*/ f304 1 f218"/>
                            <a:gd name="f360" fmla="*/ f305 1 f219"/>
                            <a:gd name="f361" fmla="*/ f306 1 f219"/>
                            <a:gd name="f362" fmla="*/ f307 1 f219"/>
                            <a:gd name="f363" fmla="*/ f308 1 f218"/>
                            <a:gd name="f364" fmla="*/ f309 1 f219"/>
                            <a:gd name="f365" fmla="*/ f310 1 f218"/>
                            <a:gd name="f366" fmla="*/ f311 1 f218"/>
                            <a:gd name="f367" fmla="*/ f312 1 f219"/>
                            <a:gd name="f368" fmla="*/ f313 1 f218"/>
                            <a:gd name="f369" fmla="*/ f314 1 f219"/>
                            <a:gd name="f370" fmla="*/ f315 1 f219"/>
                            <a:gd name="f371" fmla="*/ f316 1 f218"/>
                            <a:gd name="f372" fmla="*/ f317 1 f219"/>
                            <a:gd name="f373" fmla="*/ f318 1 f219"/>
                            <a:gd name="f374" fmla="*/ f319 1 f219"/>
                            <a:gd name="f375" fmla="*/ f320 1 f219"/>
                            <a:gd name="f376" fmla="*/ f321 1 f218"/>
                            <a:gd name="f377" fmla="*/ f322 1 f218"/>
                            <a:gd name="f378" fmla="*/ f323 f209 1"/>
                            <a:gd name="f379" fmla="*/ f324 f209 1"/>
                            <a:gd name="f380" fmla="*/ f326 f210 1"/>
                            <a:gd name="f381" fmla="*/ f325 f210 1"/>
                            <a:gd name="f382" fmla="*/ f327 f209 1"/>
                            <a:gd name="f383" fmla="*/ f328 f210 1"/>
                            <a:gd name="f384" fmla="*/ f329 f209 1"/>
                            <a:gd name="f385" fmla="*/ f330 f210 1"/>
                            <a:gd name="f386" fmla="*/ f331 f209 1"/>
                            <a:gd name="f387" fmla="*/ f332 f210 1"/>
                            <a:gd name="f388" fmla="*/ f333 f209 1"/>
                            <a:gd name="f389" fmla="*/ f334 f210 1"/>
                            <a:gd name="f390" fmla="*/ f335 f209 1"/>
                            <a:gd name="f391" fmla="*/ f336 f210 1"/>
                            <a:gd name="f392" fmla="*/ f337 f209 1"/>
                            <a:gd name="f393" fmla="*/ f338 f210 1"/>
                            <a:gd name="f394" fmla="*/ f339 f209 1"/>
                            <a:gd name="f395" fmla="*/ f340 f210 1"/>
                            <a:gd name="f396" fmla="*/ f341 f209 1"/>
                            <a:gd name="f397" fmla="*/ f342 f210 1"/>
                            <a:gd name="f398" fmla="*/ f343 f209 1"/>
                            <a:gd name="f399" fmla="*/ f344 f209 1"/>
                            <a:gd name="f400" fmla="*/ f345 f210 1"/>
                            <a:gd name="f401" fmla="*/ f346 f209 1"/>
                            <a:gd name="f402" fmla="*/ f347 f209 1"/>
                            <a:gd name="f403" fmla="*/ f348 f210 1"/>
                            <a:gd name="f404" fmla="*/ f349 f209 1"/>
                            <a:gd name="f405" fmla="*/ f350 f209 1"/>
                            <a:gd name="f406" fmla="*/ f351 f210 1"/>
                            <a:gd name="f407" fmla="*/ f352 f209 1"/>
                            <a:gd name="f408" fmla="*/ f353 f210 1"/>
                            <a:gd name="f409" fmla="*/ f354 f209 1"/>
                            <a:gd name="f410" fmla="*/ f355 f210 1"/>
                            <a:gd name="f411" fmla="*/ f356 f209 1"/>
                            <a:gd name="f412" fmla="*/ f357 f210 1"/>
                            <a:gd name="f413" fmla="*/ f358 f209 1"/>
                            <a:gd name="f414" fmla="*/ f359 f209 1"/>
                            <a:gd name="f415" fmla="*/ f360 f210 1"/>
                            <a:gd name="f416" fmla="*/ f361 f210 1"/>
                            <a:gd name="f417" fmla="*/ f362 f210 1"/>
                            <a:gd name="f418" fmla="*/ f363 f209 1"/>
                            <a:gd name="f419" fmla="*/ f364 f210 1"/>
                            <a:gd name="f420" fmla="*/ f365 f209 1"/>
                            <a:gd name="f421" fmla="*/ f366 f209 1"/>
                            <a:gd name="f422" fmla="*/ f367 f210 1"/>
                            <a:gd name="f423" fmla="*/ f368 f209 1"/>
                            <a:gd name="f424" fmla="*/ f369 f210 1"/>
                            <a:gd name="f425" fmla="*/ f370 f210 1"/>
                            <a:gd name="f426" fmla="*/ f371 f209 1"/>
                            <a:gd name="f427" fmla="*/ f372 f210 1"/>
                            <a:gd name="f428" fmla="*/ f373 f210 1"/>
                            <a:gd name="f429" fmla="*/ f374 f210 1"/>
                            <a:gd name="f430" fmla="*/ f375 f210 1"/>
                            <a:gd name="f431" fmla="*/ f376 f209 1"/>
                            <a:gd name="f432" fmla="*/ f377 f209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  <a:cxn ang="f271">
                              <a:pos x="f382" y="f383"/>
                            </a:cxn>
                            <a:cxn ang="f271">
                              <a:pos x="f384" y="f385"/>
                            </a:cxn>
                            <a:cxn ang="f271">
                              <a:pos x="f386" y="f387"/>
                            </a:cxn>
                            <a:cxn ang="f271">
                              <a:pos x="f388" y="f389"/>
                            </a:cxn>
                            <a:cxn ang="f271">
                              <a:pos x="f390" y="f391"/>
                            </a:cxn>
                            <a:cxn ang="f271">
                              <a:pos x="f392" y="f393"/>
                            </a:cxn>
                            <a:cxn ang="f271">
                              <a:pos x="f394" y="f395"/>
                            </a:cxn>
                            <a:cxn ang="f271">
                              <a:pos x="f396" y="f397"/>
                            </a:cxn>
                            <a:cxn ang="f271">
                              <a:pos x="f398" y="f395"/>
                            </a:cxn>
                            <a:cxn ang="f271">
                              <a:pos x="f399" y="f400"/>
                            </a:cxn>
                            <a:cxn ang="f271">
                              <a:pos x="f401" y="f387"/>
                            </a:cxn>
                            <a:cxn ang="f271">
                              <a:pos x="f402" y="f403"/>
                            </a:cxn>
                            <a:cxn ang="f271">
                              <a:pos x="f404" y="f385"/>
                            </a:cxn>
                            <a:cxn ang="f271">
                              <a:pos x="f405" y="f406"/>
                            </a:cxn>
                            <a:cxn ang="f271">
                              <a:pos x="f407" y="f408"/>
                            </a:cxn>
                            <a:cxn ang="f271">
                              <a:pos x="f409" y="f410"/>
                            </a:cxn>
                            <a:cxn ang="f271">
                              <a:pos x="f411" y="f412"/>
                            </a:cxn>
                            <a:cxn ang="f271">
                              <a:pos x="f413" y="f410"/>
                            </a:cxn>
                            <a:cxn ang="f271">
                              <a:pos x="f411" y="f406"/>
                            </a:cxn>
                            <a:cxn ang="f271">
                              <a:pos x="f414" y="f415"/>
                            </a:cxn>
                            <a:cxn ang="f271">
                              <a:pos x="f405" y="f416"/>
                            </a:cxn>
                            <a:cxn ang="f271">
                              <a:pos x="f404" y="f417"/>
                            </a:cxn>
                            <a:cxn ang="f271">
                              <a:pos x="f418" y="f419"/>
                            </a:cxn>
                            <a:cxn ang="f271">
                              <a:pos x="f420" y="f410"/>
                            </a:cxn>
                            <a:cxn ang="f271">
                              <a:pos x="f421" y="f422"/>
                            </a:cxn>
                            <a:cxn ang="f271">
                              <a:pos x="f423" y="f424"/>
                            </a:cxn>
                            <a:cxn ang="f271">
                              <a:pos x="f421" y="f412"/>
                            </a:cxn>
                            <a:cxn ang="f271">
                              <a:pos x="f411" y="f424"/>
                            </a:cxn>
                            <a:cxn ang="f271">
                              <a:pos x="f409" y="f425"/>
                            </a:cxn>
                            <a:cxn ang="f271">
                              <a:pos x="f426" y="f408"/>
                            </a:cxn>
                            <a:cxn ang="f271">
                              <a:pos x="f414" y="f408"/>
                            </a:cxn>
                            <a:cxn ang="f271">
                              <a:pos x="f405" y="f417"/>
                            </a:cxn>
                            <a:cxn ang="f271">
                              <a:pos x="f405" y="f410"/>
                            </a:cxn>
                            <a:cxn ang="f271">
                              <a:pos x="f414" y="f419"/>
                            </a:cxn>
                            <a:cxn ang="f271">
                              <a:pos x="f405" y="f427"/>
                            </a:cxn>
                            <a:cxn ang="f271">
                              <a:pos x="f423" y="f416"/>
                            </a:cxn>
                            <a:cxn ang="f271">
                              <a:pos x="f421" y="f415"/>
                            </a:cxn>
                            <a:cxn ang="f271">
                              <a:pos x="f426" y="f428"/>
                            </a:cxn>
                            <a:cxn ang="f271">
                              <a:pos x="f407" y="f415"/>
                            </a:cxn>
                            <a:cxn ang="f271">
                              <a:pos x="f420" y="f429"/>
                            </a:cxn>
                            <a:cxn ang="f271">
                              <a:pos x="f405" y="f408"/>
                            </a:cxn>
                            <a:cxn ang="f271">
                              <a:pos x="f404" y="f419"/>
                            </a:cxn>
                            <a:cxn ang="f271">
                              <a:pos x="f414" y="f422"/>
                            </a:cxn>
                            <a:cxn ang="f271">
                              <a:pos x="f413" y="f430"/>
                            </a:cxn>
                            <a:cxn ang="f271">
                              <a:pos x="f409" y="f424"/>
                            </a:cxn>
                            <a:cxn ang="f271">
                              <a:pos x="f411" y="f430"/>
                            </a:cxn>
                            <a:cxn ang="f271">
                              <a:pos x="f426" y="f415"/>
                            </a:cxn>
                            <a:cxn ang="f271">
                              <a:pos x="f404" y="f408"/>
                            </a:cxn>
                            <a:cxn ang="f271">
                              <a:pos x="f431" y="f422"/>
                            </a:cxn>
                            <a:cxn ang="f271">
                              <a:pos x="f407" y="f412"/>
                            </a:cxn>
                            <a:cxn ang="f271">
                              <a:pos x="f418" y="f424"/>
                            </a:cxn>
                            <a:cxn ang="f271">
                              <a:pos x="f432" y="f408"/>
                            </a:cxn>
                            <a:cxn ang="f271">
                              <a:pos x="f404" y="f410"/>
                            </a:cxn>
                          </a:cxnLst>
                          <a:rect l="f378" t="f381" r="f379" b="f380"/>
                          <a:pathLst>
                            <a:path w="1929" h="861">
                              <a:moveTo>
                                <a:pt x="f7" y="f9"/>
                              </a:moveTo>
                              <a:cubicBezTo>
                                <a:pt x="f10" y="f11"/>
                                <a:pt x="f12" y="f13"/>
                                <a:pt x="f14" y="f15"/>
                              </a:cubicBezTo>
                              <a:cubicBezTo>
                                <a:pt x="f16" y="f17"/>
                                <a:pt x="f18" y="f19"/>
                                <a:pt x="f20" y="f21"/>
                              </a:cubicBezTo>
                              <a:cubicBezTo>
                                <a:pt x="f22" y="f23"/>
                                <a:pt x="f24" y="f25"/>
                                <a:pt x="f26" y="f27"/>
                              </a:cubicBezTo>
                              <a:cubicBezTo>
                                <a:pt x="f28" y="f3"/>
                                <a:pt x="f29" y="f30"/>
                                <a:pt x="f31" y="f32"/>
                              </a:cubicBezTo>
                              <a:cubicBezTo>
                                <a:pt x="f33" y="f34"/>
                                <a:pt x="f35" y="f36"/>
                                <a:pt x="f37" y="f38"/>
                              </a:cubicBezTo>
                              <a:cubicBezTo>
                                <a:pt x="f39" y="f40"/>
                                <a:pt x="f41" y="f42"/>
                                <a:pt x="f43" y="f44"/>
                              </a:cubicBezTo>
                              <a:cubicBezTo>
                                <a:pt x="f45" y="f46"/>
                                <a:pt x="f47" y="f48"/>
                                <a:pt x="f49" y="f6"/>
                              </a:cubicBezTo>
                              <a:cubicBezTo>
                                <a:pt x="f50" y="f48"/>
                                <a:pt x="f51" y="f52"/>
                                <a:pt x="f53" y="f44"/>
                              </a:cubicBezTo>
                              <a:cubicBezTo>
                                <a:pt x="f54" y="f55"/>
                                <a:pt x="f56" y="f57"/>
                                <a:pt x="f58" y="f3"/>
                              </a:cubicBezTo>
                              <a:cubicBezTo>
                                <a:pt x="f59" y="f60"/>
                                <a:pt x="f61" y="f62"/>
                                <a:pt x="f63" y="f21"/>
                              </a:cubicBezTo>
                              <a:cubicBezTo>
                                <a:pt x="f64" y="f65"/>
                                <a:pt x="f66" y="f67"/>
                                <a:pt x="f68" y="f2"/>
                              </a:cubicBezTo>
                              <a:cubicBezTo>
                                <a:pt x="f69" y="f70"/>
                                <a:pt x="f71" y="f72"/>
                                <a:pt x="f17" y="f15"/>
                              </a:cubicBezTo>
                              <a:cubicBezTo>
                                <a:pt x="f73" y="f74"/>
                                <a:pt x="f75" y="f76"/>
                                <a:pt x="f77" y="f78"/>
                              </a:cubicBezTo>
                              <a:cubicBezTo>
                                <a:pt x="f79" y="f80"/>
                                <a:pt x="f81" y="f82"/>
                                <a:pt x="f83" y="f84"/>
                              </a:cubicBezTo>
                              <a:cubicBezTo>
                                <a:pt x="f85" y="f86"/>
                                <a:pt x="f87" y="f88"/>
                                <a:pt x="f89" y="f90"/>
                              </a:cubicBezTo>
                              <a:cubicBezTo>
                                <a:pt x="f91" y="f92"/>
                                <a:pt x="f93" y="f94"/>
                                <a:pt x="f95" y="f94"/>
                              </a:cubicBezTo>
                              <a:cubicBezTo>
                                <a:pt x="f96" y="f94"/>
                                <a:pt x="f97" y="f98"/>
                                <a:pt x="f97" y="f90"/>
                              </a:cubicBezTo>
                              <a:cubicBezTo>
                                <a:pt x="f97" y="f99"/>
                                <a:pt x="f100" y="f101"/>
                                <a:pt x="f95" y="f78"/>
                              </a:cubicBezTo>
                              <a:cubicBezTo>
                                <a:pt x="f3" y="f102"/>
                                <a:pt x="f6" y="f103"/>
                                <a:pt x="f104" y="f105"/>
                              </a:cubicBezTo>
                              <a:cubicBezTo>
                                <a:pt x="f106" y="f107"/>
                                <a:pt x="f108" y="f109"/>
                                <a:pt x="f77" y="f110"/>
                              </a:cubicBezTo>
                              <a:cubicBezTo>
                                <a:pt x="f111" y="f112"/>
                                <a:pt x="f113" y="f114"/>
                                <a:pt x="f17" y="f115"/>
                              </a:cubicBezTo>
                              <a:cubicBezTo>
                                <a:pt x="f116" y="f117"/>
                                <a:pt x="f69" y="f118"/>
                                <a:pt x="f119" y="f120"/>
                              </a:cubicBezTo>
                              <a:cubicBezTo>
                                <a:pt x="f121" y="f122"/>
                                <a:pt x="f123" y="f124"/>
                                <a:pt x="f125" y="f90"/>
                              </a:cubicBezTo>
                              <a:cubicBezTo>
                                <a:pt x="f126" y="f127"/>
                                <a:pt x="f128" y="f129"/>
                                <a:pt x="f130" y="f92"/>
                              </a:cubicBezTo>
                              <a:cubicBezTo>
                                <a:pt x="f131" y="f132"/>
                                <a:pt x="f133" y="f134"/>
                                <a:pt x="f133" y="f135"/>
                              </a:cubicBezTo>
                              <a:cubicBezTo>
                                <a:pt x="f133" y="f136"/>
                                <a:pt x="f83" y="f122"/>
                                <a:pt x="f130" y="f94"/>
                              </a:cubicBezTo>
                              <a:cubicBezTo>
                                <a:pt x="f87" y="f122"/>
                                <a:pt x="f137" y="f136"/>
                                <a:pt x="f95" y="f135"/>
                              </a:cubicBezTo>
                              <a:cubicBezTo>
                                <a:pt x="f138" y="f139"/>
                                <a:pt x="f140" y="f141"/>
                                <a:pt x="f89" y="f142"/>
                              </a:cubicBezTo>
                              <a:cubicBezTo>
                                <a:pt x="f143" y="f144"/>
                                <a:pt x="f145" y="f146"/>
                                <a:pt x="f87" y="f84"/>
                              </a:cubicBezTo>
                              <a:cubicBezTo>
                                <a:pt x="f147" y="f56"/>
                                <a:pt x="f148" y="f149"/>
                                <a:pt x="f104" y="f84"/>
                              </a:cubicBezTo>
                              <a:cubicBezTo>
                                <a:pt x="f133" y="f150"/>
                                <a:pt x="f151" y="f115"/>
                                <a:pt x="f77" y="f115"/>
                              </a:cubicBezTo>
                              <a:cubicBezTo>
                                <a:pt x="f152" y="f115"/>
                                <a:pt x="f77" y="f90"/>
                                <a:pt x="f77" y="f90"/>
                              </a:cubicBezTo>
                              <a:cubicBezTo>
                                <a:pt x="f125" y="f153"/>
                                <a:pt x="f154" y="f155"/>
                                <a:pt x="f104" y="f120"/>
                              </a:cubicBezTo>
                              <a:cubicBezTo>
                                <a:pt x="f156" y="f157"/>
                                <a:pt x="f158" y="f159"/>
                                <a:pt x="f77" y="f117"/>
                              </a:cubicBezTo>
                              <a:cubicBezTo>
                                <a:pt x="f73" y="f115"/>
                                <a:pt x="f160" y="f161"/>
                                <a:pt x="f133" y="f110"/>
                              </a:cubicBezTo>
                              <a:cubicBezTo>
                                <a:pt x="f162" y="f163"/>
                                <a:pt x="f34" y="f164"/>
                                <a:pt x="f130" y="f105"/>
                              </a:cubicBezTo>
                              <a:cubicBezTo>
                                <a:pt x="f165" y="f166"/>
                                <a:pt x="f167" y="f168"/>
                                <a:pt x="f87" y="f168"/>
                              </a:cubicBezTo>
                              <a:cubicBezTo>
                                <a:pt x="f169" y="f168"/>
                                <a:pt x="f85" y="f170"/>
                                <a:pt x="f83" y="f105"/>
                              </a:cubicBezTo>
                              <a:cubicBezTo>
                                <a:pt x="f171" y="f172"/>
                                <a:pt x="f133" y="f173"/>
                                <a:pt x="f125" y="f174"/>
                              </a:cubicBezTo>
                              <a:cubicBezTo>
                                <a:pt x="f73" y="f115"/>
                                <a:pt x="f175" y="f54"/>
                                <a:pt x="f77" y="f84"/>
                              </a:cubicBezTo>
                              <a:cubicBezTo>
                                <a:pt x="f176" y="f177"/>
                                <a:pt x="f178" y="f179"/>
                                <a:pt x="f17" y="f120"/>
                              </a:cubicBezTo>
                              <a:cubicBezTo>
                                <a:pt x="f180" y="f181"/>
                                <a:pt x="f125" y="f127"/>
                                <a:pt x="f104" y="f92"/>
                              </a:cubicBezTo>
                              <a:cubicBezTo>
                                <a:pt x="f36" y="f182"/>
                                <a:pt x="f97" y="f183"/>
                                <a:pt x="f97" y="f183"/>
                              </a:cubicBezTo>
                              <a:cubicBezTo>
                                <a:pt x="f100" y="f184"/>
                                <a:pt x="f185" y="f135"/>
                                <a:pt x="f89" y="f135"/>
                              </a:cubicBezTo>
                              <a:cubicBezTo>
                                <a:pt x="f143" y="f135"/>
                                <a:pt x="f95" y="f8"/>
                                <a:pt x="f95" y="f183"/>
                              </a:cubicBezTo>
                              <a:cubicBezTo>
                                <a:pt x="f95" y="f186"/>
                                <a:pt x="f187" y="f188"/>
                                <a:pt x="f87" y="f105"/>
                              </a:cubicBezTo>
                              <a:cubicBezTo>
                                <a:pt x="f189" y="f173"/>
                                <a:pt x="f190" y="f191"/>
                                <a:pt x="f17" y="f84"/>
                              </a:cubicBezTo>
                              <a:cubicBezTo>
                                <a:pt x="f192" y="f120"/>
                                <a:pt x="f193" y="f194"/>
                                <a:pt x="f113" y="f92"/>
                              </a:cubicBezTo>
                              <a:cubicBezTo>
                                <a:pt x="f195" y="f196"/>
                                <a:pt x="f197" y="f198"/>
                                <a:pt x="f83" y="f94"/>
                              </a:cubicBezTo>
                              <a:cubicBezTo>
                                <a:pt x="f125" y="f122"/>
                                <a:pt x="f113" y="f199"/>
                                <a:pt x="f119" y="f135"/>
                              </a:cubicBezTo>
                              <a:cubicBezTo>
                                <a:pt x="f200" y="f201"/>
                                <a:pt x="f202" y="f203"/>
                                <a:pt x="f71" y="f84"/>
                              </a:cubicBezTo>
                              <a:cubicBezTo>
                                <a:pt x="f204" y="f205"/>
                                <a:pt x="f206" y="f207"/>
                                <a:pt x="f17" y="f90"/>
                              </a:cubicBezTo>
                            </a:path>
                          </a:pathLst>
                        </a:custGeom>
                        <a:noFill/>
                        <a:ln w="952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7ADA937D" id="Полилиния: фигура 7" o:spid="_x0000_s1026" style="position:absolute;margin-left:133.8pt;margin-top:-78.9pt;width:18pt;height:10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29,8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 strokeweight=".26467mm">
                <v:path arrowok="t" o:connecttype="custom" o:connectlocs="114300,0;228600,65723;114300,131445;0,65723;228600,88546;216749,61066;207269,45800;197788,30533;193048,21373;164606,9160;157496,3053;150385,0;98242,3053;48469,27480;38989,45800;36619,54960;29508,61066;22398,79386;12917,106866;5807,112972;3437,122132;1067,112972;3437,79386;15287,91599;22398,94653;29508,100759;34249,109919;20028,112972;10547,116026;17658,119079;10547,122132;3437,119079;5807,85493;8177,106866;15287,106866;22398,100759;22398,112972;15287,109919;22398,103813;17658,94653;10547,91599;8177,82439;12917,91599;20028,97706;22398,106866;29508,109919;15287,116026;1067,128239;5807,119079;3437,128239;8177,91599;29508,106866;27138,116026;12917,122132;34249,119079;31878,106866;29508,112972" o:connectangles="270,0,90,180,0,0,0,0,0,0,0,0,0,0,0,0,0,0,0,0,0,0,0,0,0,0,0,0,0,0,0,0,0,0,0,0,0,0,0,0,0,0,0,0,0,0,0,0,0,0,0,0,0,0,0,0,0" textboxrect="0,0,1929,861"/>
              </v:shape>
            </w:pict>
          </mc:Fallback>
        </mc:AlternateContent>
      </w:r>
      <w:r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999BD2" wp14:editId="36FB7525">
                <wp:simplePos x="0" y="0"/>
                <wp:positionH relativeFrom="column">
                  <wp:posOffset>1485900</wp:posOffset>
                </wp:positionH>
                <wp:positionV relativeFrom="paragraph">
                  <wp:posOffset>-988064</wp:posOffset>
                </wp:positionV>
                <wp:extent cx="209553" cy="114930"/>
                <wp:effectExtent l="0" t="0" r="19047" b="12070"/>
                <wp:wrapNone/>
                <wp:docPr id="1440474531" name="Полилиния: фигура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3" cy="114930"/>
                        </a:xfrm>
                        <a:custGeom>
                          <a:avLst/>
                          <a:gdLst>
                            <a:gd name="f0" fmla="val 10800000"/>
                            <a:gd name="f1" fmla="val 5400000"/>
                            <a:gd name="f2" fmla="val 360"/>
                            <a:gd name="f3" fmla="val 180"/>
                            <a:gd name="f4" fmla="val w"/>
                            <a:gd name="f5" fmla="val h"/>
                            <a:gd name="f6" fmla="val 0"/>
                            <a:gd name="f7" fmla="val 1929"/>
                            <a:gd name="f8" fmla="val 861"/>
                            <a:gd name="f9" fmla="val 580"/>
                            <a:gd name="f10" fmla="val 1902"/>
                            <a:gd name="f11" fmla="val 474"/>
                            <a:gd name="f12" fmla="val 1921"/>
                            <a:gd name="f13" fmla="val 461"/>
                            <a:gd name="f14" fmla="val 1829"/>
                            <a:gd name="f15" fmla="val 400"/>
                            <a:gd name="f16" fmla="val 1779"/>
                            <a:gd name="f17" fmla="val 249"/>
                            <a:gd name="f18" fmla="val 1852"/>
                            <a:gd name="f19" fmla="val 429"/>
                            <a:gd name="f20" fmla="val 1749"/>
                            <a:gd name="f21" fmla="val 300"/>
                            <a:gd name="f22" fmla="val 1639"/>
                            <a:gd name="f23" fmla="val 162"/>
                            <a:gd name="f24" fmla="val 1841"/>
                            <a:gd name="f25" fmla="val 315"/>
                            <a:gd name="f26" fmla="val 1669"/>
                            <a:gd name="f27" fmla="val 200"/>
                            <a:gd name="f28" fmla="val 1656"/>
                            <a:gd name="f29" fmla="val 1649"/>
                            <a:gd name="f30" fmla="val 153"/>
                            <a:gd name="f31" fmla="val 1629"/>
                            <a:gd name="f32" fmla="val 140"/>
                            <a:gd name="f33" fmla="val 1571"/>
                            <a:gd name="f34" fmla="val 104"/>
                            <a:gd name="f35" fmla="val 1458"/>
                            <a:gd name="f36" fmla="val 83"/>
                            <a:gd name="f37" fmla="val 1389"/>
                            <a:gd name="f38" fmla="val 60"/>
                            <a:gd name="f39" fmla="val 1366"/>
                            <a:gd name="f40" fmla="val 52"/>
                            <a:gd name="f41" fmla="val 1350"/>
                            <a:gd name="f42" fmla="val 31"/>
                            <a:gd name="f43" fmla="val 1329"/>
                            <a:gd name="f44" fmla="val 20"/>
                            <a:gd name="f45" fmla="val 1310"/>
                            <a:gd name="f46" fmla="val 11"/>
                            <a:gd name="f47" fmla="val 1289"/>
                            <a:gd name="f48" fmla="val 7"/>
                            <a:gd name="f49" fmla="val 1269"/>
                            <a:gd name="f50" fmla="val 1122"/>
                            <a:gd name="f51" fmla="val 975"/>
                            <a:gd name="f52" fmla="val 4"/>
                            <a:gd name="f53" fmla="val 829"/>
                            <a:gd name="f54" fmla="val 685"/>
                            <a:gd name="f55" fmla="val 35"/>
                            <a:gd name="f56" fmla="val 542"/>
                            <a:gd name="f57" fmla="val 136"/>
                            <a:gd name="f58" fmla="val 409"/>
                            <a:gd name="f59" fmla="val 382"/>
                            <a:gd name="f60" fmla="val 220"/>
                            <a:gd name="f61" fmla="val 356"/>
                            <a:gd name="f62" fmla="val 260"/>
                            <a:gd name="f63" fmla="val 329"/>
                            <a:gd name="f64" fmla="val 317"/>
                            <a:gd name="f65" fmla="val 318"/>
                            <a:gd name="f66" fmla="val 322"/>
                            <a:gd name="f67" fmla="val 344"/>
                            <a:gd name="f68" fmla="val 309"/>
                            <a:gd name="f69" fmla="val 294"/>
                            <a:gd name="f70" fmla="val 379"/>
                            <a:gd name="f71" fmla="val 269"/>
                            <a:gd name="f72" fmla="val 387"/>
                            <a:gd name="f73" fmla="val 176"/>
                            <a:gd name="f74" fmla="val 619"/>
                            <a:gd name="f75" fmla="val 292"/>
                            <a:gd name="f76" fmla="val 287"/>
                            <a:gd name="f77" fmla="val 189"/>
                            <a:gd name="f78" fmla="val 520"/>
                            <a:gd name="f79" fmla="val 157"/>
                            <a:gd name="f80" fmla="val 591"/>
                            <a:gd name="f81" fmla="val 163"/>
                            <a:gd name="f82" fmla="val 646"/>
                            <a:gd name="f83" fmla="val 109"/>
                            <a:gd name="f84" fmla="val 700"/>
                            <a:gd name="f85" fmla="val 92"/>
                            <a:gd name="f86" fmla="val 717"/>
                            <a:gd name="f87" fmla="val 69"/>
                            <a:gd name="f88" fmla="val 727"/>
                            <a:gd name="f89" fmla="val 49"/>
                            <a:gd name="f90" fmla="val 740"/>
                            <a:gd name="f91" fmla="val 42"/>
                            <a:gd name="f92" fmla="val 760"/>
                            <a:gd name="f93" fmla="val 50"/>
                            <a:gd name="f94" fmla="val 800"/>
                            <a:gd name="f95" fmla="val 29"/>
                            <a:gd name="f96" fmla="val 8"/>
                            <a:gd name="f97" fmla="val 9"/>
                            <a:gd name="f98" fmla="val 761"/>
                            <a:gd name="f99" fmla="val 666"/>
                            <a:gd name="f100" fmla="val 22"/>
                            <a:gd name="f101" fmla="val 593"/>
                            <a:gd name="f102" fmla="val 570"/>
                            <a:gd name="f103" fmla="val 497"/>
                            <a:gd name="f104" fmla="val 129"/>
                            <a:gd name="f105" fmla="val 600"/>
                            <a:gd name="f106" fmla="val 145"/>
                            <a:gd name="f107" fmla="val 613"/>
                            <a:gd name="f108" fmla="val 170"/>
                            <a:gd name="f109" fmla="val 611"/>
                            <a:gd name="f110" fmla="val 620"/>
                            <a:gd name="f111" fmla="val 210"/>
                            <a:gd name="f112" fmla="val 631"/>
                            <a:gd name="f113" fmla="val 229"/>
                            <a:gd name="f114" fmla="val 647"/>
                            <a:gd name="f115" fmla="val 660"/>
                            <a:gd name="f116" fmla="val 262"/>
                            <a:gd name="f117" fmla="val 680"/>
                            <a:gd name="f118" fmla="val 696"/>
                            <a:gd name="f119" fmla="val 289"/>
                            <a:gd name="f120" fmla="val 720"/>
                            <a:gd name="f121" fmla="val 274"/>
                            <a:gd name="f122" fmla="val 793"/>
                            <a:gd name="f123" fmla="val 197"/>
                            <a:gd name="f124" fmla="val 749"/>
                            <a:gd name="f125" fmla="val 169"/>
                            <a:gd name="f126" fmla="val 142"/>
                            <a:gd name="f127" fmla="val 747"/>
                            <a:gd name="f128" fmla="val 101"/>
                            <a:gd name="f129" fmla="val 735"/>
                            <a:gd name="f130" fmla="val 89"/>
                            <a:gd name="f131" fmla="val 80"/>
                            <a:gd name="f132" fmla="val 779"/>
                            <a:gd name="f133" fmla="val 149"/>
                            <a:gd name="f134" fmla="val 759"/>
                            <a:gd name="f135" fmla="val 780"/>
                            <a:gd name="f136" fmla="val 801"/>
                            <a:gd name="f137" fmla="val 32"/>
                            <a:gd name="f138" fmla="val 17"/>
                            <a:gd name="f139" fmla="val 707"/>
                            <a:gd name="f140" fmla="val 16"/>
                            <a:gd name="f141" fmla="val 626"/>
                            <a:gd name="f142" fmla="val 560"/>
                            <a:gd name="f143" fmla="val 70"/>
                            <a:gd name="f144" fmla="val 518"/>
                            <a:gd name="f145" fmla="val 62"/>
                            <a:gd name="f146" fmla="val 653"/>
                            <a:gd name="f147" fmla="val 122"/>
                            <a:gd name="f148" fmla="val 102"/>
                            <a:gd name="f149" fmla="val 538"/>
                            <a:gd name="f150" fmla="val 687"/>
                            <a:gd name="f151" fmla="val 165"/>
                            <a:gd name="f152" fmla="val 349"/>
                            <a:gd name="f153" fmla="val 733"/>
                            <a:gd name="f154" fmla="val 111"/>
                            <a:gd name="f155" fmla="val 732"/>
                            <a:gd name="f156" fmla="val 199"/>
                            <a:gd name="f157" fmla="val 673"/>
                            <a:gd name="f158" fmla="val 324"/>
                            <a:gd name="f159" fmla="val 725"/>
                            <a:gd name="f160" fmla="val 168"/>
                            <a:gd name="f161" fmla="val 635"/>
                            <a:gd name="f162" fmla="val 133"/>
                            <a:gd name="f163" fmla="val 607"/>
                            <a:gd name="f164" fmla="val 615"/>
                            <a:gd name="f165" fmla="val 74"/>
                            <a:gd name="f166" fmla="val 585"/>
                            <a:gd name="f167" fmla="val 48"/>
                            <a:gd name="f168" fmla="val 540"/>
                            <a:gd name="f169" fmla="val 93"/>
                            <a:gd name="f170" fmla="val 583"/>
                            <a:gd name="f171" fmla="val 126"/>
                            <a:gd name="f172" fmla="val 617"/>
                            <a:gd name="f173" fmla="val 627"/>
                            <a:gd name="f174" fmla="val 640"/>
                            <a:gd name="f175" fmla="val 174"/>
                            <a:gd name="f176" fmla="val 204"/>
                            <a:gd name="f177" fmla="val 715"/>
                            <a:gd name="f178" fmla="val 264"/>
                            <a:gd name="f179" fmla="val 705"/>
                            <a:gd name="f180" fmla="val 219"/>
                            <a:gd name="f181" fmla="val 750"/>
                            <a:gd name="f182" fmla="val 775"/>
                            <a:gd name="f183" fmla="val 840"/>
                            <a:gd name="f184" fmla="val 820"/>
                            <a:gd name="f185" fmla="val 25"/>
                            <a:gd name="f186" fmla="val 790"/>
                            <a:gd name="f187" fmla="val 58"/>
                            <a:gd name="f188" fmla="val 657"/>
                            <a:gd name="f189" fmla="val 175"/>
                            <a:gd name="f190" fmla="val 188"/>
                            <a:gd name="f191" fmla="val 608"/>
                            <a:gd name="f192" fmla="val 242"/>
                            <a:gd name="f193" fmla="val 246"/>
                            <a:gd name="f194" fmla="val 748"/>
                            <a:gd name="f195" fmla="val 195"/>
                            <a:gd name="f196" fmla="val 785"/>
                            <a:gd name="f197" fmla="val 67"/>
                            <a:gd name="f198" fmla="val 805"/>
                            <a:gd name="f199" fmla="val 787"/>
                            <a:gd name="f200" fmla="val 282"/>
                            <a:gd name="f201" fmla="val 753"/>
                            <a:gd name="f202" fmla="val 284"/>
                            <a:gd name="f203" fmla="val 723"/>
                            <a:gd name="f204" fmla="val 187"/>
                            <a:gd name="f205" fmla="val 577"/>
                            <a:gd name="f206" fmla="val 207"/>
                            <a:gd name="f207" fmla="val 698"/>
                            <a:gd name="f208" fmla="+- 0 0 -90"/>
                            <a:gd name="f209" fmla="*/ f4 1 1929"/>
                            <a:gd name="f210" fmla="*/ f5 1 861"/>
                            <a:gd name="f211" fmla="val f6"/>
                            <a:gd name="f212" fmla="val f7"/>
                            <a:gd name="f213" fmla="val f8"/>
                            <a:gd name="f214" fmla="*/ f208 f0 1"/>
                            <a:gd name="f215" fmla="+- f213 0 f211"/>
                            <a:gd name="f216" fmla="+- f212 0 f211"/>
                            <a:gd name="f217" fmla="*/ f214 1 f3"/>
                            <a:gd name="f218" fmla="*/ f216 1 1929"/>
                            <a:gd name="f219" fmla="*/ f215 1 861"/>
                            <a:gd name="f220" fmla="*/ 1929 f216 1"/>
                            <a:gd name="f221" fmla="*/ 580 f215 1"/>
                            <a:gd name="f222" fmla="*/ 1829 f216 1"/>
                            <a:gd name="f223" fmla="*/ 400 f215 1"/>
                            <a:gd name="f224" fmla="*/ 1749 f216 1"/>
                            <a:gd name="f225" fmla="*/ 300 f215 1"/>
                            <a:gd name="f226" fmla="*/ 1669 f216 1"/>
                            <a:gd name="f227" fmla="*/ 200 f215 1"/>
                            <a:gd name="f228" fmla="*/ 1629 f216 1"/>
                            <a:gd name="f229" fmla="*/ 140 f215 1"/>
                            <a:gd name="f230" fmla="*/ 1389 f216 1"/>
                            <a:gd name="f231" fmla="*/ 60 f215 1"/>
                            <a:gd name="f232" fmla="*/ 1329 f216 1"/>
                            <a:gd name="f233" fmla="*/ 20 f215 1"/>
                            <a:gd name="f234" fmla="*/ 1269 f216 1"/>
                            <a:gd name="f235" fmla="*/ 0 f215 1"/>
                            <a:gd name="f236" fmla="*/ 829 f216 1"/>
                            <a:gd name="f237" fmla="*/ 409 f216 1"/>
                            <a:gd name="f238" fmla="*/ 180 f215 1"/>
                            <a:gd name="f239" fmla="*/ 329 f216 1"/>
                            <a:gd name="f240" fmla="*/ 309 f216 1"/>
                            <a:gd name="f241" fmla="*/ 360 f215 1"/>
                            <a:gd name="f242" fmla="*/ 249 f216 1"/>
                            <a:gd name="f243" fmla="*/ 189 f216 1"/>
                            <a:gd name="f244" fmla="*/ 520 f215 1"/>
                            <a:gd name="f245" fmla="*/ 109 f216 1"/>
                            <a:gd name="f246" fmla="*/ 700 f215 1"/>
                            <a:gd name="f247" fmla="*/ 49 f216 1"/>
                            <a:gd name="f248" fmla="*/ 740 f215 1"/>
                            <a:gd name="f249" fmla="*/ 29 f216 1"/>
                            <a:gd name="f250" fmla="*/ 800 f215 1"/>
                            <a:gd name="f251" fmla="*/ 9 f216 1"/>
                            <a:gd name="f252" fmla="*/ 129 f216 1"/>
                            <a:gd name="f253" fmla="*/ 600 f215 1"/>
                            <a:gd name="f254" fmla="*/ 620 f215 1"/>
                            <a:gd name="f255" fmla="*/ 660 f215 1"/>
                            <a:gd name="f256" fmla="*/ 289 f216 1"/>
                            <a:gd name="f257" fmla="*/ 720 f215 1"/>
                            <a:gd name="f258" fmla="*/ 169 f216 1"/>
                            <a:gd name="f259" fmla="*/ 89 f216 1"/>
                            <a:gd name="f260" fmla="*/ 760 f215 1"/>
                            <a:gd name="f261" fmla="*/ 149 f216 1"/>
                            <a:gd name="f262" fmla="*/ 780 f215 1"/>
                            <a:gd name="f263" fmla="*/ 560 f215 1"/>
                            <a:gd name="f264" fmla="*/ 69 f216 1"/>
                            <a:gd name="f265" fmla="*/ 680 f215 1"/>
                            <a:gd name="f266" fmla="*/ 540 f215 1"/>
                            <a:gd name="f267" fmla="*/ 640 f215 1"/>
                            <a:gd name="f268" fmla="*/ 840 f215 1"/>
                            <a:gd name="f269" fmla="*/ 229 f216 1"/>
                            <a:gd name="f270" fmla="*/ 269 f216 1"/>
                            <a:gd name="f271" fmla="+- f217 0 f1"/>
                            <a:gd name="f272" fmla="*/ f220 1 1929"/>
                            <a:gd name="f273" fmla="*/ f221 1 861"/>
                            <a:gd name="f274" fmla="*/ f222 1 1929"/>
                            <a:gd name="f275" fmla="*/ f223 1 861"/>
                            <a:gd name="f276" fmla="*/ f224 1 1929"/>
                            <a:gd name="f277" fmla="*/ f225 1 861"/>
                            <a:gd name="f278" fmla="*/ f226 1 1929"/>
                            <a:gd name="f279" fmla="*/ f227 1 861"/>
                            <a:gd name="f280" fmla="*/ f228 1 1929"/>
                            <a:gd name="f281" fmla="*/ f229 1 861"/>
                            <a:gd name="f282" fmla="*/ f230 1 1929"/>
                            <a:gd name="f283" fmla="*/ f231 1 861"/>
                            <a:gd name="f284" fmla="*/ f232 1 1929"/>
                            <a:gd name="f285" fmla="*/ f233 1 861"/>
                            <a:gd name="f286" fmla="*/ f234 1 1929"/>
                            <a:gd name="f287" fmla="*/ f235 1 861"/>
                            <a:gd name="f288" fmla="*/ f236 1 1929"/>
                            <a:gd name="f289" fmla="*/ f237 1 1929"/>
                            <a:gd name="f290" fmla="*/ f238 1 861"/>
                            <a:gd name="f291" fmla="*/ f239 1 1929"/>
                            <a:gd name="f292" fmla="*/ f240 1 1929"/>
                            <a:gd name="f293" fmla="*/ f241 1 861"/>
                            <a:gd name="f294" fmla="*/ f242 1 1929"/>
                            <a:gd name="f295" fmla="*/ f243 1 1929"/>
                            <a:gd name="f296" fmla="*/ f244 1 861"/>
                            <a:gd name="f297" fmla="*/ f245 1 1929"/>
                            <a:gd name="f298" fmla="*/ f246 1 861"/>
                            <a:gd name="f299" fmla="*/ f247 1 1929"/>
                            <a:gd name="f300" fmla="*/ f248 1 861"/>
                            <a:gd name="f301" fmla="*/ f249 1 1929"/>
                            <a:gd name="f302" fmla="*/ f250 1 861"/>
                            <a:gd name="f303" fmla="*/ f251 1 1929"/>
                            <a:gd name="f304" fmla="*/ f252 1 1929"/>
                            <a:gd name="f305" fmla="*/ f253 1 861"/>
                            <a:gd name="f306" fmla="*/ f254 1 861"/>
                            <a:gd name="f307" fmla="*/ f255 1 861"/>
                            <a:gd name="f308" fmla="*/ f256 1 1929"/>
                            <a:gd name="f309" fmla="*/ f257 1 861"/>
                            <a:gd name="f310" fmla="*/ f258 1 1929"/>
                            <a:gd name="f311" fmla="*/ f259 1 1929"/>
                            <a:gd name="f312" fmla="*/ f260 1 861"/>
                            <a:gd name="f313" fmla="*/ f261 1 1929"/>
                            <a:gd name="f314" fmla="*/ f262 1 861"/>
                            <a:gd name="f315" fmla="*/ f263 1 861"/>
                            <a:gd name="f316" fmla="*/ f264 1 1929"/>
                            <a:gd name="f317" fmla="*/ f265 1 861"/>
                            <a:gd name="f318" fmla="*/ f266 1 861"/>
                            <a:gd name="f319" fmla="*/ f267 1 861"/>
                            <a:gd name="f320" fmla="*/ f268 1 861"/>
                            <a:gd name="f321" fmla="*/ f269 1 1929"/>
                            <a:gd name="f322" fmla="*/ f270 1 1929"/>
                            <a:gd name="f323" fmla="*/ 0 1 f218"/>
                            <a:gd name="f324" fmla="*/ f212 1 f218"/>
                            <a:gd name="f325" fmla="*/ 0 1 f219"/>
                            <a:gd name="f326" fmla="*/ f213 1 f219"/>
                            <a:gd name="f327" fmla="*/ f272 1 f218"/>
                            <a:gd name="f328" fmla="*/ f273 1 f219"/>
                            <a:gd name="f329" fmla="*/ f274 1 f218"/>
                            <a:gd name="f330" fmla="*/ f275 1 f219"/>
                            <a:gd name="f331" fmla="*/ f276 1 f218"/>
                            <a:gd name="f332" fmla="*/ f277 1 f219"/>
                            <a:gd name="f333" fmla="*/ f278 1 f218"/>
                            <a:gd name="f334" fmla="*/ f279 1 f219"/>
                            <a:gd name="f335" fmla="*/ f280 1 f218"/>
                            <a:gd name="f336" fmla="*/ f281 1 f219"/>
                            <a:gd name="f337" fmla="*/ f282 1 f218"/>
                            <a:gd name="f338" fmla="*/ f283 1 f219"/>
                            <a:gd name="f339" fmla="*/ f284 1 f218"/>
                            <a:gd name="f340" fmla="*/ f285 1 f219"/>
                            <a:gd name="f341" fmla="*/ f286 1 f218"/>
                            <a:gd name="f342" fmla="*/ f287 1 f219"/>
                            <a:gd name="f343" fmla="*/ f288 1 f218"/>
                            <a:gd name="f344" fmla="*/ f289 1 f218"/>
                            <a:gd name="f345" fmla="*/ f290 1 f219"/>
                            <a:gd name="f346" fmla="*/ f291 1 f218"/>
                            <a:gd name="f347" fmla="*/ f292 1 f218"/>
                            <a:gd name="f348" fmla="*/ f293 1 f219"/>
                            <a:gd name="f349" fmla="*/ f294 1 f218"/>
                            <a:gd name="f350" fmla="*/ f295 1 f218"/>
                            <a:gd name="f351" fmla="*/ f296 1 f219"/>
                            <a:gd name="f352" fmla="*/ f297 1 f218"/>
                            <a:gd name="f353" fmla="*/ f298 1 f219"/>
                            <a:gd name="f354" fmla="*/ f299 1 f218"/>
                            <a:gd name="f355" fmla="*/ f300 1 f219"/>
                            <a:gd name="f356" fmla="*/ f301 1 f218"/>
                            <a:gd name="f357" fmla="*/ f302 1 f219"/>
                            <a:gd name="f358" fmla="*/ f303 1 f218"/>
                            <a:gd name="f359" fmla="*/ f304 1 f218"/>
                            <a:gd name="f360" fmla="*/ f305 1 f219"/>
                            <a:gd name="f361" fmla="*/ f306 1 f219"/>
                            <a:gd name="f362" fmla="*/ f307 1 f219"/>
                            <a:gd name="f363" fmla="*/ f308 1 f218"/>
                            <a:gd name="f364" fmla="*/ f309 1 f219"/>
                            <a:gd name="f365" fmla="*/ f310 1 f218"/>
                            <a:gd name="f366" fmla="*/ f311 1 f218"/>
                            <a:gd name="f367" fmla="*/ f312 1 f219"/>
                            <a:gd name="f368" fmla="*/ f313 1 f218"/>
                            <a:gd name="f369" fmla="*/ f314 1 f219"/>
                            <a:gd name="f370" fmla="*/ f315 1 f219"/>
                            <a:gd name="f371" fmla="*/ f316 1 f218"/>
                            <a:gd name="f372" fmla="*/ f317 1 f219"/>
                            <a:gd name="f373" fmla="*/ f318 1 f219"/>
                            <a:gd name="f374" fmla="*/ f319 1 f219"/>
                            <a:gd name="f375" fmla="*/ f320 1 f219"/>
                            <a:gd name="f376" fmla="*/ f321 1 f218"/>
                            <a:gd name="f377" fmla="*/ f322 1 f218"/>
                            <a:gd name="f378" fmla="*/ f323 f209 1"/>
                            <a:gd name="f379" fmla="*/ f324 f209 1"/>
                            <a:gd name="f380" fmla="*/ f326 f210 1"/>
                            <a:gd name="f381" fmla="*/ f325 f210 1"/>
                            <a:gd name="f382" fmla="*/ f327 f209 1"/>
                            <a:gd name="f383" fmla="*/ f328 f210 1"/>
                            <a:gd name="f384" fmla="*/ f329 f209 1"/>
                            <a:gd name="f385" fmla="*/ f330 f210 1"/>
                            <a:gd name="f386" fmla="*/ f331 f209 1"/>
                            <a:gd name="f387" fmla="*/ f332 f210 1"/>
                            <a:gd name="f388" fmla="*/ f333 f209 1"/>
                            <a:gd name="f389" fmla="*/ f334 f210 1"/>
                            <a:gd name="f390" fmla="*/ f335 f209 1"/>
                            <a:gd name="f391" fmla="*/ f336 f210 1"/>
                            <a:gd name="f392" fmla="*/ f337 f209 1"/>
                            <a:gd name="f393" fmla="*/ f338 f210 1"/>
                            <a:gd name="f394" fmla="*/ f339 f209 1"/>
                            <a:gd name="f395" fmla="*/ f340 f210 1"/>
                            <a:gd name="f396" fmla="*/ f341 f209 1"/>
                            <a:gd name="f397" fmla="*/ f342 f210 1"/>
                            <a:gd name="f398" fmla="*/ f343 f209 1"/>
                            <a:gd name="f399" fmla="*/ f344 f209 1"/>
                            <a:gd name="f400" fmla="*/ f345 f210 1"/>
                            <a:gd name="f401" fmla="*/ f346 f209 1"/>
                            <a:gd name="f402" fmla="*/ f347 f209 1"/>
                            <a:gd name="f403" fmla="*/ f348 f210 1"/>
                            <a:gd name="f404" fmla="*/ f349 f209 1"/>
                            <a:gd name="f405" fmla="*/ f350 f209 1"/>
                            <a:gd name="f406" fmla="*/ f351 f210 1"/>
                            <a:gd name="f407" fmla="*/ f352 f209 1"/>
                            <a:gd name="f408" fmla="*/ f353 f210 1"/>
                            <a:gd name="f409" fmla="*/ f354 f209 1"/>
                            <a:gd name="f410" fmla="*/ f355 f210 1"/>
                            <a:gd name="f411" fmla="*/ f356 f209 1"/>
                            <a:gd name="f412" fmla="*/ f357 f210 1"/>
                            <a:gd name="f413" fmla="*/ f358 f209 1"/>
                            <a:gd name="f414" fmla="*/ f359 f209 1"/>
                            <a:gd name="f415" fmla="*/ f360 f210 1"/>
                            <a:gd name="f416" fmla="*/ f361 f210 1"/>
                            <a:gd name="f417" fmla="*/ f362 f210 1"/>
                            <a:gd name="f418" fmla="*/ f363 f209 1"/>
                            <a:gd name="f419" fmla="*/ f364 f210 1"/>
                            <a:gd name="f420" fmla="*/ f365 f209 1"/>
                            <a:gd name="f421" fmla="*/ f366 f209 1"/>
                            <a:gd name="f422" fmla="*/ f367 f210 1"/>
                            <a:gd name="f423" fmla="*/ f368 f209 1"/>
                            <a:gd name="f424" fmla="*/ f369 f210 1"/>
                            <a:gd name="f425" fmla="*/ f370 f210 1"/>
                            <a:gd name="f426" fmla="*/ f371 f209 1"/>
                            <a:gd name="f427" fmla="*/ f372 f210 1"/>
                            <a:gd name="f428" fmla="*/ f373 f210 1"/>
                            <a:gd name="f429" fmla="*/ f374 f210 1"/>
                            <a:gd name="f430" fmla="*/ f375 f210 1"/>
                            <a:gd name="f431" fmla="*/ f376 f209 1"/>
                            <a:gd name="f432" fmla="*/ f377 f209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  <a:cxn ang="f271">
                              <a:pos x="f382" y="f383"/>
                            </a:cxn>
                            <a:cxn ang="f271">
                              <a:pos x="f384" y="f385"/>
                            </a:cxn>
                            <a:cxn ang="f271">
                              <a:pos x="f386" y="f387"/>
                            </a:cxn>
                            <a:cxn ang="f271">
                              <a:pos x="f388" y="f389"/>
                            </a:cxn>
                            <a:cxn ang="f271">
                              <a:pos x="f390" y="f391"/>
                            </a:cxn>
                            <a:cxn ang="f271">
                              <a:pos x="f392" y="f393"/>
                            </a:cxn>
                            <a:cxn ang="f271">
                              <a:pos x="f394" y="f395"/>
                            </a:cxn>
                            <a:cxn ang="f271">
                              <a:pos x="f396" y="f397"/>
                            </a:cxn>
                            <a:cxn ang="f271">
                              <a:pos x="f398" y="f395"/>
                            </a:cxn>
                            <a:cxn ang="f271">
                              <a:pos x="f399" y="f400"/>
                            </a:cxn>
                            <a:cxn ang="f271">
                              <a:pos x="f401" y="f387"/>
                            </a:cxn>
                            <a:cxn ang="f271">
                              <a:pos x="f402" y="f403"/>
                            </a:cxn>
                            <a:cxn ang="f271">
                              <a:pos x="f404" y="f385"/>
                            </a:cxn>
                            <a:cxn ang="f271">
                              <a:pos x="f405" y="f406"/>
                            </a:cxn>
                            <a:cxn ang="f271">
                              <a:pos x="f407" y="f408"/>
                            </a:cxn>
                            <a:cxn ang="f271">
                              <a:pos x="f409" y="f410"/>
                            </a:cxn>
                            <a:cxn ang="f271">
                              <a:pos x="f411" y="f412"/>
                            </a:cxn>
                            <a:cxn ang="f271">
                              <a:pos x="f413" y="f410"/>
                            </a:cxn>
                            <a:cxn ang="f271">
                              <a:pos x="f411" y="f406"/>
                            </a:cxn>
                            <a:cxn ang="f271">
                              <a:pos x="f414" y="f415"/>
                            </a:cxn>
                            <a:cxn ang="f271">
                              <a:pos x="f405" y="f416"/>
                            </a:cxn>
                            <a:cxn ang="f271">
                              <a:pos x="f404" y="f417"/>
                            </a:cxn>
                            <a:cxn ang="f271">
                              <a:pos x="f418" y="f419"/>
                            </a:cxn>
                            <a:cxn ang="f271">
                              <a:pos x="f420" y="f410"/>
                            </a:cxn>
                            <a:cxn ang="f271">
                              <a:pos x="f421" y="f422"/>
                            </a:cxn>
                            <a:cxn ang="f271">
                              <a:pos x="f423" y="f424"/>
                            </a:cxn>
                            <a:cxn ang="f271">
                              <a:pos x="f421" y="f412"/>
                            </a:cxn>
                            <a:cxn ang="f271">
                              <a:pos x="f411" y="f424"/>
                            </a:cxn>
                            <a:cxn ang="f271">
                              <a:pos x="f409" y="f425"/>
                            </a:cxn>
                            <a:cxn ang="f271">
                              <a:pos x="f426" y="f408"/>
                            </a:cxn>
                            <a:cxn ang="f271">
                              <a:pos x="f414" y="f408"/>
                            </a:cxn>
                            <a:cxn ang="f271">
                              <a:pos x="f405" y="f417"/>
                            </a:cxn>
                            <a:cxn ang="f271">
                              <a:pos x="f405" y="f410"/>
                            </a:cxn>
                            <a:cxn ang="f271">
                              <a:pos x="f414" y="f419"/>
                            </a:cxn>
                            <a:cxn ang="f271">
                              <a:pos x="f405" y="f427"/>
                            </a:cxn>
                            <a:cxn ang="f271">
                              <a:pos x="f423" y="f416"/>
                            </a:cxn>
                            <a:cxn ang="f271">
                              <a:pos x="f421" y="f415"/>
                            </a:cxn>
                            <a:cxn ang="f271">
                              <a:pos x="f426" y="f428"/>
                            </a:cxn>
                            <a:cxn ang="f271">
                              <a:pos x="f407" y="f415"/>
                            </a:cxn>
                            <a:cxn ang="f271">
                              <a:pos x="f420" y="f429"/>
                            </a:cxn>
                            <a:cxn ang="f271">
                              <a:pos x="f405" y="f408"/>
                            </a:cxn>
                            <a:cxn ang="f271">
                              <a:pos x="f404" y="f419"/>
                            </a:cxn>
                            <a:cxn ang="f271">
                              <a:pos x="f414" y="f422"/>
                            </a:cxn>
                            <a:cxn ang="f271">
                              <a:pos x="f413" y="f430"/>
                            </a:cxn>
                            <a:cxn ang="f271">
                              <a:pos x="f409" y="f424"/>
                            </a:cxn>
                            <a:cxn ang="f271">
                              <a:pos x="f411" y="f430"/>
                            </a:cxn>
                            <a:cxn ang="f271">
                              <a:pos x="f426" y="f415"/>
                            </a:cxn>
                            <a:cxn ang="f271">
                              <a:pos x="f404" y="f408"/>
                            </a:cxn>
                            <a:cxn ang="f271">
                              <a:pos x="f431" y="f422"/>
                            </a:cxn>
                            <a:cxn ang="f271">
                              <a:pos x="f407" y="f412"/>
                            </a:cxn>
                            <a:cxn ang="f271">
                              <a:pos x="f418" y="f424"/>
                            </a:cxn>
                            <a:cxn ang="f271">
                              <a:pos x="f432" y="f408"/>
                            </a:cxn>
                            <a:cxn ang="f271">
                              <a:pos x="f404" y="f410"/>
                            </a:cxn>
                          </a:cxnLst>
                          <a:rect l="f378" t="f381" r="f379" b="f380"/>
                          <a:pathLst>
                            <a:path w="1929" h="861">
                              <a:moveTo>
                                <a:pt x="f7" y="f9"/>
                              </a:moveTo>
                              <a:cubicBezTo>
                                <a:pt x="f10" y="f11"/>
                                <a:pt x="f12" y="f13"/>
                                <a:pt x="f14" y="f15"/>
                              </a:cubicBezTo>
                              <a:cubicBezTo>
                                <a:pt x="f16" y="f17"/>
                                <a:pt x="f18" y="f19"/>
                                <a:pt x="f20" y="f21"/>
                              </a:cubicBezTo>
                              <a:cubicBezTo>
                                <a:pt x="f22" y="f23"/>
                                <a:pt x="f24" y="f25"/>
                                <a:pt x="f26" y="f27"/>
                              </a:cubicBezTo>
                              <a:cubicBezTo>
                                <a:pt x="f28" y="f3"/>
                                <a:pt x="f29" y="f30"/>
                                <a:pt x="f31" y="f32"/>
                              </a:cubicBezTo>
                              <a:cubicBezTo>
                                <a:pt x="f33" y="f34"/>
                                <a:pt x="f35" y="f36"/>
                                <a:pt x="f37" y="f38"/>
                              </a:cubicBezTo>
                              <a:cubicBezTo>
                                <a:pt x="f39" y="f40"/>
                                <a:pt x="f41" y="f42"/>
                                <a:pt x="f43" y="f44"/>
                              </a:cubicBezTo>
                              <a:cubicBezTo>
                                <a:pt x="f45" y="f46"/>
                                <a:pt x="f47" y="f48"/>
                                <a:pt x="f49" y="f6"/>
                              </a:cubicBezTo>
                              <a:cubicBezTo>
                                <a:pt x="f50" y="f48"/>
                                <a:pt x="f51" y="f52"/>
                                <a:pt x="f53" y="f44"/>
                              </a:cubicBezTo>
                              <a:cubicBezTo>
                                <a:pt x="f54" y="f55"/>
                                <a:pt x="f56" y="f57"/>
                                <a:pt x="f58" y="f3"/>
                              </a:cubicBezTo>
                              <a:cubicBezTo>
                                <a:pt x="f59" y="f60"/>
                                <a:pt x="f61" y="f62"/>
                                <a:pt x="f63" y="f21"/>
                              </a:cubicBezTo>
                              <a:cubicBezTo>
                                <a:pt x="f64" y="f65"/>
                                <a:pt x="f66" y="f67"/>
                                <a:pt x="f68" y="f2"/>
                              </a:cubicBezTo>
                              <a:cubicBezTo>
                                <a:pt x="f69" y="f70"/>
                                <a:pt x="f71" y="f72"/>
                                <a:pt x="f17" y="f15"/>
                              </a:cubicBezTo>
                              <a:cubicBezTo>
                                <a:pt x="f73" y="f74"/>
                                <a:pt x="f75" y="f76"/>
                                <a:pt x="f77" y="f78"/>
                              </a:cubicBezTo>
                              <a:cubicBezTo>
                                <a:pt x="f79" y="f80"/>
                                <a:pt x="f81" y="f82"/>
                                <a:pt x="f83" y="f84"/>
                              </a:cubicBezTo>
                              <a:cubicBezTo>
                                <a:pt x="f85" y="f86"/>
                                <a:pt x="f87" y="f88"/>
                                <a:pt x="f89" y="f90"/>
                              </a:cubicBezTo>
                              <a:cubicBezTo>
                                <a:pt x="f91" y="f92"/>
                                <a:pt x="f93" y="f94"/>
                                <a:pt x="f95" y="f94"/>
                              </a:cubicBezTo>
                              <a:cubicBezTo>
                                <a:pt x="f96" y="f94"/>
                                <a:pt x="f97" y="f98"/>
                                <a:pt x="f97" y="f90"/>
                              </a:cubicBezTo>
                              <a:cubicBezTo>
                                <a:pt x="f97" y="f99"/>
                                <a:pt x="f100" y="f101"/>
                                <a:pt x="f95" y="f78"/>
                              </a:cubicBezTo>
                              <a:cubicBezTo>
                                <a:pt x="f3" y="f102"/>
                                <a:pt x="f6" y="f103"/>
                                <a:pt x="f104" y="f105"/>
                              </a:cubicBezTo>
                              <a:cubicBezTo>
                                <a:pt x="f106" y="f107"/>
                                <a:pt x="f108" y="f109"/>
                                <a:pt x="f77" y="f110"/>
                              </a:cubicBezTo>
                              <a:cubicBezTo>
                                <a:pt x="f111" y="f112"/>
                                <a:pt x="f113" y="f114"/>
                                <a:pt x="f17" y="f115"/>
                              </a:cubicBezTo>
                              <a:cubicBezTo>
                                <a:pt x="f116" y="f117"/>
                                <a:pt x="f69" y="f118"/>
                                <a:pt x="f119" y="f120"/>
                              </a:cubicBezTo>
                              <a:cubicBezTo>
                                <a:pt x="f121" y="f122"/>
                                <a:pt x="f123" y="f124"/>
                                <a:pt x="f125" y="f90"/>
                              </a:cubicBezTo>
                              <a:cubicBezTo>
                                <a:pt x="f126" y="f127"/>
                                <a:pt x="f128" y="f129"/>
                                <a:pt x="f130" y="f92"/>
                              </a:cubicBezTo>
                              <a:cubicBezTo>
                                <a:pt x="f131" y="f132"/>
                                <a:pt x="f133" y="f134"/>
                                <a:pt x="f133" y="f135"/>
                              </a:cubicBezTo>
                              <a:cubicBezTo>
                                <a:pt x="f133" y="f136"/>
                                <a:pt x="f83" y="f122"/>
                                <a:pt x="f130" y="f94"/>
                              </a:cubicBezTo>
                              <a:cubicBezTo>
                                <a:pt x="f87" y="f122"/>
                                <a:pt x="f137" y="f136"/>
                                <a:pt x="f95" y="f135"/>
                              </a:cubicBezTo>
                              <a:cubicBezTo>
                                <a:pt x="f138" y="f139"/>
                                <a:pt x="f140" y="f141"/>
                                <a:pt x="f89" y="f142"/>
                              </a:cubicBezTo>
                              <a:cubicBezTo>
                                <a:pt x="f143" y="f144"/>
                                <a:pt x="f145" y="f146"/>
                                <a:pt x="f87" y="f84"/>
                              </a:cubicBezTo>
                              <a:cubicBezTo>
                                <a:pt x="f147" y="f56"/>
                                <a:pt x="f148" y="f149"/>
                                <a:pt x="f104" y="f84"/>
                              </a:cubicBezTo>
                              <a:cubicBezTo>
                                <a:pt x="f133" y="f150"/>
                                <a:pt x="f151" y="f115"/>
                                <a:pt x="f77" y="f115"/>
                              </a:cubicBezTo>
                              <a:cubicBezTo>
                                <a:pt x="f152" y="f115"/>
                                <a:pt x="f77" y="f90"/>
                                <a:pt x="f77" y="f90"/>
                              </a:cubicBezTo>
                              <a:cubicBezTo>
                                <a:pt x="f125" y="f153"/>
                                <a:pt x="f154" y="f155"/>
                                <a:pt x="f104" y="f120"/>
                              </a:cubicBezTo>
                              <a:cubicBezTo>
                                <a:pt x="f156" y="f157"/>
                                <a:pt x="f158" y="f159"/>
                                <a:pt x="f77" y="f117"/>
                              </a:cubicBezTo>
                              <a:cubicBezTo>
                                <a:pt x="f73" y="f115"/>
                                <a:pt x="f160" y="f161"/>
                                <a:pt x="f133" y="f110"/>
                              </a:cubicBezTo>
                              <a:cubicBezTo>
                                <a:pt x="f162" y="f163"/>
                                <a:pt x="f34" y="f164"/>
                                <a:pt x="f130" y="f105"/>
                              </a:cubicBezTo>
                              <a:cubicBezTo>
                                <a:pt x="f165" y="f166"/>
                                <a:pt x="f167" y="f168"/>
                                <a:pt x="f87" y="f168"/>
                              </a:cubicBezTo>
                              <a:cubicBezTo>
                                <a:pt x="f169" y="f168"/>
                                <a:pt x="f85" y="f170"/>
                                <a:pt x="f83" y="f105"/>
                              </a:cubicBezTo>
                              <a:cubicBezTo>
                                <a:pt x="f171" y="f172"/>
                                <a:pt x="f133" y="f173"/>
                                <a:pt x="f125" y="f174"/>
                              </a:cubicBezTo>
                              <a:cubicBezTo>
                                <a:pt x="f73" y="f115"/>
                                <a:pt x="f175" y="f54"/>
                                <a:pt x="f77" y="f84"/>
                              </a:cubicBezTo>
                              <a:cubicBezTo>
                                <a:pt x="f176" y="f177"/>
                                <a:pt x="f178" y="f179"/>
                                <a:pt x="f17" y="f120"/>
                              </a:cubicBezTo>
                              <a:cubicBezTo>
                                <a:pt x="f180" y="f181"/>
                                <a:pt x="f125" y="f127"/>
                                <a:pt x="f104" y="f92"/>
                              </a:cubicBezTo>
                              <a:cubicBezTo>
                                <a:pt x="f36" y="f182"/>
                                <a:pt x="f97" y="f183"/>
                                <a:pt x="f97" y="f183"/>
                              </a:cubicBezTo>
                              <a:cubicBezTo>
                                <a:pt x="f100" y="f184"/>
                                <a:pt x="f185" y="f135"/>
                                <a:pt x="f89" y="f135"/>
                              </a:cubicBezTo>
                              <a:cubicBezTo>
                                <a:pt x="f143" y="f135"/>
                                <a:pt x="f95" y="f8"/>
                                <a:pt x="f95" y="f183"/>
                              </a:cubicBezTo>
                              <a:cubicBezTo>
                                <a:pt x="f95" y="f186"/>
                                <a:pt x="f187" y="f188"/>
                                <a:pt x="f87" y="f105"/>
                              </a:cubicBezTo>
                              <a:cubicBezTo>
                                <a:pt x="f189" y="f173"/>
                                <a:pt x="f190" y="f191"/>
                                <a:pt x="f17" y="f84"/>
                              </a:cubicBezTo>
                              <a:cubicBezTo>
                                <a:pt x="f192" y="f120"/>
                                <a:pt x="f193" y="f194"/>
                                <a:pt x="f113" y="f92"/>
                              </a:cubicBezTo>
                              <a:cubicBezTo>
                                <a:pt x="f195" y="f196"/>
                                <a:pt x="f197" y="f198"/>
                                <a:pt x="f83" y="f94"/>
                              </a:cubicBezTo>
                              <a:cubicBezTo>
                                <a:pt x="f125" y="f122"/>
                                <a:pt x="f113" y="f199"/>
                                <a:pt x="f119" y="f135"/>
                              </a:cubicBezTo>
                              <a:cubicBezTo>
                                <a:pt x="f200" y="f201"/>
                                <a:pt x="f202" y="f203"/>
                                <a:pt x="f71" y="f84"/>
                              </a:cubicBezTo>
                              <a:cubicBezTo>
                                <a:pt x="f204" y="f205"/>
                                <a:pt x="f206" y="f207"/>
                                <a:pt x="f17" y="f90"/>
                              </a:cubicBezTo>
                            </a:path>
                          </a:pathLst>
                        </a:custGeom>
                        <a:noFill/>
                        <a:ln w="952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4ACAB6A9" id="Полилиния: фигура 8" o:spid="_x0000_s1026" style="position:absolute;margin-left:117pt;margin-top:-77.8pt;width:16.5pt;height:9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29,8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 strokeweight=".26467mm">
                <v:path arrowok="t" o:connecttype="custom" o:connectlocs="104777,0;209553,57465;104777,114930;0,57465;209553,77421;198690,53394;189999,40045;181308,26697;176963,18688;150891,8009;144373,2670;137855,0;90057,2670;44431,24027;35740,40045;33568,48054;27050,53394;20532,69412;11841,93439;5323,98778;3150,106787;978,98778;3150,69412;14014,80091;20532,82760;27050,88100;31395,96109;18359,98778;9668,101448;16186,104118;9668,106787;3150,104118;5323,74751;7496,93439;14014,93439;20532,88100;20532,98778;14014,96109;20532,90769;16186,82760;9668,80091;7496,72082;11841,80091;18359,85430;20532,93439;27050,96109;14014,101448;978,112127;5323,104118;3150,112127;7496,80091;27050,93439;24877,101448;11841,106787;31395,104118;29222,93439;27050,98778" o:connectangles="270,0,90,180,0,0,0,0,0,0,0,0,0,0,0,0,0,0,0,0,0,0,0,0,0,0,0,0,0,0,0,0,0,0,0,0,0,0,0,0,0,0,0,0,0,0,0,0,0,0,0,0,0,0,0,0,0" textboxrect="0,0,1929,861"/>
              </v:shape>
            </w:pict>
          </mc:Fallback>
        </mc:AlternateContent>
      </w:r>
    </w:p>
    <w:p w14:paraId="447ECE8B" w14:textId="77777777" w:rsidR="004B3F2D" w:rsidRDefault="004B3F2D">
      <w:pPr>
        <w:pStyle w:val="Standard"/>
        <w:rPr>
          <w:rFonts w:hint="eastAsia"/>
        </w:rPr>
      </w:pPr>
    </w:p>
    <w:tbl>
      <w:tblPr>
        <w:tblW w:w="6410" w:type="dxa"/>
        <w:tblInd w:w="162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9"/>
        <w:gridCol w:w="1059"/>
        <w:gridCol w:w="1037"/>
        <w:gridCol w:w="1099"/>
        <w:gridCol w:w="1037"/>
        <w:gridCol w:w="1099"/>
      </w:tblGrid>
      <w:tr w:rsidR="004B3F2D" w14:paraId="70BE6D41" w14:textId="77777777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1079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FC6713A" w14:textId="0245D51D" w:rsidR="004B3F2D" w:rsidRDefault="00000000">
            <w:pPr>
              <w:pStyle w:val="TableContents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 xml:space="preserve">CF = </w:t>
            </w:r>
            <w:r w:rsidR="008403E1">
              <w:rPr>
                <w:lang w:val="en-US"/>
              </w:rPr>
              <w:t>0</w:t>
            </w:r>
          </w:p>
        </w:tc>
        <w:tc>
          <w:tcPr>
            <w:tcW w:w="1059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AF2A9E5" w14:textId="77777777" w:rsidR="004B3F2D" w:rsidRDefault="00000000">
            <w:pPr>
              <w:pStyle w:val="TableContents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ZF = 0</w:t>
            </w:r>
          </w:p>
        </w:tc>
        <w:tc>
          <w:tcPr>
            <w:tcW w:w="1037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A6C7848" w14:textId="77777777" w:rsidR="004B3F2D" w:rsidRDefault="00000000">
            <w:pPr>
              <w:pStyle w:val="TableContents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PF = 1</w:t>
            </w:r>
          </w:p>
        </w:tc>
        <w:tc>
          <w:tcPr>
            <w:tcW w:w="1099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E4F1D93" w14:textId="77777777" w:rsidR="004B3F2D" w:rsidRDefault="00000000">
            <w:pPr>
              <w:pStyle w:val="TableContents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AF = 1</w:t>
            </w:r>
          </w:p>
        </w:tc>
        <w:tc>
          <w:tcPr>
            <w:tcW w:w="1037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C2E6BD0" w14:textId="77777777" w:rsidR="004B3F2D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rPr>
                <w:lang w:val="en-US"/>
              </w:rPr>
              <w:t xml:space="preserve">SF = </w:t>
            </w:r>
            <w:r>
              <w:t>1</w:t>
            </w:r>
          </w:p>
        </w:tc>
        <w:tc>
          <w:tcPr>
            <w:tcW w:w="1099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BEAFB7B" w14:textId="77777777" w:rsidR="004B3F2D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rPr>
                <w:lang w:val="en-US"/>
              </w:rPr>
              <w:t xml:space="preserve">OF = </w:t>
            </w:r>
            <w:r>
              <w:t>1</w:t>
            </w:r>
          </w:p>
        </w:tc>
      </w:tr>
    </w:tbl>
    <w:p w14:paraId="54725311" w14:textId="77777777" w:rsidR="004B3F2D" w:rsidRDefault="004B3F2D">
      <w:pPr>
        <w:pStyle w:val="Standard"/>
        <w:tabs>
          <w:tab w:val="left" w:pos="2480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0E9A824" w14:textId="77777777" w:rsidR="004B3F2D" w:rsidRDefault="00000000">
      <w:pPr>
        <w:pStyle w:val="Standard"/>
        <w:tabs>
          <w:tab w:val="left" w:pos="2480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знакового сложения результат является некорректным вследствие переполнения формата.</w:t>
      </w:r>
    </w:p>
    <w:p w14:paraId="5EE4354F" w14:textId="77777777" w:rsidR="004B3F2D" w:rsidRDefault="004B3F2D">
      <w:pPr>
        <w:pStyle w:val="Standard"/>
        <w:tabs>
          <w:tab w:val="left" w:pos="2480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3DDF56F" w14:textId="7118D0D8" w:rsidR="004B3F2D" w:rsidRDefault="004B3F2D">
      <w:pPr>
        <w:pStyle w:val="Standard"/>
        <w:tabs>
          <w:tab w:val="left" w:pos="2480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6429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1"/>
        <w:gridCol w:w="342"/>
        <w:gridCol w:w="341"/>
        <w:gridCol w:w="343"/>
        <w:gridCol w:w="341"/>
        <w:gridCol w:w="343"/>
        <w:gridCol w:w="341"/>
        <w:gridCol w:w="343"/>
        <w:gridCol w:w="341"/>
        <w:gridCol w:w="236"/>
        <w:gridCol w:w="1156"/>
        <w:gridCol w:w="236"/>
        <w:gridCol w:w="1475"/>
      </w:tblGrid>
      <w:tr w:rsidR="004B3F2D" w14:paraId="36750DD7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3326" w:type="dxa"/>
            <w:gridSpan w:val="9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1D8615" w14:textId="6F9440A5" w:rsidR="004B3F2D" w:rsidRDefault="00000000">
            <w:pPr>
              <w:pStyle w:val="Standard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eastAsia="ru-RU" w:bidi="ar-SA"/>
              </w:rPr>
              <w:t xml:space="preserve">А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eastAsia="ru-RU" w:bidi="ar-SA"/>
              </w:rPr>
              <w:t>&lt;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0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 w:bidi="ar-SA"/>
              </w:rPr>
              <w:t>B</w:t>
            </w:r>
            <w:r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eastAsia="ru-RU" w:bidi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 w:bidi="ar-SA"/>
              </w:rPr>
              <w:t>&lt;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0.</w:t>
            </w:r>
          </w:p>
        </w:tc>
        <w:tc>
          <w:tcPr>
            <w:tcW w:w="3103" w:type="dxa"/>
            <w:gridSpan w:val="4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AD9689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Интерпретации</w:t>
            </w:r>
          </w:p>
        </w:tc>
      </w:tr>
      <w:tr w:rsidR="004B3F2D" w14:paraId="77087090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59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A0C58D" w14:textId="5496817E" w:rsidR="004B3F2D" w:rsidRDefault="008403E1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>
              <w:rPr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67C9EC93" wp14:editId="42B8CDDA">
                      <wp:simplePos x="0" y="0"/>
                      <wp:positionH relativeFrom="column">
                        <wp:posOffset>202565</wp:posOffset>
                      </wp:positionH>
                      <wp:positionV relativeFrom="paragraph">
                        <wp:posOffset>132715</wp:posOffset>
                      </wp:positionV>
                      <wp:extent cx="209550" cy="114300"/>
                      <wp:effectExtent l="0" t="0" r="19047" b="12070"/>
                      <wp:wrapNone/>
                      <wp:docPr id="319791460" name="Полилиния: фигура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114300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360"/>
                                  <a:gd name="f3" fmla="val 180"/>
                                  <a:gd name="f4" fmla="val w"/>
                                  <a:gd name="f5" fmla="val h"/>
                                  <a:gd name="f6" fmla="val 0"/>
                                  <a:gd name="f7" fmla="val 1929"/>
                                  <a:gd name="f8" fmla="val 861"/>
                                  <a:gd name="f9" fmla="val 580"/>
                                  <a:gd name="f10" fmla="val 1902"/>
                                  <a:gd name="f11" fmla="val 474"/>
                                  <a:gd name="f12" fmla="val 1921"/>
                                  <a:gd name="f13" fmla="val 461"/>
                                  <a:gd name="f14" fmla="val 1829"/>
                                  <a:gd name="f15" fmla="val 400"/>
                                  <a:gd name="f16" fmla="val 1779"/>
                                  <a:gd name="f17" fmla="val 249"/>
                                  <a:gd name="f18" fmla="val 1852"/>
                                  <a:gd name="f19" fmla="val 429"/>
                                  <a:gd name="f20" fmla="val 1749"/>
                                  <a:gd name="f21" fmla="val 300"/>
                                  <a:gd name="f22" fmla="val 1639"/>
                                  <a:gd name="f23" fmla="val 162"/>
                                  <a:gd name="f24" fmla="val 1841"/>
                                  <a:gd name="f25" fmla="val 315"/>
                                  <a:gd name="f26" fmla="val 1669"/>
                                  <a:gd name="f27" fmla="val 200"/>
                                  <a:gd name="f28" fmla="val 1656"/>
                                  <a:gd name="f29" fmla="val 1649"/>
                                  <a:gd name="f30" fmla="val 153"/>
                                  <a:gd name="f31" fmla="val 1629"/>
                                  <a:gd name="f32" fmla="val 140"/>
                                  <a:gd name="f33" fmla="val 1571"/>
                                  <a:gd name="f34" fmla="val 104"/>
                                  <a:gd name="f35" fmla="val 1458"/>
                                  <a:gd name="f36" fmla="val 83"/>
                                  <a:gd name="f37" fmla="val 1389"/>
                                  <a:gd name="f38" fmla="val 60"/>
                                  <a:gd name="f39" fmla="val 1366"/>
                                  <a:gd name="f40" fmla="val 52"/>
                                  <a:gd name="f41" fmla="val 1350"/>
                                  <a:gd name="f42" fmla="val 31"/>
                                  <a:gd name="f43" fmla="val 1329"/>
                                  <a:gd name="f44" fmla="val 20"/>
                                  <a:gd name="f45" fmla="val 1310"/>
                                  <a:gd name="f46" fmla="val 11"/>
                                  <a:gd name="f47" fmla="val 1289"/>
                                  <a:gd name="f48" fmla="val 7"/>
                                  <a:gd name="f49" fmla="val 1269"/>
                                  <a:gd name="f50" fmla="val 1122"/>
                                  <a:gd name="f51" fmla="val 975"/>
                                  <a:gd name="f52" fmla="val 4"/>
                                  <a:gd name="f53" fmla="val 829"/>
                                  <a:gd name="f54" fmla="val 685"/>
                                  <a:gd name="f55" fmla="val 35"/>
                                  <a:gd name="f56" fmla="val 542"/>
                                  <a:gd name="f57" fmla="val 136"/>
                                  <a:gd name="f58" fmla="val 409"/>
                                  <a:gd name="f59" fmla="val 382"/>
                                  <a:gd name="f60" fmla="val 220"/>
                                  <a:gd name="f61" fmla="val 356"/>
                                  <a:gd name="f62" fmla="val 260"/>
                                  <a:gd name="f63" fmla="val 329"/>
                                  <a:gd name="f64" fmla="val 317"/>
                                  <a:gd name="f65" fmla="val 318"/>
                                  <a:gd name="f66" fmla="val 322"/>
                                  <a:gd name="f67" fmla="val 344"/>
                                  <a:gd name="f68" fmla="val 309"/>
                                  <a:gd name="f69" fmla="val 294"/>
                                  <a:gd name="f70" fmla="val 379"/>
                                  <a:gd name="f71" fmla="val 269"/>
                                  <a:gd name="f72" fmla="val 387"/>
                                  <a:gd name="f73" fmla="val 176"/>
                                  <a:gd name="f74" fmla="val 619"/>
                                  <a:gd name="f75" fmla="val 292"/>
                                  <a:gd name="f76" fmla="val 287"/>
                                  <a:gd name="f77" fmla="val 189"/>
                                  <a:gd name="f78" fmla="val 520"/>
                                  <a:gd name="f79" fmla="val 157"/>
                                  <a:gd name="f80" fmla="val 591"/>
                                  <a:gd name="f81" fmla="val 163"/>
                                  <a:gd name="f82" fmla="val 646"/>
                                  <a:gd name="f83" fmla="val 109"/>
                                  <a:gd name="f84" fmla="val 700"/>
                                  <a:gd name="f85" fmla="val 92"/>
                                  <a:gd name="f86" fmla="val 717"/>
                                  <a:gd name="f87" fmla="val 69"/>
                                  <a:gd name="f88" fmla="val 727"/>
                                  <a:gd name="f89" fmla="val 49"/>
                                  <a:gd name="f90" fmla="val 740"/>
                                  <a:gd name="f91" fmla="val 42"/>
                                  <a:gd name="f92" fmla="val 760"/>
                                  <a:gd name="f93" fmla="val 50"/>
                                  <a:gd name="f94" fmla="val 800"/>
                                  <a:gd name="f95" fmla="val 29"/>
                                  <a:gd name="f96" fmla="val 8"/>
                                  <a:gd name="f97" fmla="val 9"/>
                                  <a:gd name="f98" fmla="val 761"/>
                                  <a:gd name="f99" fmla="val 666"/>
                                  <a:gd name="f100" fmla="val 22"/>
                                  <a:gd name="f101" fmla="val 593"/>
                                  <a:gd name="f102" fmla="val 570"/>
                                  <a:gd name="f103" fmla="val 497"/>
                                  <a:gd name="f104" fmla="val 129"/>
                                  <a:gd name="f105" fmla="val 600"/>
                                  <a:gd name="f106" fmla="val 145"/>
                                  <a:gd name="f107" fmla="val 613"/>
                                  <a:gd name="f108" fmla="val 170"/>
                                  <a:gd name="f109" fmla="val 611"/>
                                  <a:gd name="f110" fmla="val 620"/>
                                  <a:gd name="f111" fmla="val 210"/>
                                  <a:gd name="f112" fmla="val 631"/>
                                  <a:gd name="f113" fmla="val 229"/>
                                  <a:gd name="f114" fmla="val 647"/>
                                  <a:gd name="f115" fmla="val 660"/>
                                  <a:gd name="f116" fmla="val 262"/>
                                  <a:gd name="f117" fmla="val 680"/>
                                  <a:gd name="f118" fmla="val 696"/>
                                  <a:gd name="f119" fmla="val 289"/>
                                  <a:gd name="f120" fmla="val 720"/>
                                  <a:gd name="f121" fmla="val 274"/>
                                  <a:gd name="f122" fmla="val 793"/>
                                  <a:gd name="f123" fmla="val 197"/>
                                  <a:gd name="f124" fmla="val 749"/>
                                  <a:gd name="f125" fmla="val 169"/>
                                  <a:gd name="f126" fmla="val 142"/>
                                  <a:gd name="f127" fmla="val 747"/>
                                  <a:gd name="f128" fmla="val 101"/>
                                  <a:gd name="f129" fmla="val 735"/>
                                  <a:gd name="f130" fmla="val 89"/>
                                  <a:gd name="f131" fmla="val 80"/>
                                  <a:gd name="f132" fmla="val 779"/>
                                  <a:gd name="f133" fmla="val 149"/>
                                  <a:gd name="f134" fmla="val 759"/>
                                  <a:gd name="f135" fmla="val 780"/>
                                  <a:gd name="f136" fmla="val 801"/>
                                  <a:gd name="f137" fmla="val 32"/>
                                  <a:gd name="f138" fmla="val 17"/>
                                  <a:gd name="f139" fmla="val 707"/>
                                  <a:gd name="f140" fmla="val 16"/>
                                  <a:gd name="f141" fmla="val 626"/>
                                  <a:gd name="f142" fmla="val 560"/>
                                  <a:gd name="f143" fmla="val 70"/>
                                  <a:gd name="f144" fmla="val 518"/>
                                  <a:gd name="f145" fmla="val 62"/>
                                  <a:gd name="f146" fmla="val 653"/>
                                  <a:gd name="f147" fmla="val 122"/>
                                  <a:gd name="f148" fmla="val 102"/>
                                  <a:gd name="f149" fmla="val 538"/>
                                  <a:gd name="f150" fmla="val 687"/>
                                  <a:gd name="f151" fmla="val 165"/>
                                  <a:gd name="f152" fmla="val 349"/>
                                  <a:gd name="f153" fmla="val 733"/>
                                  <a:gd name="f154" fmla="val 111"/>
                                  <a:gd name="f155" fmla="val 732"/>
                                  <a:gd name="f156" fmla="val 199"/>
                                  <a:gd name="f157" fmla="val 673"/>
                                  <a:gd name="f158" fmla="val 324"/>
                                  <a:gd name="f159" fmla="val 725"/>
                                  <a:gd name="f160" fmla="val 168"/>
                                  <a:gd name="f161" fmla="val 635"/>
                                  <a:gd name="f162" fmla="val 133"/>
                                  <a:gd name="f163" fmla="val 607"/>
                                  <a:gd name="f164" fmla="val 615"/>
                                  <a:gd name="f165" fmla="val 74"/>
                                  <a:gd name="f166" fmla="val 585"/>
                                  <a:gd name="f167" fmla="val 48"/>
                                  <a:gd name="f168" fmla="val 540"/>
                                  <a:gd name="f169" fmla="val 93"/>
                                  <a:gd name="f170" fmla="val 583"/>
                                  <a:gd name="f171" fmla="val 126"/>
                                  <a:gd name="f172" fmla="val 617"/>
                                  <a:gd name="f173" fmla="val 627"/>
                                  <a:gd name="f174" fmla="val 640"/>
                                  <a:gd name="f175" fmla="val 174"/>
                                  <a:gd name="f176" fmla="val 204"/>
                                  <a:gd name="f177" fmla="val 715"/>
                                  <a:gd name="f178" fmla="val 264"/>
                                  <a:gd name="f179" fmla="val 705"/>
                                  <a:gd name="f180" fmla="val 219"/>
                                  <a:gd name="f181" fmla="val 750"/>
                                  <a:gd name="f182" fmla="val 775"/>
                                  <a:gd name="f183" fmla="val 840"/>
                                  <a:gd name="f184" fmla="val 820"/>
                                  <a:gd name="f185" fmla="val 25"/>
                                  <a:gd name="f186" fmla="val 790"/>
                                  <a:gd name="f187" fmla="val 58"/>
                                  <a:gd name="f188" fmla="val 657"/>
                                  <a:gd name="f189" fmla="val 175"/>
                                  <a:gd name="f190" fmla="val 188"/>
                                  <a:gd name="f191" fmla="val 608"/>
                                  <a:gd name="f192" fmla="val 242"/>
                                  <a:gd name="f193" fmla="val 246"/>
                                  <a:gd name="f194" fmla="val 748"/>
                                  <a:gd name="f195" fmla="val 195"/>
                                  <a:gd name="f196" fmla="val 785"/>
                                  <a:gd name="f197" fmla="val 67"/>
                                  <a:gd name="f198" fmla="val 805"/>
                                  <a:gd name="f199" fmla="val 787"/>
                                  <a:gd name="f200" fmla="val 282"/>
                                  <a:gd name="f201" fmla="val 753"/>
                                  <a:gd name="f202" fmla="val 284"/>
                                  <a:gd name="f203" fmla="val 723"/>
                                  <a:gd name="f204" fmla="val 187"/>
                                  <a:gd name="f205" fmla="val 577"/>
                                  <a:gd name="f206" fmla="val 207"/>
                                  <a:gd name="f207" fmla="val 698"/>
                                  <a:gd name="f208" fmla="+- 0 0 -90"/>
                                  <a:gd name="f209" fmla="*/ f4 1 1929"/>
                                  <a:gd name="f210" fmla="*/ f5 1 861"/>
                                  <a:gd name="f211" fmla="val f6"/>
                                  <a:gd name="f212" fmla="val f7"/>
                                  <a:gd name="f213" fmla="val f8"/>
                                  <a:gd name="f214" fmla="*/ f208 f0 1"/>
                                  <a:gd name="f215" fmla="+- f213 0 f211"/>
                                  <a:gd name="f216" fmla="+- f212 0 f211"/>
                                  <a:gd name="f217" fmla="*/ f214 1 f3"/>
                                  <a:gd name="f218" fmla="*/ f216 1 1929"/>
                                  <a:gd name="f219" fmla="*/ f215 1 861"/>
                                  <a:gd name="f220" fmla="*/ 1929 f216 1"/>
                                  <a:gd name="f221" fmla="*/ 580 f215 1"/>
                                  <a:gd name="f222" fmla="*/ 1829 f216 1"/>
                                  <a:gd name="f223" fmla="*/ 400 f215 1"/>
                                  <a:gd name="f224" fmla="*/ 1749 f216 1"/>
                                  <a:gd name="f225" fmla="*/ 300 f215 1"/>
                                  <a:gd name="f226" fmla="*/ 1669 f216 1"/>
                                  <a:gd name="f227" fmla="*/ 200 f215 1"/>
                                  <a:gd name="f228" fmla="*/ 1629 f216 1"/>
                                  <a:gd name="f229" fmla="*/ 140 f215 1"/>
                                  <a:gd name="f230" fmla="*/ 1389 f216 1"/>
                                  <a:gd name="f231" fmla="*/ 60 f215 1"/>
                                  <a:gd name="f232" fmla="*/ 1329 f216 1"/>
                                  <a:gd name="f233" fmla="*/ 20 f215 1"/>
                                  <a:gd name="f234" fmla="*/ 1269 f216 1"/>
                                  <a:gd name="f235" fmla="*/ 0 f215 1"/>
                                  <a:gd name="f236" fmla="*/ 829 f216 1"/>
                                  <a:gd name="f237" fmla="*/ 409 f216 1"/>
                                  <a:gd name="f238" fmla="*/ 180 f215 1"/>
                                  <a:gd name="f239" fmla="*/ 329 f216 1"/>
                                  <a:gd name="f240" fmla="*/ 309 f216 1"/>
                                  <a:gd name="f241" fmla="*/ 360 f215 1"/>
                                  <a:gd name="f242" fmla="*/ 249 f216 1"/>
                                  <a:gd name="f243" fmla="*/ 189 f216 1"/>
                                  <a:gd name="f244" fmla="*/ 520 f215 1"/>
                                  <a:gd name="f245" fmla="*/ 109 f216 1"/>
                                  <a:gd name="f246" fmla="*/ 700 f215 1"/>
                                  <a:gd name="f247" fmla="*/ 49 f216 1"/>
                                  <a:gd name="f248" fmla="*/ 740 f215 1"/>
                                  <a:gd name="f249" fmla="*/ 29 f216 1"/>
                                  <a:gd name="f250" fmla="*/ 800 f215 1"/>
                                  <a:gd name="f251" fmla="*/ 9 f216 1"/>
                                  <a:gd name="f252" fmla="*/ 129 f216 1"/>
                                  <a:gd name="f253" fmla="*/ 600 f215 1"/>
                                  <a:gd name="f254" fmla="*/ 620 f215 1"/>
                                  <a:gd name="f255" fmla="*/ 660 f215 1"/>
                                  <a:gd name="f256" fmla="*/ 289 f216 1"/>
                                  <a:gd name="f257" fmla="*/ 720 f215 1"/>
                                  <a:gd name="f258" fmla="*/ 169 f216 1"/>
                                  <a:gd name="f259" fmla="*/ 89 f216 1"/>
                                  <a:gd name="f260" fmla="*/ 760 f215 1"/>
                                  <a:gd name="f261" fmla="*/ 149 f216 1"/>
                                  <a:gd name="f262" fmla="*/ 780 f215 1"/>
                                  <a:gd name="f263" fmla="*/ 560 f215 1"/>
                                  <a:gd name="f264" fmla="*/ 69 f216 1"/>
                                  <a:gd name="f265" fmla="*/ 680 f215 1"/>
                                  <a:gd name="f266" fmla="*/ 540 f215 1"/>
                                  <a:gd name="f267" fmla="*/ 640 f215 1"/>
                                  <a:gd name="f268" fmla="*/ 840 f215 1"/>
                                  <a:gd name="f269" fmla="*/ 229 f216 1"/>
                                  <a:gd name="f270" fmla="*/ 269 f216 1"/>
                                  <a:gd name="f271" fmla="+- f217 0 f1"/>
                                  <a:gd name="f272" fmla="*/ f220 1 1929"/>
                                  <a:gd name="f273" fmla="*/ f221 1 861"/>
                                  <a:gd name="f274" fmla="*/ f222 1 1929"/>
                                  <a:gd name="f275" fmla="*/ f223 1 861"/>
                                  <a:gd name="f276" fmla="*/ f224 1 1929"/>
                                  <a:gd name="f277" fmla="*/ f225 1 861"/>
                                  <a:gd name="f278" fmla="*/ f226 1 1929"/>
                                  <a:gd name="f279" fmla="*/ f227 1 861"/>
                                  <a:gd name="f280" fmla="*/ f228 1 1929"/>
                                  <a:gd name="f281" fmla="*/ f229 1 861"/>
                                  <a:gd name="f282" fmla="*/ f230 1 1929"/>
                                  <a:gd name="f283" fmla="*/ f231 1 861"/>
                                  <a:gd name="f284" fmla="*/ f232 1 1929"/>
                                  <a:gd name="f285" fmla="*/ f233 1 861"/>
                                  <a:gd name="f286" fmla="*/ f234 1 1929"/>
                                  <a:gd name="f287" fmla="*/ f235 1 861"/>
                                  <a:gd name="f288" fmla="*/ f236 1 1929"/>
                                  <a:gd name="f289" fmla="*/ f237 1 1929"/>
                                  <a:gd name="f290" fmla="*/ f238 1 861"/>
                                  <a:gd name="f291" fmla="*/ f239 1 1929"/>
                                  <a:gd name="f292" fmla="*/ f240 1 1929"/>
                                  <a:gd name="f293" fmla="*/ f241 1 861"/>
                                  <a:gd name="f294" fmla="*/ f242 1 1929"/>
                                  <a:gd name="f295" fmla="*/ f243 1 1929"/>
                                  <a:gd name="f296" fmla="*/ f244 1 861"/>
                                  <a:gd name="f297" fmla="*/ f245 1 1929"/>
                                  <a:gd name="f298" fmla="*/ f246 1 861"/>
                                  <a:gd name="f299" fmla="*/ f247 1 1929"/>
                                  <a:gd name="f300" fmla="*/ f248 1 861"/>
                                  <a:gd name="f301" fmla="*/ f249 1 1929"/>
                                  <a:gd name="f302" fmla="*/ f250 1 861"/>
                                  <a:gd name="f303" fmla="*/ f251 1 1929"/>
                                  <a:gd name="f304" fmla="*/ f252 1 1929"/>
                                  <a:gd name="f305" fmla="*/ f253 1 861"/>
                                  <a:gd name="f306" fmla="*/ f254 1 861"/>
                                  <a:gd name="f307" fmla="*/ f255 1 861"/>
                                  <a:gd name="f308" fmla="*/ f256 1 1929"/>
                                  <a:gd name="f309" fmla="*/ f257 1 861"/>
                                  <a:gd name="f310" fmla="*/ f258 1 1929"/>
                                  <a:gd name="f311" fmla="*/ f259 1 1929"/>
                                  <a:gd name="f312" fmla="*/ f260 1 861"/>
                                  <a:gd name="f313" fmla="*/ f261 1 1929"/>
                                  <a:gd name="f314" fmla="*/ f262 1 861"/>
                                  <a:gd name="f315" fmla="*/ f263 1 861"/>
                                  <a:gd name="f316" fmla="*/ f264 1 1929"/>
                                  <a:gd name="f317" fmla="*/ f265 1 861"/>
                                  <a:gd name="f318" fmla="*/ f266 1 861"/>
                                  <a:gd name="f319" fmla="*/ f267 1 861"/>
                                  <a:gd name="f320" fmla="*/ f268 1 861"/>
                                  <a:gd name="f321" fmla="*/ f269 1 1929"/>
                                  <a:gd name="f322" fmla="*/ f270 1 1929"/>
                                  <a:gd name="f323" fmla="*/ 0 1 f218"/>
                                  <a:gd name="f324" fmla="*/ f212 1 f218"/>
                                  <a:gd name="f325" fmla="*/ 0 1 f219"/>
                                  <a:gd name="f326" fmla="*/ f213 1 f219"/>
                                  <a:gd name="f327" fmla="*/ f272 1 f218"/>
                                  <a:gd name="f328" fmla="*/ f273 1 f219"/>
                                  <a:gd name="f329" fmla="*/ f274 1 f218"/>
                                  <a:gd name="f330" fmla="*/ f275 1 f219"/>
                                  <a:gd name="f331" fmla="*/ f276 1 f218"/>
                                  <a:gd name="f332" fmla="*/ f277 1 f219"/>
                                  <a:gd name="f333" fmla="*/ f278 1 f218"/>
                                  <a:gd name="f334" fmla="*/ f279 1 f219"/>
                                  <a:gd name="f335" fmla="*/ f280 1 f218"/>
                                  <a:gd name="f336" fmla="*/ f281 1 f219"/>
                                  <a:gd name="f337" fmla="*/ f282 1 f218"/>
                                  <a:gd name="f338" fmla="*/ f283 1 f219"/>
                                  <a:gd name="f339" fmla="*/ f284 1 f218"/>
                                  <a:gd name="f340" fmla="*/ f285 1 f219"/>
                                  <a:gd name="f341" fmla="*/ f286 1 f218"/>
                                  <a:gd name="f342" fmla="*/ f287 1 f219"/>
                                  <a:gd name="f343" fmla="*/ f288 1 f218"/>
                                  <a:gd name="f344" fmla="*/ f289 1 f218"/>
                                  <a:gd name="f345" fmla="*/ f290 1 f219"/>
                                  <a:gd name="f346" fmla="*/ f291 1 f218"/>
                                  <a:gd name="f347" fmla="*/ f292 1 f218"/>
                                  <a:gd name="f348" fmla="*/ f293 1 f219"/>
                                  <a:gd name="f349" fmla="*/ f294 1 f218"/>
                                  <a:gd name="f350" fmla="*/ f295 1 f218"/>
                                  <a:gd name="f351" fmla="*/ f296 1 f219"/>
                                  <a:gd name="f352" fmla="*/ f297 1 f218"/>
                                  <a:gd name="f353" fmla="*/ f298 1 f219"/>
                                  <a:gd name="f354" fmla="*/ f299 1 f218"/>
                                  <a:gd name="f355" fmla="*/ f300 1 f219"/>
                                  <a:gd name="f356" fmla="*/ f301 1 f218"/>
                                  <a:gd name="f357" fmla="*/ f302 1 f219"/>
                                  <a:gd name="f358" fmla="*/ f303 1 f218"/>
                                  <a:gd name="f359" fmla="*/ f304 1 f218"/>
                                  <a:gd name="f360" fmla="*/ f305 1 f219"/>
                                  <a:gd name="f361" fmla="*/ f306 1 f219"/>
                                  <a:gd name="f362" fmla="*/ f307 1 f219"/>
                                  <a:gd name="f363" fmla="*/ f308 1 f218"/>
                                  <a:gd name="f364" fmla="*/ f309 1 f219"/>
                                  <a:gd name="f365" fmla="*/ f310 1 f218"/>
                                  <a:gd name="f366" fmla="*/ f311 1 f218"/>
                                  <a:gd name="f367" fmla="*/ f312 1 f219"/>
                                  <a:gd name="f368" fmla="*/ f313 1 f218"/>
                                  <a:gd name="f369" fmla="*/ f314 1 f219"/>
                                  <a:gd name="f370" fmla="*/ f315 1 f219"/>
                                  <a:gd name="f371" fmla="*/ f316 1 f218"/>
                                  <a:gd name="f372" fmla="*/ f317 1 f219"/>
                                  <a:gd name="f373" fmla="*/ f318 1 f219"/>
                                  <a:gd name="f374" fmla="*/ f319 1 f219"/>
                                  <a:gd name="f375" fmla="*/ f320 1 f219"/>
                                  <a:gd name="f376" fmla="*/ f321 1 f218"/>
                                  <a:gd name="f377" fmla="*/ f322 1 f218"/>
                                  <a:gd name="f378" fmla="*/ f323 f209 1"/>
                                  <a:gd name="f379" fmla="*/ f324 f209 1"/>
                                  <a:gd name="f380" fmla="*/ f326 f210 1"/>
                                  <a:gd name="f381" fmla="*/ f325 f210 1"/>
                                  <a:gd name="f382" fmla="*/ f327 f209 1"/>
                                  <a:gd name="f383" fmla="*/ f328 f210 1"/>
                                  <a:gd name="f384" fmla="*/ f329 f209 1"/>
                                  <a:gd name="f385" fmla="*/ f330 f210 1"/>
                                  <a:gd name="f386" fmla="*/ f331 f209 1"/>
                                  <a:gd name="f387" fmla="*/ f332 f210 1"/>
                                  <a:gd name="f388" fmla="*/ f333 f209 1"/>
                                  <a:gd name="f389" fmla="*/ f334 f210 1"/>
                                  <a:gd name="f390" fmla="*/ f335 f209 1"/>
                                  <a:gd name="f391" fmla="*/ f336 f210 1"/>
                                  <a:gd name="f392" fmla="*/ f337 f209 1"/>
                                  <a:gd name="f393" fmla="*/ f338 f210 1"/>
                                  <a:gd name="f394" fmla="*/ f339 f209 1"/>
                                  <a:gd name="f395" fmla="*/ f340 f210 1"/>
                                  <a:gd name="f396" fmla="*/ f341 f209 1"/>
                                  <a:gd name="f397" fmla="*/ f342 f210 1"/>
                                  <a:gd name="f398" fmla="*/ f343 f209 1"/>
                                  <a:gd name="f399" fmla="*/ f344 f209 1"/>
                                  <a:gd name="f400" fmla="*/ f345 f210 1"/>
                                  <a:gd name="f401" fmla="*/ f346 f209 1"/>
                                  <a:gd name="f402" fmla="*/ f347 f209 1"/>
                                  <a:gd name="f403" fmla="*/ f348 f210 1"/>
                                  <a:gd name="f404" fmla="*/ f349 f209 1"/>
                                  <a:gd name="f405" fmla="*/ f350 f209 1"/>
                                  <a:gd name="f406" fmla="*/ f351 f210 1"/>
                                  <a:gd name="f407" fmla="*/ f352 f209 1"/>
                                  <a:gd name="f408" fmla="*/ f353 f210 1"/>
                                  <a:gd name="f409" fmla="*/ f354 f209 1"/>
                                  <a:gd name="f410" fmla="*/ f355 f210 1"/>
                                  <a:gd name="f411" fmla="*/ f356 f209 1"/>
                                  <a:gd name="f412" fmla="*/ f357 f210 1"/>
                                  <a:gd name="f413" fmla="*/ f358 f209 1"/>
                                  <a:gd name="f414" fmla="*/ f359 f209 1"/>
                                  <a:gd name="f415" fmla="*/ f360 f210 1"/>
                                  <a:gd name="f416" fmla="*/ f361 f210 1"/>
                                  <a:gd name="f417" fmla="*/ f362 f210 1"/>
                                  <a:gd name="f418" fmla="*/ f363 f209 1"/>
                                  <a:gd name="f419" fmla="*/ f364 f210 1"/>
                                  <a:gd name="f420" fmla="*/ f365 f209 1"/>
                                  <a:gd name="f421" fmla="*/ f366 f209 1"/>
                                  <a:gd name="f422" fmla="*/ f367 f210 1"/>
                                  <a:gd name="f423" fmla="*/ f368 f209 1"/>
                                  <a:gd name="f424" fmla="*/ f369 f210 1"/>
                                  <a:gd name="f425" fmla="*/ f370 f210 1"/>
                                  <a:gd name="f426" fmla="*/ f371 f209 1"/>
                                  <a:gd name="f427" fmla="*/ f372 f210 1"/>
                                  <a:gd name="f428" fmla="*/ f373 f210 1"/>
                                  <a:gd name="f429" fmla="*/ f374 f210 1"/>
                                  <a:gd name="f430" fmla="*/ f375 f210 1"/>
                                  <a:gd name="f431" fmla="*/ f376 f209 1"/>
                                  <a:gd name="f432" fmla="*/ f377 f209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271">
                                    <a:pos x="f382" y="f383"/>
                                  </a:cxn>
                                  <a:cxn ang="f271">
                                    <a:pos x="f384" y="f385"/>
                                  </a:cxn>
                                  <a:cxn ang="f271">
                                    <a:pos x="f386" y="f387"/>
                                  </a:cxn>
                                  <a:cxn ang="f271">
                                    <a:pos x="f388" y="f389"/>
                                  </a:cxn>
                                  <a:cxn ang="f271">
                                    <a:pos x="f390" y="f391"/>
                                  </a:cxn>
                                  <a:cxn ang="f271">
                                    <a:pos x="f392" y="f393"/>
                                  </a:cxn>
                                  <a:cxn ang="f271">
                                    <a:pos x="f394" y="f395"/>
                                  </a:cxn>
                                  <a:cxn ang="f271">
                                    <a:pos x="f396" y="f397"/>
                                  </a:cxn>
                                  <a:cxn ang="f271">
                                    <a:pos x="f398" y="f395"/>
                                  </a:cxn>
                                  <a:cxn ang="f271">
                                    <a:pos x="f399" y="f400"/>
                                  </a:cxn>
                                  <a:cxn ang="f271">
                                    <a:pos x="f401" y="f387"/>
                                  </a:cxn>
                                  <a:cxn ang="f271">
                                    <a:pos x="f402" y="f403"/>
                                  </a:cxn>
                                  <a:cxn ang="f271">
                                    <a:pos x="f404" y="f385"/>
                                  </a:cxn>
                                  <a:cxn ang="f271">
                                    <a:pos x="f405" y="f406"/>
                                  </a:cxn>
                                  <a:cxn ang="f271">
                                    <a:pos x="f407" y="f408"/>
                                  </a:cxn>
                                  <a:cxn ang="f271">
                                    <a:pos x="f409" y="f410"/>
                                  </a:cxn>
                                  <a:cxn ang="f271">
                                    <a:pos x="f411" y="f412"/>
                                  </a:cxn>
                                  <a:cxn ang="f271">
                                    <a:pos x="f413" y="f410"/>
                                  </a:cxn>
                                  <a:cxn ang="f271">
                                    <a:pos x="f411" y="f406"/>
                                  </a:cxn>
                                  <a:cxn ang="f271">
                                    <a:pos x="f414" y="f415"/>
                                  </a:cxn>
                                  <a:cxn ang="f271">
                                    <a:pos x="f405" y="f416"/>
                                  </a:cxn>
                                  <a:cxn ang="f271">
                                    <a:pos x="f404" y="f417"/>
                                  </a:cxn>
                                  <a:cxn ang="f271">
                                    <a:pos x="f418" y="f419"/>
                                  </a:cxn>
                                  <a:cxn ang="f271">
                                    <a:pos x="f420" y="f410"/>
                                  </a:cxn>
                                  <a:cxn ang="f271">
                                    <a:pos x="f421" y="f422"/>
                                  </a:cxn>
                                  <a:cxn ang="f271">
                                    <a:pos x="f423" y="f424"/>
                                  </a:cxn>
                                  <a:cxn ang="f271">
                                    <a:pos x="f421" y="f412"/>
                                  </a:cxn>
                                  <a:cxn ang="f271">
                                    <a:pos x="f411" y="f424"/>
                                  </a:cxn>
                                  <a:cxn ang="f271">
                                    <a:pos x="f409" y="f425"/>
                                  </a:cxn>
                                  <a:cxn ang="f271">
                                    <a:pos x="f426" y="f408"/>
                                  </a:cxn>
                                  <a:cxn ang="f271">
                                    <a:pos x="f414" y="f408"/>
                                  </a:cxn>
                                  <a:cxn ang="f271">
                                    <a:pos x="f405" y="f417"/>
                                  </a:cxn>
                                  <a:cxn ang="f271">
                                    <a:pos x="f405" y="f410"/>
                                  </a:cxn>
                                  <a:cxn ang="f271">
                                    <a:pos x="f414" y="f419"/>
                                  </a:cxn>
                                  <a:cxn ang="f271">
                                    <a:pos x="f405" y="f427"/>
                                  </a:cxn>
                                  <a:cxn ang="f271">
                                    <a:pos x="f423" y="f416"/>
                                  </a:cxn>
                                  <a:cxn ang="f271">
                                    <a:pos x="f421" y="f415"/>
                                  </a:cxn>
                                  <a:cxn ang="f271">
                                    <a:pos x="f426" y="f428"/>
                                  </a:cxn>
                                  <a:cxn ang="f271">
                                    <a:pos x="f407" y="f415"/>
                                  </a:cxn>
                                  <a:cxn ang="f271">
                                    <a:pos x="f420" y="f429"/>
                                  </a:cxn>
                                  <a:cxn ang="f271">
                                    <a:pos x="f405" y="f408"/>
                                  </a:cxn>
                                  <a:cxn ang="f271">
                                    <a:pos x="f404" y="f419"/>
                                  </a:cxn>
                                  <a:cxn ang="f271">
                                    <a:pos x="f414" y="f422"/>
                                  </a:cxn>
                                  <a:cxn ang="f271">
                                    <a:pos x="f413" y="f430"/>
                                  </a:cxn>
                                  <a:cxn ang="f271">
                                    <a:pos x="f409" y="f424"/>
                                  </a:cxn>
                                  <a:cxn ang="f271">
                                    <a:pos x="f411" y="f430"/>
                                  </a:cxn>
                                  <a:cxn ang="f271">
                                    <a:pos x="f426" y="f415"/>
                                  </a:cxn>
                                  <a:cxn ang="f271">
                                    <a:pos x="f404" y="f408"/>
                                  </a:cxn>
                                  <a:cxn ang="f271">
                                    <a:pos x="f431" y="f422"/>
                                  </a:cxn>
                                  <a:cxn ang="f271">
                                    <a:pos x="f407" y="f412"/>
                                  </a:cxn>
                                  <a:cxn ang="f271">
                                    <a:pos x="f418" y="f424"/>
                                  </a:cxn>
                                  <a:cxn ang="f271">
                                    <a:pos x="f432" y="f408"/>
                                  </a:cxn>
                                  <a:cxn ang="f271">
                                    <a:pos x="f404" y="f410"/>
                                  </a:cxn>
                                </a:cxnLst>
                                <a:rect l="f378" t="f381" r="f379" b="f380"/>
                                <a:pathLst>
                                  <a:path w="1929" h="861">
                                    <a:moveTo>
                                      <a:pt x="f7" y="f9"/>
                                    </a:moveTo>
                                    <a:cubicBezTo>
                                      <a:pt x="f10" y="f11"/>
                                      <a:pt x="f12" y="f13"/>
                                      <a:pt x="f14" y="f15"/>
                                    </a:cubicBezTo>
                                    <a:cubicBezTo>
                                      <a:pt x="f16" y="f17"/>
                                      <a:pt x="f18" y="f19"/>
                                      <a:pt x="f20" y="f21"/>
                                    </a:cubicBezTo>
                                    <a:cubicBezTo>
                                      <a:pt x="f22" y="f23"/>
                                      <a:pt x="f24" y="f25"/>
                                      <a:pt x="f26" y="f27"/>
                                    </a:cubicBezTo>
                                    <a:cubicBezTo>
                                      <a:pt x="f28" y="f3"/>
                                      <a:pt x="f29" y="f30"/>
                                      <a:pt x="f31" y="f32"/>
                                    </a:cubicBezTo>
                                    <a:cubicBezTo>
                                      <a:pt x="f33" y="f34"/>
                                      <a:pt x="f35" y="f36"/>
                                      <a:pt x="f37" y="f38"/>
                                    </a:cubicBezTo>
                                    <a:cubicBezTo>
                                      <a:pt x="f39" y="f40"/>
                                      <a:pt x="f41" y="f42"/>
                                      <a:pt x="f43" y="f44"/>
                                    </a:cubicBezTo>
                                    <a:cubicBezTo>
                                      <a:pt x="f45" y="f46"/>
                                      <a:pt x="f47" y="f48"/>
                                      <a:pt x="f49" y="f6"/>
                                    </a:cubicBezTo>
                                    <a:cubicBezTo>
                                      <a:pt x="f50" y="f48"/>
                                      <a:pt x="f51" y="f52"/>
                                      <a:pt x="f53" y="f44"/>
                                    </a:cubicBezTo>
                                    <a:cubicBezTo>
                                      <a:pt x="f54" y="f55"/>
                                      <a:pt x="f56" y="f57"/>
                                      <a:pt x="f58" y="f3"/>
                                    </a:cubicBezTo>
                                    <a:cubicBezTo>
                                      <a:pt x="f59" y="f60"/>
                                      <a:pt x="f61" y="f62"/>
                                      <a:pt x="f63" y="f21"/>
                                    </a:cubicBezTo>
                                    <a:cubicBezTo>
                                      <a:pt x="f64" y="f65"/>
                                      <a:pt x="f66" y="f67"/>
                                      <a:pt x="f68" y="f2"/>
                                    </a:cubicBezTo>
                                    <a:cubicBezTo>
                                      <a:pt x="f69" y="f70"/>
                                      <a:pt x="f71" y="f72"/>
                                      <a:pt x="f17" y="f15"/>
                                    </a:cubicBezTo>
                                    <a:cubicBezTo>
                                      <a:pt x="f73" y="f74"/>
                                      <a:pt x="f75" y="f76"/>
                                      <a:pt x="f77" y="f78"/>
                                    </a:cubicBezTo>
                                    <a:cubicBezTo>
                                      <a:pt x="f79" y="f80"/>
                                      <a:pt x="f81" y="f82"/>
                                      <a:pt x="f83" y="f84"/>
                                    </a:cubicBezTo>
                                    <a:cubicBezTo>
                                      <a:pt x="f85" y="f86"/>
                                      <a:pt x="f87" y="f88"/>
                                      <a:pt x="f89" y="f90"/>
                                    </a:cubicBezTo>
                                    <a:cubicBezTo>
                                      <a:pt x="f91" y="f92"/>
                                      <a:pt x="f93" y="f94"/>
                                      <a:pt x="f95" y="f94"/>
                                    </a:cubicBezTo>
                                    <a:cubicBezTo>
                                      <a:pt x="f96" y="f94"/>
                                      <a:pt x="f97" y="f98"/>
                                      <a:pt x="f97" y="f90"/>
                                    </a:cubicBezTo>
                                    <a:cubicBezTo>
                                      <a:pt x="f97" y="f99"/>
                                      <a:pt x="f100" y="f101"/>
                                      <a:pt x="f95" y="f78"/>
                                    </a:cubicBezTo>
                                    <a:cubicBezTo>
                                      <a:pt x="f3" y="f102"/>
                                      <a:pt x="f6" y="f103"/>
                                      <a:pt x="f104" y="f105"/>
                                    </a:cubicBezTo>
                                    <a:cubicBezTo>
                                      <a:pt x="f106" y="f107"/>
                                      <a:pt x="f108" y="f109"/>
                                      <a:pt x="f77" y="f110"/>
                                    </a:cubicBezTo>
                                    <a:cubicBezTo>
                                      <a:pt x="f111" y="f112"/>
                                      <a:pt x="f113" y="f114"/>
                                      <a:pt x="f17" y="f115"/>
                                    </a:cubicBezTo>
                                    <a:cubicBezTo>
                                      <a:pt x="f116" y="f117"/>
                                      <a:pt x="f69" y="f118"/>
                                      <a:pt x="f119" y="f120"/>
                                    </a:cubicBezTo>
                                    <a:cubicBezTo>
                                      <a:pt x="f121" y="f122"/>
                                      <a:pt x="f123" y="f124"/>
                                      <a:pt x="f125" y="f90"/>
                                    </a:cubicBezTo>
                                    <a:cubicBezTo>
                                      <a:pt x="f126" y="f127"/>
                                      <a:pt x="f128" y="f129"/>
                                      <a:pt x="f130" y="f92"/>
                                    </a:cubicBezTo>
                                    <a:cubicBezTo>
                                      <a:pt x="f131" y="f132"/>
                                      <a:pt x="f133" y="f134"/>
                                      <a:pt x="f133" y="f135"/>
                                    </a:cubicBezTo>
                                    <a:cubicBezTo>
                                      <a:pt x="f133" y="f136"/>
                                      <a:pt x="f83" y="f122"/>
                                      <a:pt x="f130" y="f94"/>
                                    </a:cubicBezTo>
                                    <a:cubicBezTo>
                                      <a:pt x="f87" y="f122"/>
                                      <a:pt x="f137" y="f136"/>
                                      <a:pt x="f95" y="f135"/>
                                    </a:cubicBezTo>
                                    <a:cubicBezTo>
                                      <a:pt x="f138" y="f139"/>
                                      <a:pt x="f140" y="f141"/>
                                      <a:pt x="f89" y="f142"/>
                                    </a:cubicBezTo>
                                    <a:cubicBezTo>
                                      <a:pt x="f143" y="f144"/>
                                      <a:pt x="f145" y="f146"/>
                                      <a:pt x="f87" y="f84"/>
                                    </a:cubicBezTo>
                                    <a:cubicBezTo>
                                      <a:pt x="f147" y="f56"/>
                                      <a:pt x="f148" y="f149"/>
                                      <a:pt x="f104" y="f84"/>
                                    </a:cubicBezTo>
                                    <a:cubicBezTo>
                                      <a:pt x="f133" y="f150"/>
                                      <a:pt x="f151" y="f115"/>
                                      <a:pt x="f77" y="f115"/>
                                    </a:cubicBezTo>
                                    <a:cubicBezTo>
                                      <a:pt x="f152" y="f115"/>
                                      <a:pt x="f77" y="f90"/>
                                      <a:pt x="f77" y="f90"/>
                                    </a:cubicBezTo>
                                    <a:cubicBezTo>
                                      <a:pt x="f125" y="f153"/>
                                      <a:pt x="f154" y="f155"/>
                                      <a:pt x="f104" y="f120"/>
                                    </a:cubicBezTo>
                                    <a:cubicBezTo>
                                      <a:pt x="f156" y="f157"/>
                                      <a:pt x="f158" y="f159"/>
                                      <a:pt x="f77" y="f117"/>
                                    </a:cubicBezTo>
                                    <a:cubicBezTo>
                                      <a:pt x="f73" y="f115"/>
                                      <a:pt x="f160" y="f161"/>
                                      <a:pt x="f133" y="f110"/>
                                    </a:cubicBezTo>
                                    <a:cubicBezTo>
                                      <a:pt x="f162" y="f163"/>
                                      <a:pt x="f34" y="f164"/>
                                      <a:pt x="f130" y="f105"/>
                                    </a:cubicBezTo>
                                    <a:cubicBezTo>
                                      <a:pt x="f165" y="f166"/>
                                      <a:pt x="f167" y="f168"/>
                                      <a:pt x="f87" y="f168"/>
                                    </a:cubicBezTo>
                                    <a:cubicBezTo>
                                      <a:pt x="f169" y="f168"/>
                                      <a:pt x="f85" y="f170"/>
                                      <a:pt x="f83" y="f105"/>
                                    </a:cubicBezTo>
                                    <a:cubicBezTo>
                                      <a:pt x="f171" y="f172"/>
                                      <a:pt x="f133" y="f173"/>
                                      <a:pt x="f125" y="f174"/>
                                    </a:cubicBezTo>
                                    <a:cubicBezTo>
                                      <a:pt x="f73" y="f115"/>
                                      <a:pt x="f175" y="f54"/>
                                      <a:pt x="f77" y="f84"/>
                                    </a:cubicBezTo>
                                    <a:cubicBezTo>
                                      <a:pt x="f176" y="f177"/>
                                      <a:pt x="f178" y="f179"/>
                                      <a:pt x="f17" y="f120"/>
                                    </a:cubicBezTo>
                                    <a:cubicBezTo>
                                      <a:pt x="f180" y="f181"/>
                                      <a:pt x="f125" y="f127"/>
                                      <a:pt x="f104" y="f92"/>
                                    </a:cubicBezTo>
                                    <a:cubicBezTo>
                                      <a:pt x="f36" y="f182"/>
                                      <a:pt x="f97" y="f183"/>
                                      <a:pt x="f97" y="f183"/>
                                    </a:cubicBezTo>
                                    <a:cubicBezTo>
                                      <a:pt x="f100" y="f184"/>
                                      <a:pt x="f185" y="f135"/>
                                      <a:pt x="f89" y="f135"/>
                                    </a:cubicBezTo>
                                    <a:cubicBezTo>
                                      <a:pt x="f143" y="f135"/>
                                      <a:pt x="f95" y="f8"/>
                                      <a:pt x="f95" y="f183"/>
                                    </a:cubicBezTo>
                                    <a:cubicBezTo>
                                      <a:pt x="f95" y="f186"/>
                                      <a:pt x="f187" y="f188"/>
                                      <a:pt x="f87" y="f105"/>
                                    </a:cubicBezTo>
                                    <a:cubicBezTo>
                                      <a:pt x="f189" y="f173"/>
                                      <a:pt x="f190" y="f191"/>
                                      <a:pt x="f17" y="f84"/>
                                    </a:cubicBezTo>
                                    <a:cubicBezTo>
                                      <a:pt x="f192" y="f120"/>
                                      <a:pt x="f193" y="f194"/>
                                      <a:pt x="f113" y="f92"/>
                                    </a:cubicBezTo>
                                    <a:cubicBezTo>
                                      <a:pt x="f195" y="f196"/>
                                      <a:pt x="f197" y="f198"/>
                                      <a:pt x="f83" y="f94"/>
                                    </a:cubicBezTo>
                                    <a:cubicBezTo>
                                      <a:pt x="f125" y="f122"/>
                                      <a:pt x="f113" y="f199"/>
                                      <a:pt x="f119" y="f135"/>
                                    </a:cubicBezTo>
                                    <a:cubicBezTo>
                                      <a:pt x="f200" y="f201"/>
                                      <a:pt x="f202" y="f203"/>
                                      <a:pt x="f71" y="f84"/>
                                    </a:cubicBezTo>
                                    <a:cubicBezTo>
                                      <a:pt x="f204" y="f205"/>
                                      <a:pt x="f206" y="f207"/>
                                      <a:pt x="f17" y="f90"/>
                                    </a:cubicBezTo>
                                  </a:path>
                                </a:pathLst>
                              </a:custGeom>
                              <a:noFill/>
                              <a:ln w="9528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B303AE" id="Полилиния: фигура 3" o:spid="_x0000_s1026" style="position:absolute;margin-left:15.95pt;margin-top:10.45pt;width:16.5pt;height:9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 strokeweight=".26467mm">
                      <v:path arrowok="t" o:connecttype="custom" o:connectlocs="104775,0;209550,57150;104775,114300;0,57150;209550,76997;198687,53101;189996,39826;181306,26551;176961,18585;150889,7965;144371,2655;137853,0;90055,2655;44430,23895;35740,39826;33567,47791;27049,53101;20531,69031;11841,92927;5323,98237;3150,106202;978,98237;3150,69031;14013,79652;20531,82307;27049,87617;31394,95582;18359,98237;9668,100892;16186,103547;9668,106202;3150,103547;5323,74341;7496,92927;14013,92927;20531,87617;20531,98237;14013,95582;20531,90272;16186,82307;9668,79652;7496,71686;11841,79652;18359,84962;20531,92927;27049,95582;14013,100892;978,111512;5323,103547;3150,111512;7496,79652;27049,92927;24877,100892;11841,106202;31394,103547;29222,92927;27049,98237" o:connectangles="270,0,90,180,0,0,0,0,0,0,0,0,0,0,0,0,0,0,0,0,0,0,0,0,0,0,0,0,0,0,0,0,0,0,0,0,0,0,0,0,0,0,0,0,0,0,0,0,0,0,0,0,0,0,0,0,0" textboxrect="0,0,1929,861"/>
                    </v:shape>
                  </w:pict>
                </mc:Fallback>
              </mc:AlternateContent>
            </w:r>
          </w:p>
        </w:tc>
        <w:tc>
          <w:tcPr>
            <w:tcW w:w="34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C780E7" w14:textId="214D7E7B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A8C6C1" w14:textId="58937623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DDB3B9" w14:textId="4652F368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44C9B4" w14:textId="5C91C02C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FABDDC" w14:textId="0ED79D30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524EA2" w14:textId="06292AA8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9F48B0" w14:textId="39FA80AA" w:rsidR="004B3F2D" w:rsidRDefault="004B3F2D">
            <w:pPr>
              <w:pStyle w:val="Standard"/>
              <w:jc w:val="center"/>
              <w:rPr>
                <w:rFonts w:hint="eastAsia"/>
              </w:rPr>
            </w:pP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B44561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D671FA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15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DF788E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Знаковая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20DFA4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47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305A63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Беззнаковая</w:t>
            </w:r>
          </w:p>
        </w:tc>
      </w:tr>
      <w:tr w:rsidR="004B3F2D" w14:paraId="43CB6877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59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D33409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kern w:val="0"/>
                <w:lang w:eastAsia="ru-RU" w:bidi="ar-SA"/>
              </w:rPr>
              <w:t>А</w:t>
            </w:r>
            <w:r>
              <w:rPr>
                <w:rFonts w:ascii="Times New Roman" w:eastAsia="Times New Roman" w:hAnsi="Times New Roman" w:cs="Times New Roman"/>
                <w:i/>
                <w:kern w:val="0"/>
                <w:vertAlign w:val="subscript"/>
                <w:lang w:eastAsia="ru-RU" w:bidi="ar-SA"/>
              </w:rPr>
              <w:t>до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vertAlign w:val="subscript"/>
                <w:lang w:eastAsia="ru-RU" w:bidi="ar-SA"/>
              </w:rPr>
              <w:t>.</w:t>
            </w:r>
          </w:p>
        </w:tc>
        <w:tc>
          <w:tcPr>
            <w:tcW w:w="342" w:type="dxa"/>
            <w:tcBorders>
              <w:righ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7FEA27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1</w:t>
            </w:r>
          </w:p>
        </w:tc>
        <w:tc>
          <w:tcPr>
            <w:tcW w:w="341" w:type="dxa"/>
            <w:tcBorders>
              <w:lef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46AC71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522F76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F3957D" w14:textId="7D1C7131" w:rsidR="004B3F2D" w:rsidRPr="008403E1" w:rsidRDefault="008403E1">
            <w:pPr>
              <w:pStyle w:val="Standard"/>
              <w:jc w:val="center"/>
              <w:rPr>
                <w:rFonts w:hint="eastAsia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1</w:t>
            </w: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BAAB29" w14:textId="17AD1305" w:rsidR="004B3F2D" w:rsidRDefault="008403E1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1</w:t>
            </w: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451A10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05AD4F" w14:textId="426E2508" w:rsidR="004B3F2D" w:rsidRDefault="008403E1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0</w:t>
            </w: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D66CD8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1A5656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15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6F0019" w14:textId="297D4CD9" w:rsidR="004B3F2D" w:rsidRPr="008403E1" w:rsidRDefault="00000000">
            <w:pPr>
              <w:pStyle w:val="Standard"/>
              <w:jc w:val="center"/>
              <w:rPr>
                <w:rFonts w:hint="eastAsia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</w:t>
            </w:r>
            <w:r w:rsidR="008403E1"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39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63BDA3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47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6EE81D" w14:textId="027A8B2C" w:rsidR="004B3F2D" w:rsidRPr="008403E1" w:rsidRDefault="008403E1">
            <w:pPr>
              <w:pStyle w:val="Standard"/>
              <w:jc w:val="center"/>
              <w:rPr>
                <w:rFonts w:hint="eastAsia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217</w:t>
            </w:r>
          </w:p>
        </w:tc>
      </w:tr>
      <w:tr w:rsidR="004B3F2D" w14:paraId="3F1D236C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591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738574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i/>
                <w:kern w:val="0"/>
                <w:lang w:val="en-US" w:eastAsia="ru-RU" w:bidi="ar-SA"/>
              </w:rPr>
              <w:t>B</w:t>
            </w:r>
            <w:r>
              <w:rPr>
                <w:rFonts w:ascii="Times New Roman" w:eastAsia="Times New Roman" w:hAnsi="Times New Roman" w:cs="Times New Roman"/>
                <w:i/>
                <w:kern w:val="0"/>
                <w:vertAlign w:val="subscript"/>
                <w:lang w:eastAsia="ru-RU" w:bidi="ar-SA"/>
              </w:rPr>
              <w:t>до</w:t>
            </w:r>
            <w:r>
              <w:rPr>
                <w:rFonts w:ascii="Times New Roman" w:eastAsia="Times New Roman" w:hAnsi="Times New Roman" w:cs="Times New Roman"/>
                <w:kern w:val="0"/>
                <w:vertAlign w:val="subscript"/>
                <w:lang w:eastAsia="ru-RU" w:bidi="ar-SA"/>
              </w:rPr>
              <w:t>.</w:t>
            </w:r>
          </w:p>
        </w:tc>
        <w:tc>
          <w:tcPr>
            <w:tcW w:w="342" w:type="dxa"/>
            <w:tcBorders>
              <w:righ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D3A662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1" w:type="dxa"/>
            <w:tcBorders>
              <w:lef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A2BF03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3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86C5E3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1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62493F" w14:textId="1D0A737C" w:rsidR="004B3F2D" w:rsidRPr="008403E1" w:rsidRDefault="008403E1">
            <w:pPr>
              <w:pStyle w:val="Standard"/>
              <w:jc w:val="center"/>
              <w:rPr>
                <w:rFonts w:hint="eastAsia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0</w:t>
            </w:r>
          </w:p>
        </w:tc>
        <w:tc>
          <w:tcPr>
            <w:tcW w:w="343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A096B4" w14:textId="5B3210EA" w:rsidR="004B3F2D" w:rsidRPr="008403E1" w:rsidRDefault="008403E1">
            <w:pPr>
              <w:pStyle w:val="Standard"/>
              <w:jc w:val="center"/>
              <w:rPr>
                <w:rFonts w:hint="eastAsia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0</w:t>
            </w:r>
          </w:p>
        </w:tc>
        <w:tc>
          <w:tcPr>
            <w:tcW w:w="341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C266A9" w14:textId="024531E4" w:rsidR="004B3F2D" w:rsidRPr="008403E1" w:rsidRDefault="008403E1">
            <w:pPr>
              <w:pStyle w:val="Standard"/>
              <w:jc w:val="center"/>
              <w:rPr>
                <w:rFonts w:hint="eastAsia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1</w:t>
            </w:r>
          </w:p>
        </w:tc>
        <w:tc>
          <w:tcPr>
            <w:tcW w:w="343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E9311F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1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0E2FEE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5183BF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156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37F866" w14:textId="565C9BAB" w:rsidR="004B3F2D" w:rsidRPr="008403E1" w:rsidRDefault="00000000">
            <w:pPr>
              <w:pStyle w:val="Standard"/>
              <w:jc w:val="center"/>
              <w:rPr>
                <w:rFonts w:hint="eastAsia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-</w:t>
            </w:r>
            <w:r w:rsidR="008403E1"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90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413BDE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475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A2A192" w14:textId="23B34709" w:rsidR="004B3F2D" w:rsidRPr="008403E1" w:rsidRDefault="008403E1">
            <w:pPr>
              <w:pStyle w:val="Standard"/>
              <w:jc w:val="center"/>
              <w:rPr>
                <w:rFonts w:hint="eastAsia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166</w:t>
            </w:r>
          </w:p>
        </w:tc>
      </w:tr>
      <w:tr w:rsidR="004B3F2D" w14:paraId="2BB57A44" w14:textId="77777777">
        <w:tblPrEx>
          <w:tblCellMar>
            <w:top w:w="0" w:type="dxa"/>
            <w:bottom w:w="0" w:type="dxa"/>
          </w:tblCellMar>
        </w:tblPrEx>
        <w:trPr>
          <w:trHeight w:val="360"/>
          <w:jc w:val="center"/>
        </w:trPr>
        <w:tc>
          <w:tcPr>
            <w:tcW w:w="591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E4C7B7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kern w:val="0"/>
                <w:lang w:eastAsia="ru-RU" w:bidi="ar-SA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kern w:val="0"/>
                <w:vertAlign w:val="subscript"/>
                <w:lang w:eastAsia="ru-RU" w:bidi="ar-SA"/>
              </w:rPr>
              <w:t>до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vertAlign w:val="subscript"/>
                <w:lang w:eastAsia="ru-RU" w:bidi="ar-SA"/>
              </w:rPr>
              <w:t>.</w:t>
            </w:r>
          </w:p>
        </w:tc>
        <w:tc>
          <w:tcPr>
            <w:tcW w:w="342" w:type="dxa"/>
            <w:tcBorders>
              <w:righ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CE9D61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0</w:t>
            </w:r>
          </w:p>
        </w:tc>
        <w:tc>
          <w:tcPr>
            <w:tcW w:w="341" w:type="dxa"/>
            <w:tcBorders>
              <w:lef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7893A3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1</w:t>
            </w:r>
          </w:p>
        </w:tc>
        <w:tc>
          <w:tcPr>
            <w:tcW w:w="343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C4C8BA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1</w:t>
            </w:r>
          </w:p>
        </w:tc>
        <w:tc>
          <w:tcPr>
            <w:tcW w:w="341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5572CB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1</w:t>
            </w:r>
          </w:p>
        </w:tc>
        <w:tc>
          <w:tcPr>
            <w:tcW w:w="343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21ACD1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1</w:t>
            </w:r>
          </w:p>
        </w:tc>
        <w:tc>
          <w:tcPr>
            <w:tcW w:w="341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EF83F2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1</w:t>
            </w:r>
          </w:p>
        </w:tc>
        <w:tc>
          <w:tcPr>
            <w:tcW w:w="343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A5D9B2" w14:textId="417DC57A" w:rsidR="004B3F2D" w:rsidRDefault="008403E1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1</w:t>
            </w:r>
          </w:p>
        </w:tc>
        <w:tc>
          <w:tcPr>
            <w:tcW w:w="341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9D4207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FAE181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156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AA0ACC" w14:textId="512CCB8C" w:rsidR="004B3F2D" w:rsidRPr="008403E1" w:rsidRDefault="00000000">
            <w:pPr>
              <w:pStyle w:val="Standard"/>
              <w:jc w:val="center"/>
              <w:rPr>
                <w:rFonts w:hint="eastAsia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12</w:t>
            </w:r>
            <w:r w:rsidR="008403E1"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7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6D1464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475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B429D4" w14:textId="041DB845" w:rsidR="004B3F2D" w:rsidRDefault="008403E1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127?</w:t>
            </w:r>
            <w:r w:rsidR="00000000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 xml:space="preserve"> </w:t>
            </w:r>
          </w:p>
        </w:tc>
      </w:tr>
    </w:tbl>
    <w:p w14:paraId="6C204AC8" w14:textId="77777777" w:rsidR="004B3F2D" w:rsidRDefault="004B3F2D">
      <w:pPr>
        <w:pStyle w:val="Standard"/>
        <w:rPr>
          <w:rFonts w:hint="eastAsia"/>
        </w:rPr>
      </w:pPr>
    </w:p>
    <w:p w14:paraId="2DE1D0D2" w14:textId="77777777" w:rsidR="004B3F2D" w:rsidRDefault="004B3F2D">
      <w:pPr>
        <w:pStyle w:val="Standard"/>
        <w:rPr>
          <w:rFonts w:hint="eastAsia"/>
        </w:rPr>
      </w:pPr>
    </w:p>
    <w:tbl>
      <w:tblPr>
        <w:tblW w:w="6410" w:type="dxa"/>
        <w:tblInd w:w="162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9"/>
        <w:gridCol w:w="1059"/>
        <w:gridCol w:w="1037"/>
        <w:gridCol w:w="1099"/>
        <w:gridCol w:w="1037"/>
        <w:gridCol w:w="1099"/>
      </w:tblGrid>
      <w:tr w:rsidR="004B3F2D" w14:paraId="2E2D9231" w14:textId="77777777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1079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B14CCFF" w14:textId="77777777" w:rsidR="004B3F2D" w:rsidRDefault="00000000">
            <w:pPr>
              <w:pStyle w:val="TableContents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CF = 1</w:t>
            </w:r>
          </w:p>
        </w:tc>
        <w:tc>
          <w:tcPr>
            <w:tcW w:w="1059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8094220" w14:textId="77777777" w:rsidR="004B3F2D" w:rsidRDefault="00000000">
            <w:pPr>
              <w:pStyle w:val="TableContents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ZF = 0</w:t>
            </w:r>
          </w:p>
        </w:tc>
        <w:tc>
          <w:tcPr>
            <w:tcW w:w="1037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63AD09F" w14:textId="21345086" w:rsidR="004B3F2D" w:rsidRPr="008403E1" w:rsidRDefault="00000000">
            <w:pPr>
              <w:pStyle w:val="TableContents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 xml:space="preserve">PF = </w:t>
            </w:r>
            <w:r w:rsidR="008403E1">
              <w:rPr>
                <w:lang w:val="en-US"/>
              </w:rPr>
              <w:t>0</w:t>
            </w:r>
          </w:p>
        </w:tc>
        <w:tc>
          <w:tcPr>
            <w:tcW w:w="1099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9621523" w14:textId="77777777" w:rsidR="004B3F2D" w:rsidRDefault="00000000">
            <w:pPr>
              <w:pStyle w:val="TableContents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AF = 0</w:t>
            </w:r>
          </w:p>
        </w:tc>
        <w:tc>
          <w:tcPr>
            <w:tcW w:w="1037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2D1D473" w14:textId="77777777" w:rsidR="004B3F2D" w:rsidRDefault="00000000">
            <w:pPr>
              <w:pStyle w:val="TableContents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SF = 0</w:t>
            </w:r>
          </w:p>
        </w:tc>
        <w:tc>
          <w:tcPr>
            <w:tcW w:w="1099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6D03FD4" w14:textId="77777777" w:rsidR="004B3F2D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rPr>
                <w:lang w:val="en-US"/>
              </w:rPr>
              <w:t xml:space="preserve">OF = </w:t>
            </w:r>
            <w:r>
              <w:t>1</w:t>
            </w:r>
          </w:p>
        </w:tc>
      </w:tr>
    </w:tbl>
    <w:p w14:paraId="254E241D" w14:textId="77777777" w:rsidR="004B3F2D" w:rsidRDefault="004B3F2D">
      <w:pPr>
        <w:pStyle w:val="Standard"/>
        <w:rPr>
          <w:rFonts w:hint="eastAsia"/>
        </w:rPr>
      </w:pPr>
    </w:p>
    <w:p w14:paraId="41CC3CDC" w14:textId="77777777" w:rsidR="004B3F2D" w:rsidRDefault="00000000">
      <w:pPr>
        <w:pStyle w:val="Standard"/>
        <w:tabs>
          <w:tab w:val="left" w:pos="142"/>
        </w:tabs>
        <w:ind w:firstLine="567"/>
        <w:jc w:val="both"/>
        <w:rPr>
          <w:rFonts w:hint="eastAsia"/>
        </w:rPr>
      </w:pPr>
      <w:r>
        <w:rPr>
          <w:rFonts w:ascii="Times New Roman" w:hAnsi="Times New Roman" w:cs="Times New Roman"/>
          <w:sz w:val="28"/>
          <w:szCs w:val="28"/>
        </w:rPr>
        <w:t>Для знаковой интерпретации результат неверен вследствие возникающего переполнения, для беззнаковой интерпретации результат неверен вследствие возникающего переноса из старшего разряда</w:t>
      </w:r>
    </w:p>
    <w:p w14:paraId="534792F8" w14:textId="77777777" w:rsidR="004B3F2D" w:rsidRDefault="004B3F2D">
      <w:pPr>
        <w:pStyle w:val="Standard"/>
        <w:tabs>
          <w:tab w:val="left" w:pos="142"/>
        </w:tabs>
        <w:ind w:firstLine="567"/>
        <w:jc w:val="both"/>
        <w:rPr>
          <w:rFonts w:hint="eastAsia"/>
        </w:rPr>
      </w:pPr>
    </w:p>
    <w:p w14:paraId="7BDE2622" w14:textId="77777777" w:rsidR="004B3F2D" w:rsidRDefault="004B3F2D">
      <w:pPr>
        <w:pStyle w:val="Standard"/>
        <w:tabs>
          <w:tab w:val="left" w:pos="142"/>
        </w:tabs>
        <w:ind w:firstLine="567"/>
        <w:jc w:val="both"/>
        <w:rPr>
          <w:rFonts w:hint="eastAsia"/>
        </w:rPr>
      </w:pPr>
    </w:p>
    <w:p w14:paraId="1469D1BA" w14:textId="77777777" w:rsidR="004B3F2D" w:rsidRDefault="004B3F2D">
      <w:pPr>
        <w:pStyle w:val="Standard"/>
        <w:tabs>
          <w:tab w:val="left" w:pos="142"/>
        </w:tabs>
        <w:ind w:firstLine="567"/>
        <w:jc w:val="both"/>
        <w:rPr>
          <w:rFonts w:hint="eastAsia"/>
        </w:rPr>
      </w:pPr>
    </w:p>
    <w:p w14:paraId="3A9F8B49" w14:textId="77777777" w:rsidR="004B3F2D" w:rsidRDefault="004B3F2D">
      <w:pPr>
        <w:pStyle w:val="Standard"/>
        <w:tabs>
          <w:tab w:val="left" w:pos="142"/>
        </w:tabs>
        <w:ind w:firstLine="567"/>
        <w:jc w:val="both"/>
        <w:rPr>
          <w:rFonts w:hint="eastAsia"/>
        </w:rPr>
      </w:pPr>
    </w:p>
    <w:p w14:paraId="15AF4AA3" w14:textId="77777777" w:rsidR="004B3F2D" w:rsidRDefault="004B3F2D">
      <w:pPr>
        <w:pStyle w:val="Standard"/>
        <w:tabs>
          <w:tab w:val="left" w:pos="142"/>
        </w:tabs>
        <w:ind w:firstLine="567"/>
        <w:jc w:val="both"/>
        <w:rPr>
          <w:rFonts w:hint="eastAsia"/>
        </w:rPr>
      </w:pPr>
    </w:p>
    <w:p w14:paraId="00CEFDE6" w14:textId="77777777" w:rsidR="004B3F2D" w:rsidRDefault="00000000">
      <w:pPr>
        <w:pStyle w:val="Standard"/>
        <w:tabs>
          <w:tab w:val="left" w:pos="142"/>
        </w:tabs>
        <w:ind w:firstLine="567"/>
        <w:jc w:val="both"/>
        <w:rPr>
          <w:rFonts w:hint="eastAsia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>
        <w:rPr>
          <w:rFonts w:ascii="Times New Roman" w:hAnsi="Times New Roman" w:cs="Times New Roman"/>
          <w:sz w:val="28"/>
          <w:szCs w:val="28"/>
        </w:rPr>
        <w:t xml:space="preserve">Значение числа </w:t>
      </w:r>
      <w:r>
        <w:rPr>
          <w:rFonts w:ascii="Times New Roman" w:hAnsi="Times New Roman" w:cs="Times New Roman"/>
          <w:i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фиксируем (</w:t>
      </w:r>
      <w:r>
        <w:rPr>
          <w:rFonts w:ascii="Times New Roman" w:hAnsi="Times New Roman" w:cs="Times New Roman"/>
          <w:i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= 24), а значение </w:t>
      </w:r>
      <w:r>
        <w:rPr>
          <w:rFonts w:ascii="Times New Roman" w:hAnsi="Times New Roman" w:cs="Times New Roman"/>
          <w:i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подбираем согласно формуле </w:t>
      </w:r>
      <w:r>
        <w:rPr>
          <w:rFonts w:ascii="Times New Roman" w:hAnsi="Times New Roman" w:cs="Times New Roman"/>
          <w:i/>
          <w:sz w:val="28"/>
          <w:szCs w:val="28"/>
        </w:rPr>
        <w:t>А + В</w:t>
      </w:r>
      <w:r>
        <w:rPr>
          <w:rFonts w:ascii="Times New Roman" w:hAnsi="Times New Roman" w:cs="Times New Roman"/>
          <w:sz w:val="28"/>
          <w:szCs w:val="28"/>
        </w:rPr>
        <w:t xml:space="preserve"> = 128, по которой при сложении положительных чисел будет фиксироваться переполнение, а при сложении отрицательных этого не будет.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Тогда  </w:t>
      </w:r>
      <w:r>
        <w:rPr>
          <w:rFonts w:ascii="Times New Roman" w:hAnsi="Times New Roman" w:cs="Times New Roman"/>
          <w:i/>
          <w:sz w:val="28"/>
          <w:szCs w:val="28"/>
        </w:rPr>
        <w:t>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= 104.</w:t>
      </w:r>
    </w:p>
    <w:p w14:paraId="1FEF1A40" w14:textId="77777777" w:rsidR="004B3F2D" w:rsidRDefault="004B3F2D">
      <w:pPr>
        <w:pStyle w:val="Standard"/>
        <w:tabs>
          <w:tab w:val="left" w:pos="142"/>
        </w:tabs>
        <w:ind w:firstLine="567"/>
        <w:jc w:val="both"/>
        <w:rPr>
          <w:rFonts w:hint="eastAsia"/>
        </w:rPr>
      </w:pPr>
    </w:p>
    <w:p w14:paraId="32CEDDD9" w14:textId="77777777" w:rsidR="004B3F2D" w:rsidRDefault="004B3F2D">
      <w:pPr>
        <w:pStyle w:val="Standard"/>
        <w:tabs>
          <w:tab w:val="left" w:pos="142"/>
        </w:tabs>
        <w:ind w:firstLine="567"/>
        <w:jc w:val="both"/>
        <w:rPr>
          <w:rFonts w:hint="eastAsia"/>
        </w:rPr>
      </w:pPr>
    </w:p>
    <w:p w14:paraId="45218F95" w14:textId="77777777" w:rsidR="004B3F2D" w:rsidRDefault="004B3F2D">
      <w:pPr>
        <w:pStyle w:val="Standard"/>
        <w:tabs>
          <w:tab w:val="left" w:pos="142"/>
        </w:tabs>
        <w:ind w:firstLine="567"/>
        <w:jc w:val="both"/>
        <w:rPr>
          <w:rFonts w:hint="eastAsia"/>
        </w:rPr>
      </w:pPr>
    </w:p>
    <w:tbl>
      <w:tblPr>
        <w:tblW w:w="6429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1"/>
        <w:gridCol w:w="342"/>
        <w:gridCol w:w="341"/>
        <w:gridCol w:w="343"/>
        <w:gridCol w:w="341"/>
        <w:gridCol w:w="343"/>
        <w:gridCol w:w="341"/>
        <w:gridCol w:w="343"/>
        <w:gridCol w:w="341"/>
        <w:gridCol w:w="236"/>
        <w:gridCol w:w="1156"/>
        <w:gridCol w:w="236"/>
        <w:gridCol w:w="1475"/>
      </w:tblGrid>
      <w:tr w:rsidR="004B3F2D" w14:paraId="594298B4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3326" w:type="dxa"/>
            <w:gridSpan w:val="9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8E1CBC" w14:textId="77777777" w:rsidR="004B3F2D" w:rsidRDefault="00000000">
            <w:pPr>
              <w:pStyle w:val="Standard"/>
              <w:rPr>
                <w:rFonts w:hint="eastAsia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eastAsia="ru-RU" w:bidi="ar-SA"/>
              </w:rPr>
              <w:t xml:space="preserve">А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&gt;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0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 w:bidi="ar-SA"/>
              </w:rPr>
              <w:t>B</w:t>
            </w:r>
            <w:r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eastAsia="ru-RU" w:bidi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&gt;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0.</w:t>
            </w:r>
          </w:p>
        </w:tc>
        <w:tc>
          <w:tcPr>
            <w:tcW w:w="3103" w:type="dxa"/>
            <w:gridSpan w:val="4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F1331C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Интерпретации</w:t>
            </w:r>
          </w:p>
        </w:tc>
      </w:tr>
      <w:tr w:rsidR="004B3F2D" w14:paraId="20915912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59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E92201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34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CA80CB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49304238" wp14:editId="5B694C0A">
                      <wp:simplePos x="0" y="0"/>
                      <wp:positionH relativeFrom="column">
                        <wp:posOffset>59692</wp:posOffset>
                      </wp:positionH>
                      <wp:positionV relativeFrom="paragraph">
                        <wp:posOffset>95883</wp:posOffset>
                      </wp:positionV>
                      <wp:extent cx="880109" cy="114930"/>
                      <wp:effectExtent l="0" t="0" r="8891" b="12070"/>
                      <wp:wrapNone/>
                      <wp:docPr id="510038521" name="Группа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0109" cy="114930"/>
                                <a:chOff x="0" y="0"/>
                                <a:chExt cx="880109" cy="114930"/>
                              </a:xfrm>
                            </wpg:grpSpPr>
                            <wps:wsp>
                              <wps:cNvPr id="1805628774" name="Полилиния 587"/>
                              <wps:cNvSpPr/>
                              <wps:spPr>
                                <a:xfrm>
                                  <a:off x="670556" y="0"/>
                                  <a:ext cx="209553" cy="114930"/>
                                </a:xfrm>
                                <a:custGeom>
                                  <a:avLst/>
                                  <a:gdLst>
                                    <a:gd name="f0" fmla="val 10800000"/>
                                    <a:gd name="f1" fmla="val 5400000"/>
                                    <a:gd name="f2" fmla="val 360"/>
                                    <a:gd name="f3" fmla="val 180"/>
                                    <a:gd name="f4" fmla="val w"/>
                                    <a:gd name="f5" fmla="val h"/>
                                    <a:gd name="f6" fmla="val 0"/>
                                    <a:gd name="f7" fmla="val 1929"/>
                                    <a:gd name="f8" fmla="val 861"/>
                                    <a:gd name="f9" fmla="val 580"/>
                                    <a:gd name="f10" fmla="val 1902"/>
                                    <a:gd name="f11" fmla="val 474"/>
                                    <a:gd name="f12" fmla="val 1921"/>
                                    <a:gd name="f13" fmla="val 461"/>
                                    <a:gd name="f14" fmla="val 1829"/>
                                    <a:gd name="f15" fmla="val 400"/>
                                    <a:gd name="f16" fmla="val 1779"/>
                                    <a:gd name="f17" fmla="val 249"/>
                                    <a:gd name="f18" fmla="val 1852"/>
                                    <a:gd name="f19" fmla="val 429"/>
                                    <a:gd name="f20" fmla="val 1749"/>
                                    <a:gd name="f21" fmla="val 300"/>
                                    <a:gd name="f22" fmla="val 1639"/>
                                    <a:gd name="f23" fmla="val 162"/>
                                    <a:gd name="f24" fmla="val 1841"/>
                                    <a:gd name="f25" fmla="val 315"/>
                                    <a:gd name="f26" fmla="val 1669"/>
                                    <a:gd name="f27" fmla="val 200"/>
                                    <a:gd name="f28" fmla="val 1656"/>
                                    <a:gd name="f29" fmla="val 1649"/>
                                    <a:gd name="f30" fmla="val 153"/>
                                    <a:gd name="f31" fmla="val 1629"/>
                                    <a:gd name="f32" fmla="val 140"/>
                                    <a:gd name="f33" fmla="val 1571"/>
                                    <a:gd name="f34" fmla="val 104"/>
                                    <a:gd name="f35" fmla="val 1458"/>
                                    <a:gd name="f36" fmla="val 83"/>
                                    <a:gd name="f37" fmla="val 1389"/>
                                    <a:gd name="f38" fmla="val 60"/>
                                    <a:gd name="f39" fmla="val 1366"/>
                                    <a:gd name="f40" fmla="val 52"/>
                                    <a:gd name="f41" fmla="val 1350"/>
                                    <a:gd name="f42" fmla="val 31"/>
                                    <a:gd name="f43" fmla="val 1329"/>
                                    <a:gd name="f44" fmla="val 20"/>
                                    <a:gd name="f45" fmla="val 1310"/>
                                    <a:gd name="f46" fmla="val 11"/>
                                    <a:gd name="f47" fmla="val 1289"/>
                                    <a:gd name="f48" fmla="val 7"/>
                                    <a:gd name="f49" fmla="val 1269"/>
                                    <a:gd name="f50" fmla="val 1122"/>
                                    <a:gd name="f51" fmla="val 975"/>
                                    <a:gd name="f52" fmla="val 4"/>
                                    <a:gd name="f53" fmla="val 829"/>
                                    <a:gd name="f54" fmla="val 685"/>
                                    <a:gd name="f55" fmla="val 35"/>
                                    <a:gd name="f56" fmla="val 542"/>
                                    <a:gd name="f57" fmla="val 136"/>
                                    <a:gd name="f58" fmla="val 409"/>
                                    <a:gd name="f59" fmla="val 382"/>
                                    <a:gd name="f60" fmla="val 220"/>
                                    <a:gd name="f61" fmla="val 356"/>
                                    <a:gd name="f62" fmla="val 260"/>
                                    <a:gd name="f63" fmla="val 329"/>
                                    <a:gd name="f64" fmla="val 317"/>
                                    <a:gd name="f65" fmla="val 318"/>
                                    <a:gd name="f66" fmla="val 322"/>
                                    <a:gd name="f67" fmla="val 344"/>
                                    <a:gd name="f68" fmla="val 309"/>
                                    <a:gd name="f69" fmla="val 294"/>
                                    <a:gd name="f70" fmla="val 379"/>
                                    <a:gd name="f71" fmla="val 269"/>
                                    <a:gd name="f72" fmla="val 387"/>
                                    <a:gd name="f73" fmla="val 176"/>
                                    <a:gd name="f74" fmla="val 619"/>
                                    <a:gd name="f75" fmla="val 292"/>
                                    <a:gd name="f76" fmla="val 287"/>
                                    <a:gd name="f77" fmla="val 189"/>
                                    <a:gd name="f78" fmla="val 520"/>
                                    <a:gd name="f79" fmla="val 157"/>
                                    <a:gd name="f80" fmla="val 591"/>
                                    <a:gd name="f81" fmla="val 163"/>
                                    <a:gd name="f82" fmla="val 646"/>
                                    <a:gd name="f83" fmla="val 109"/>
                                    <a:gd name="f84" fmla="val 700"/>
                                    <a:gd name="f85" fmla="val 92"/>
                                    <a:gd name="f86" fmla="val 717"/>
                                    <a:gd name="f87" fmla="val 69"/>
                                    <a:gd name="f88" fmla="val 727"/>
                                    <a:gd name="f89" fmla="val 49"/>
                                    <a:gd name="f90" fmla="val 740"/>
                                    <a:gd name="f91" fmla="val 42"/>
                                    <a:gd name="f92" fmla="val 760"/>
                                    <a:gd name="f93" fmla="val 50"/>
                                    <a:gd name="f94" fmla="val 800"/>
                                    <a:gd name="f95" fmla="val 29"/>
                                    <a:gd name="f96" fmla="val 8"/>
                                    <a:gd name="f97" fmla="val 9"/>
                                    <a:gd name="f98" fmla="val 761"/>
                                    <a:gd name="f99" fmla="val 666"/>
                                    <a:gd name="f100" fmla="val 22"/>
                                    <a:gd name="f101" fmla="val 593"/>
                                    <a:gd name="f102" fmla="val 570"/>
                                    <a:gd name="f103" fmla="val 497"/>
                                    <a:gd name="f104" fmla="val 129"/>
                                    <a:gd name="f105" fmla="val 600"/>
                                    <a:gd name="f106" fmla="val 145"/>
                                    <a:gd name="f107" fmla="val 613"/>
                                    <a:gd name="f108" fmla="val 170"/>
                                    <a:gd name="f109" fmla="val 611"/>
                                    <a:gd name="f110" fmla="val 620"/>
                                    <a:gd name="f111" fmla="val 210"/>
                                    <a:gd name="f112" fmla="val 631"/>
                                    <a:gd name="f113" fmla="val 229"/>
                                    <a:gd name="f114" fmla="val 647"/>
                                    <a:gd name="f115" fmla="val 660"/>
                                    <a:gd name="f116" fmla="val 262"/>
                                    <a:gd name="f117" fmla="val 680"/>
                                    <a:gd name="f118" fmla="val 696"/>
                                    <a:gd name="f119" fmla="val 289"/>
                                    <a:gd name="f120" fmla="val 720"/>
                                    <a:gd name="f121" fmla="val 274"/>
                                    <a:gd name="f122" fmla="val 793"/>
                                    <a:gd name="f123" fmla="val 197"/>
                                    <a:gd name="f124" fmla="val 749"/>
                                    <a:gd name="f125" fmla="val 169"/>
                                    <a:gd name="f126" fmla="val 142"/>
                                    <a:gd name="f127" fmla="val 747"/>
                                    <a:gd name="f128" fmla="val 101"/>
                                    <a:gd name="f129" fmla="val 735"/>
                                    <a:gd name="f130" fmla="val 89"/>
                                    <a:gd name="f131" fmla="val 80"/>
                                    <a:gd name="f132" fmla="val 779"/>
                                    <a:gd name="f133" fmla="val 149"/>
                                    <a:gd name="f134" fmla="val 759"/>
                                    <a:gd name="f135" fmla="val 780"/>
                                    <a:gd name="f136" fmla="val 801"/>
                                    <a:gd name="f137" fmla="val 32"/>
                                    <a:gd name="f138" fmla="val 17"/>
                                    <a:gd name="f139" fmla="val 707"/>
                                    <a:gd name="f140" fmla="val 16"/>
                                    <a:gd name="f141" fmla="val 626"/>
                                    <a:gd name="f142" fmla="val 560"/>
                                    <a:gd name="f143" fmla="val 70"/>
                                    <a:gd name="f144" fmla="val 518"/>
                                    <a:gd name="f145" fmla="val 62"/>
                                    <a:gd name="f146" fmla="val 653"/>
                                    <a:gd name="f147" fmla="val 122"/>
                                    <a:gd name="f148" fmla="val 102"/>
                                    <a:gd name="f149" fmla="val 538"/>
                                    <a:gd name="f150" fmla="val 687"/>
                                    <a:gd name="f151" fmla="val 165"/>
                                    <a:gd name="f152" fmla="val 349"/>
                                    <a:gd name="f153" fmla="val 733"/>
                                    <a:gd name="f154" fmla="val 111"/>
                                    <a:gd name="f155" fmla="val 732"/>
                                    <a:gd name="f156" fmla="val 199"/>
                                    <a:gd name="f157" fmla="val 673"/>
                                    <a:gd name="f158" fmla="val 324"/>
                                    <a:gd name="f159" fmla="val 725"/>
                                    <a:gd name="f160" fmla="val 168"/>
                                    <a:gd name="f161" fmla="val 635"/>
                                    <a:gd name="f162" fmla="val 133"/>
                                    <a:gd name="f163" fmla="val 607"/>
                                    <a:gd name="f164" fmla="val 615"/>
                                    <a:gd name="f165" fmla="val 74"/>
                                    <a:gd name="f166" fmla="val 585"/>
                                    <a:gd name="f167" fmla="val 48"/>
                                    <a:gd name="f168" fmla="val 540"/>
                                    <a:gd name="f169" fmla="val 93"/>
                                    <a:gd name="f170" fmla="val 583"/>
                                    <a:gd name="f171" fmla="val 126"/>
                                    <a:gd name="f172" fmla="val 617"/>
                                    <a:gd name="f173" fmla="val 627"/>
                                    <a:gd name="f174" fmla="val 640"/>
                                    <a:gd name="f175" fmla="val 174"/>
                                    <a:gd name="f176" fmla="val 204"/>
                                    <a:gd name="f177" fmla="val 715"/>
                                    <a:gd name="f178" fmla="val 264"/>
                                    <a:gd name="f179" fmla="val 705"/>
                                    <a:gd name="f180" fmla="val 219"/>
                                    <a:gd name="f181" fmla="val 750"/>
                                    <a:gd name="f182" fmla="val 775"/>
                                    <a:gd name="f183" fmla="val 840"/>
                                    <a:gd name="f184" fmla="val 820"/>
                                    <a:gd name="f185" fmla="val 25"/>
                                    <a:gd name="f186" fmla="val 790"/>
                                    <a:gd name="f187" fmla="val 58"/>
                                    <a:gd name="f188" fmla="val 657"/>
                                    <a:gd name="f189" fmla="val 175"/>
                                    <a:gd name="f190" fmla="val 188"/>
                                    <a:gd name="f191" fmla="val 608"/>
                                    <a:gd name="f192" fmla="val 242"/>
                                    <a:gd name="f193" fmla="val 246"/>
                                    <a:gd name="f194" fmla="val 748"/>
                                    <a:gd name="f195" fmla="val 195"/>
                                    <a:gd name="f196" fmla="val 785"/>
                                    <a:gd name="f197" fmla="val 67"/>
                                    <a:gd name="f198" fmla="val 805"/>
                                    <a:gd name="f199" fmla="val 787"/>
                                    <a:gd name="f200" fmla="val 282"/>
                                    <a:gd name="f201" fmla="val 753"/>
                                    <a:gd name="f202" fmla="val 284"/>
                                    <a:gd name="f203" fmla="val 723"/>
                                    <a:gd name="f204" fmla="val 187"/>
                                    <a:gd name="f205" fmla="val 577"/>
                                    <a:gd name="f206" fmla="val 207"/>
                                    <a:gd name="f207" fmla="val 698"/>
                                    <a:gd name="f208" fmla="+- 0 0 -90"/>
                                    <a:gd name="f209" fmla="*/ f4 1 1929"/>
                                    <a:gd name="f210" fmla="*/ f5 1 861"/>
                                    <a:gd name="f211" fmla="val f6"/>
                                    <a:gd name="f212" fmla="val f7"/>
                                    <a:gd name="f213" fmla="val f8"/>
                                    <a:gd name="f214" fmla="*/ f208 f0 1"/>
                                    <a:gd name="f215" fmla="+- f213 0 f211"/>
                                    <a:gd name="f216" fmla="+- f212 0 f211"/>
                                    <a:gd name="f217" fmla="*/ f214 1 f3"/>
                                    <a:gd name="f218" fmla="*/ f216 1 1929"/>
                                    <a:gd name="f219" fmla="*/ f215 1 861"/>
                                    <a:gd name="f220" fmla="*/ 209550 f216 1"/>
                                    <a:gd name="f221" fmla="*/ 77424 f215 1"/>
                                    <a:gd name="f222" fmla="*/ 198687 f216 1"/>
                                    <a:gd name="f223" fmla="*/ 53396 f215 1"/>
                                    <a:gd name="f224" fmla="*/ 189996 f216 1"/>
                                    <a:gd name="f225" fmla="*/ 40047 f215 1"/>
                                    <a:gd name="f226" fmla="*/ 181306 f216 1"/>
                                    <a:gd name="f227" fmla="*/ 26698 f215 1"/>
                                    <a:gd name="f228" fmla="*/ 176961 f216 1"/>
                                    <a:gd name="f229" fmla="*/ 18689 f215 1"/>
                                    <a:gd name="f230" fmla="*/ 150889 f216 1"/>
                                    <a:gd name="f231" fmla="*/ 8009 f215 1"/>
                                    <a:gd name="f232" fmla="*/ 144371 f216 1"/>
                                    <a:gd name="f233" fmla="*/ 2670 f215 1"/>
                                    <a:gd name="f234" fmla="*/ 137853 f216 1"/>
                                    <a:gd name="f235" fmla="*/ 0 f215 1"/>
                                    <a:gd name="f236" fmla="*/ 90055 f216 1"/>
                                    <a:gd name="f237" fmla="*/ 44430 f216 1"/>
                                    <a:gd name="f238" fmla="*/ 24028 f215 1"/>
                                    <a:gd name="f239" fmla="*/ 35740 f216 1"/>
                                    <a:gd name="f240" fmla="*/ 33567 f216 1"/>
                                    <a:gd name="f241" fmla="*/ 48056 f215 1"/>
                                    <a:gd name="f242" fmla="*/ 27049 f216 1"/>
                                    <a:gd name="f243" fmla="*/ 20531 f216 1"/>
                                    <a:gd name="f244" fmla="*/ 69415 f215 1"/>
                                    <a:gd name="f245" fmla="*/ 11841 f216 1"/>
                                    <a:gd name="f246" fmla="*/ 93443 f215 1"/>
                                    <a:gd name="f247" fmla="*/ 5323 f216 1"/>
                                    <a:gd name="f248" fmla="*/ 98783 f215 1"/>
                                    <a:gd name="f249" fmla="*/ 3150 f216 1"/>
                                    <a:gd name="f250" fmla="*/ 106792 f215 1"/>
                                    <a:gd name="f251" fmla="*/ 978 f216 1"/>
                                    <a:gd name="f252" fmla="*/ 14013 f216 1"/>
                                    <a:gd name="f253" fmla="*/ 80094 f215 1"/>
                                    <a:gd name="f254" fmla="*/ 82764 f215 1"/>
                                    <a:gd name="f255" fmla="*/ 88103 f215 1"/>
                                    <a:gd name="f256" fmla="*/ 31394 f216 1"/>
                                    <a:gd name="f257" fmla="*/ 96113 f215 1"/>
                                    <a:gd name="f258" fmla="*/ 18359 f216 1"/>
                                    <a:gd name="f259" fmla="*/ 9668 f216 1"/>
                                    <a:gd name="f260" fmla="*/ 101452 f215 1"/>
                                    <a:gd name="f261" fmla="*/ 16186 f216 1"/>
                                    <a:gd name="f262" fmla="*/ 104122 f215 1"/>
                                    <a:gd name="f263" fmla="*/ 74754 f215 1"/>
                                    <a:gd name="f264" fmla="*/ 7496 f216 1"/>
                                    <a:gd name="f265" fmla="*/ 90773 f215 1"/>
                                    <a:gd name="f266" fmla="*/ 72085 f215 1"/>
                                    <a:gd name="f267" fmla="*/ 85434 f215 1"/>
                                    <a:gd name="f268" fmla="*/ 112132 f215 1"/>
                                    <a:gd name="f269" fmla="*/ 24877 f216 1"/>
                                    <a:gd name="f270" fmla="*/ 29222 f216 1"/>
                                    <a:gd name="f271" fmla="+- f217 0 f1"/>
                                    <a:gd name="f272" fmla="*/ f220 1 1929"/>
                                    <a:gd name="f273" fmla="*/ f221 1 861"/>
                                    <a:gd name="f274" fmla="*/ f222 1 1929"/>
                                    <a:gd name="f275" fmla="*/ f223 1 861"/>
                                    <a:gd name="f276" fmla="*/ f224 1 1929"/>
                                    <a:gd name="f277" fmla="*/ f225 1 861"/>
                                    <a:gd name="f278" fmla="*/ f226 1 1929"/>
                                    <a:gd name="f279" fmla="*/ f227 1 861"/>
                                    <a:gd name="f280" fmla="*/ f228 1 1929"/>
                                    <a:gd name="f281" fmla="*/ f229 1 861"/>
                                    <a:gd name="f282" fmla="*/ f230 1 1929"/>
                                    <a:gd name="f283" fmla="*/ f231 1 861"/>
                                    <a:gd name="f284" fmla="*/ f232 1 1929"/>
                                    <a:gd name="f285" fmla="*/ f233 1 861"/>
                                    <a:gd name="f286" fmla="*/ f234 1 1929"/>
                                    <a:gd name="f287" fmla="*/ f235 1 861"/>
                                    <a:gd name="f288" fmla="*/ f236 1 1929"/>
                                    <a:gd name="f289" fmla="*/ f237 1 1929"/>
                                    <a:gd name="f290" fmla="*/ f238 1 861"/>
                                    <a:gd name="f291" fmla="*/ f239 1 1929"/>
                                    <a:gd name="f292" fmla="*/ f240 1 1929"/>
                                    <a:gd name="f293" fmla="*/ f241 1 861"/>
                                    <a:gd name="f294" fmla="*/ f242 1 1929"/>
                                    <a:gd name="f295" fmla="*/ f243 1 1929"/>
                                    <a:gd name="f296" fmla="*/ f244 1 861"/>
                                    <a:gd name="f297" fmla="*/ f245 1 1929"/>
                                    <a:gd name="f298" fmla="*/ f246 1 861"/>
                                    <a:gd name="f299" fmla="*/ f247 1 1929"/>
                                    <a:gd name="f300" fmla="*/ f248 1 861"/>
                                    <a:gd name="f301" fmla="*/ f249 1 1929"/>
                                    <a:gd name="f302" fmla="*/ f250 1 861"/>
                                    <a:gd name="f303" fmla="*/ f251 1 1929"/>
                                    <a:gd name="f304" fmla="*/ f252 1 1929"/>
                                    <a:gd name="f305" fmla="*/ f253 1 861"/>
                                    <a:gd name="f306" fmla="*/ f254 1 861"/>
                                    <a:gd name="f307" fmla="*/ f255 1 861"/>
                                    <a:gd name="f308" fmla="*/ f256 1 1929"/>
                                    <a:gd name="f309" fmla="*/ f257 1 861"/>
                                    <a:gd name="f310" fmla="*/ f258 1 1929"/>
                                    <a:gd name="f311" fmla="*/ f259 1 1929"/>
                                    <a:gd name="f312" fmla="*/ f260 1 861"/>
                                    <a:gd name="f313" fmla="*/ f261 1 1929"/>
                                    <a:gd name="f314" fmla="*/ f262 1 861"/>
                                    <a:gd name="f315" fmla="*/ f263 1 861"/>
                                    <a:gd name="f316" fmla="*/ f264 1 1929"/>
                                    <a:gd name="f317" fmla="*/ f265 1 861"/>
                                    <a:gd name="f318" fmla="*/ f266 1 861"/>
                                    <a:gd name="f319" fmla="*/ f267 1 861"/>
                                    <a:gd name="f320" fmla="*/ f268 1 861"/>
                                    <a:gd name="f321" fmla="*/ f269 1 1929"/>
                                    <a:gd name="f322" fmla="*/ f270 1 1929"/>
                                    <a:gd name="f323" fmla="*/ 0 1 f218"/>
                                    <a:gd name="f324" fmla="*/ f212 1 f218"/>
                                    <a:gd name="f325" fmla="*/ 0 1 f219"/>
                                    <a:gd name="f326" fmla="*/ f213 1 f219"/>
                                    <a:gd name="f327" fmla="*/ f272 1 f218"/>
                                    <a:gd name="f328" fmla="*/ f273 1 f219"/>
                                    <a:gd name="f329" fmla="*/ f274 1 f218"/>
                                    <a:gd name="f330" fmla="*/ f275 1 f219"/>
                                    <a:gd name="f331" fmla="*/ f276 1 f218"/>
                                    <a:gd name="f332" fmla="*/ f277 1 f219"/>
                                    <a:gd name="f333" fmla="*/ f278 1 f218"/>
                                    <a:gd name="f334" fmla="*/ f279 1 f219"/>
                                    <a:gd name="f335" fmla="*/ f280 1 f218"/>
                                    <a:gd name="f336" fmla="*/ f281 1 f219"/>
                                    <a:gd name="f337" fmla="*/ f282 1 f218"/>
                                    <a:gd name="f338" fmla="*/ f283 1 f219"/>
                                    <a:gd name="f339" fmla="*/ f284 1 f218"/>
                                    <a:gd name="f340" fmla="*/ f285 1 f219"/>
                                    <a:gd name="f341" fmla="*/ f286 1 f218"/>
                                    <a:gd name="f342" fmla="*/ f287 1 f219"/>
                                    <a:gd name="f343" fmla="*/ f288 1 f218"/>
                                    <a:gd name="f344" fmla="*/ f289 1 f218"/>
                                    <a:gd name="f345" fmla="*/ f290 1 f219"/>
                                    <a:gd name="f346" fmla="*/ f291 1 f218"/>
                                    <a:gd name="f347" fmla="*/ f292 1 f218"/>
                                    <a:gd name="f348" fmla="*/ f293 1 f219"/>
                                    <a:gd name="f349" fmla="*/ f294 1 f218"/>
                                    <a:gd name="f350" fmla="*/ f295 1 f218"/>
                                    <a:gd name="f351" fmla="*/ f296 1 f219"/>
                                    <a:gd name="f352" fmla="*/ f297 1 f218"/>
                                    <a:gd name="f353" fmla="*/ f298 1 f219"/>
                                    <a:gd name="f354" fmla="*/ f299 1 f218"/>
                                    <a:gd name="f355" fmla="*/ f300 1 f219"/>
                                    <a:gd name="f356" fmla="*/ f301 1 f218"/>
                                    <a:gd name="f357" fmla="*/ f302 1 f219"/>
                                    <a:gd name="f358" fmla="*/ f303 1 f218"/>
                                    <a:gd name="f359" fmla="*/ f304 1 f218"/>
                                    <a:gd name="f360" fmla="*/ f305 1 f219"/>
                                    <a:gd name="f361" fmla="*/ f306 1 f219"/>
                                    <a:gd name="f362" fmla="*/ f307 1 f219"/>
                                    <a:gd name="f363" fmla="*/ f308 1 f218"/>
                                    <a:gd name="f364" fmla="*/ f309 1 f219"/>
                                    <a:gd name="f365" fmla="*/ f310 1 f218"/>
                                    <a:gd name="f366" fmla="*/ f311 1 f218"/>
                                    <a:gd name="f367" fmla="*/ f312 1 f219"/>
                                    <a:gd name="f368" fmla="*/ f313 1 f218"/>
                                    <a:gd name="f369" fmla="*/ f314 1 f219"/>
                                    <a:gd name="f370" fmla="*/ f315 1 f219"/>
                                    <a:gd name="f371" fmla="*/ f316 1 f218"/>
                                    <a:gd name="f372" fmla="*/ f317 1 f219"/>
                                    <a:gd name="f373" fmla="*/ f318 1 f219"/>
                                    <a:gd name="f374" fmla="*/ f319 1 f219"/>
                                    <a:gd name="f375" fmla="*/ f320 1 f219"/>
                                    <a:gd name="f376" fmla="*/ f321 1 f218"/>
                                    <a:gd name="f377" fmla="*/ f322 1 f218"/>
                                    <a:gd name="f378" fmla="*/ f323 f209 1"/>
                                    <a:gd name="f379" fmla="*/ f324 f209 1"/>
                                    <a:gd name="f380" fmla="*/ f326 f210 1"/>
                                    <a:gd name="f381" fmla="*/ f325 f210 1"/>
                                    <a:gd name="f382" fmla="*/ f327 f209 1"/>
                                    <a:gd name="f383" fmla="*/ f328 f210 1"/>
                                    <a:gd name="f384" fmla="*/ f329 f209 1"/>
                                    <a:gd name="f385" fmla="*/ f330 f210 1"/>
                                    <a:gd name="f386" fmla="*/ f331 f209 1"/>
                                    <a:gd name="f387" fmla="*/ f332 f210 1"/>
                                    <a:gd name="f388" fmla="*/ f333 f209 1"/>
                                    <a:gd name="f389" fmla="*/ f334 f210 1"/>
                                    <a:gd name="f390" fmla="*/ f335 f209 1"/>
                                    <a:gd name="f391" fmla="*/ f336 f210 1"/>
                                    <a:gd name="f392" fmla="*/ f337 f209 1"/>
                                    <a:gd name="f393" fmla="*/ f338 f210 1"/>
                                    <a:gd name="f394" fmla="*/ f339 f209 1"/>
                                    <a:gd name="f395" fmla="*/ f340 f210 1"/>
                                    <a:gd name="f396" fmla="*/ f341 f209 1"/>
                                    <a:gd name="f397" fmla="*/ f342 f210 1"/>
                                    <a:gd name="f398" fmla="*/ f343 f209 1"/>
                                    <a:gd name="f399" fmla="*/ f344 f209 1"/>
                                    <a:gd name="f400" fmla="*/ f345 f210 1"/>
                                    <a:gd name="f401" fmla="*/ f346 f209 1"/>
                                    <a:gd name="f402" fmla="*/ f347 f209 1"/>
                                    <a:gd name="f403" fmla="*/ f348 f210 1"/>
                                    <a:gd name="f404" fmla="*/ f349 f209 1"/>
                                    <a:gd name="f405" fmla="*/ f350 f209 1"/>
                                    <a:gd name="f406" fmla="*/ f351 f210 1"/>
                                    <a:gd name="f407" fmla="*/ f352 f209 1"/>
                                    <a:gd name="f408" fmla="*/ f353 f210 1"/>
                                    <a:gd name="f409" fmla="*/ f354 f209 1"/>
                                    <a:gd name="f410" fmla="*/ f355 f210 1"/>
                                    <a:gd name="f411" fmla="*/ f356 f209 1"/>
                                    <a:gd name="f412" fmla="*/ f357 f210 1"/>
                                    <a:gd name="f413" fmla="*/ f358 f209 1"/>
                                    <a:gd name="f414" fmla="*/ f359 f209 1"/>
                                    <a:gd name="f415" fmla="*/ f360 f210 1"/>
                                    <a:gd name="f416" fmla="*/ f361 f210 1"/>
                                    <a:gd name="f417" fmla="*/ f362 f210 1"/>
                                    <a:gd name="f418" fmla="*/ f363 f209 1"/>
                                    <a:gd name="f419" fmla="*/ f364 f210 1"/>
                                    <a:gd name="f420" fmla="*/ f365 f209 1"/>
                                    <a:gd name="f421" fmla="*/ f366 f209 1"/>
                                    <a:gd name="f422" fmla="*/ f367 f210 1"/>
                                    <a:gd name="f423" fmla="*/ f368 f209 1"/>
                                    <a:gd name="f424" fmla="*/ f369 f210 1"/>
                                    <a:gd name="f425" fmla="*/ f370 f210 1"/>
                                    <a:gd name="f426" fmla="*/ f371 f209 1"/>
                                    <a:gd name="f427" fmla="*/ f372 f210 1"/>
                                    <a:gd name="f428" fmla="*/ f373 f210 1"/>
                                    <a:gd name="f429" fmla="*/ f374 f210 1"/>
                                    <a:gd name="f430" fmla="*/ f375 f210 1"/>
                                    <a:gd name="f431" fmla="*/ f376 f209 1"/>
                                    <a:gd name="f432" fmla="*/ f377 f209 1"/>
                                  </a:gdLst>
                                  <a:ahLst/>
                                  <a:cxnLst>
                                    <a:cxn ang="3cd4">
                                      <a:pos x="hc" y="t"/>
                                    </a:cxn>
                                    <a:cxn ang="0">
                                      <a:pos x="r" y="vc"/>
                                    </a:cxn>
                                    <a:cxn ang="cd4">
                                      <a:pos x="hc" y="b"/>
                                    </a:cxn>
                                    <a:cxn ang="cd2">
                                      <a:pos x="l" y="vc"/>
                                    </a:cxn>
                                    <a:cxn ang="f271">
                                      <a:pos x="f382" y="f383"/>
                                    </a:cxn>
                                    <a:cxn ang="f271">
                                      <a:pos x="f384" y="f385"/>
                                    </a:cxn>
                                    <a:cxn ang="f271">
                                      <a:pos x="f386" y="f387"/>
                                    </a:cxn>
                                    <a:cxn ang="f271">
                                      <a:pos x="f388" y="f389"/>
                                    </a:cxn>
                                    <a:cxn ang="f271">
                                      <a:pos x="f390" y="f391"/>
                                    </a:cxn>
                                    <a:cxn ang="f271">
                                      <a:pos x="f392" y="f393"/>
                                    </a:cxn>
                                    <a:cxn ang="f271">
                                      <a:pos x="f394" y="f395"/>
                                    </a:cxn>
                                    <a:cxn ang="f271">
                                      <a:pos x="f396" y="f397"/>
                                    </a:cxn>
                                    <a:cxn ang="f271">
                                      <a:pos x="f398" y="f395"/>
                                    </a:cxn>
                                    <a:cxn ang="f271">
                                      <a:pos x="f399" y="f400"/>
                                    </a:cxn>
                                    <a:cxn ang="f271">
                                      <a:pos x="f401" y="f387"/>
                                    </a:cxn>
                                    <a:cxn ang="f271">
                                      <a:pos x="f402" y="f403"/>
                                    </a:cxn>
                                    <a:cxn ang="f271">
                                      <a:pos x="f404" y="f385"/>
                                    </a:cxn>
                                    <a:cxn ang="f271">
                                      <a:pos x="f405" y="f406"/>
                                    </a:cxn>
                                    <a:cxn ang="f271">
                                      <a:pos x="f407" y="f408"/>
                                    </a:cxn>
                                    <a:cxn ang="f271">
                                      <a:pos x="f409" y="f410"/>
                                    </a:cxn>
                                    <a:cxn ang="f271">
                                      <a:pos x="f411" y="f412"/>
                                    </a:cxn>
                                    <a:cxn ang="f271">
                                      <a:pos x="f413" y="f410"/>
                                    </a:cxn>
                                    <a:cxn ang="f271">
                                      <a:pos x="f411" y="f406"/>
                                    </a:cxn>
                                    <a:cxn ang="f271">
                                      <a:pos x="f414" y="f415"/>
                                    </a:cxn>
                                    <a:cxn ang="f271">
                                      <a:pos x="f405" y="f416"/>
                                    </a:cxn>
                                    <a:cxn ang="f271">
                                      <a:pos x="f404" y="f417"/>
                                    </a:cxn>
                                    <a:cxn ang="f271">
                                      <a:pos x="f418" y="f419"/>
                                    </a:cxn>
                                    <a:cxn ang="f271">
                                      <a:pos x="f420" y="f410"/>
                                    </a:cxn>
                                    <a:cxn ang="f271">
                                      <a:pos x="f421" y="f422"/>
                                    </a:cxn>
                                    <a:cxn ang="f271">
                                      <a:pos x="f423" y="f424"/>
                                    </a:cxn>
                                    <a:cxn ang="f271">
                                      <a:pos x="f421" y="f412"/>
                                    </a:cxn>
                                    <a:cxn ang="f271">
                                      <a:pos x="f411" y="f424"/>
                                    </a:cxn>
                                    <a:cxn ang="f271">
                                      <a:pos x="f409" y="f425"/>
                                    </a:cxn>
                                    <a:cxn ang="f271">
                                      <a:pos x="f426" y="f408"/>
                                    </a:cxn>
                                    <a:cxn ang="f271">
                                      <a:pos x="f414" y="f408"/>
                                    </a:cxn>
                                    <a:cxn ang="f271">
                                      <a:pos x="f405" y="f417"/>
                                    </a:cxn>
                                    <a:cxn ang="f271">
                                      <a:pos x="f405" y="f410"/>
                                    </a:cxn>
                                    <a:cxn ang="f271">
                                      <a:pos x="f414" y="f419"/>
                                    </a:cxn>
                                    <a:cxn ang="f271">
                                      <a:pos x="f405" y="f427"/>
                                    </a:cxn>
                                    <a:cxn ang="f271">
                                      <a:pos x="f423" y="f416"/>
                                    </a:cxn>
                                    <a:cxn ang="f271">
                                      <a:pos x="f421" y="f415"/>
                                    </a:cxn>
                                    <a:cxn ang="f271">
                                      <a:pos x="f426" y="f428"/>
                                    </a:cxn>
                                    <a:cxn ang="f271">
                                      <a:pos x="f407" y="f415"/>
                                    </a:cxn>
                                    <a:cxn ang="f271">
                                      <a:pos x="f420" y="f429"/>
                                    </a:cxn>
                                    <a:cxn ang="f271">
                                      <a:pos x="f405" y="f408"/>
                                    </a:cxn>
                                    <a:cxn ang="f271">
                                      <a:pos x="f404" y="f419"/>
                                    </a:cxn>
                                    <a:cxn ang="f271">
                                      <a:pos x="f414" y="f422"/>
                                    </a:cxn>
                                    <a:cxn ang="f271">
                                      <a:pos x="f413" y="f430"/>
                                    </a:cxn>
                                    <a:cxn ang="f271">
                                      <a:pos x="f409" y="f424"/>
                                    </a:cxn>
                                    <a:cxn ang="f271">
                                      <a:pos x="f411" y="f430"/>
                                    </a:cxn>
                                    <a:cxn ang="f271">
                                      <a:pos x="f426" y="f415"/>
                                    </a:cxn>
                                    <a:cxn ang="f271">
                                      <a:pos x="f404" y="f408"/>
                                    </a:cxn>
                                    <a:cxn ang="f271">
                                      <a:pos x="f431" y="f422"/>
                                    </a:cxn>
                                    <a:cxn ang="f271">
                                      <a:pos x="f407" y="f412"/>
                                    </a:cxn>
                                    <a:cxn ang="f271">
                                      <a:pos x="f418" y="f424"/>
                                    </a:cxn>
                                    <a:cxn ang="f271">
                                      <a:pos x="f432" y="f408"/>
                                    </a:cxn>
                                    <a:cxn ang="f271">
                                      <a:pos x="f404" y="f410"/>
                                    </a:cxn>
                                  </a:cxnLst>
                                  <a:rect l="f378" t="f381" r="f379" b="f380"/>
                                  <a:pathLst>
                                    <a:path w="1929" h="861">
                                      <a:moveTo>
                                        <a:pt x="f7" y="f9"/>
                                      </a:moveTo>
                                      <a:cubicBezTo>
                                        <a:pt x="f10" y="f11"/>
                                        <a:pt x="f12" y="f13"/>
                                        <a:pt x="f14" y="f15"/>
                                      </a:cubicBezTo>
                                      <a:cubicBezTo>
                                        <a:pt x="f16" y="f17"/>
                                        <a:pt x="f18" y="f19"/>
                                        <a:pt x="f20" y="f21"/>
                                      </a:cubicBezTo>
                                      <a:cubicBezTo>
                                        <a:pt x="f22" y="f23"/>
                                        <a:pt x="f24" y="f25"/>
                                        <a:pt x="f26" y="f27"/>
                                      </a:cubicBezTo>
                                      <a:cubicBezTo>
                                        <a:pt x="f28" y="f3"/>
                                        <a:pt x="f29" y="f30"/>
                                        <a:pt x="f31" y="f32"/>
                                      </a:cubicBezTo>
                                      <a:cubicBezTo>
                                        <a:pt x="f33" y="f34"/>
                                        <a:pt x="f35" y="f36"/>
                                        <a:pt x="f37" y="f38"/>
                                      </a:cubicBezTo>
                                      <a:cubicBezTo>
                                        <a:pt x="f39" y="f40"/>
                                        <a:pt x="f41" y="f42"/>
                                        <a:pt x="f43" y="f44"/>
                                      </a:cubicBezTo>
                                      <a:cubicBezTo>
                                        <a:pt x="f45" y="f46"/>
                                        <a:pt x="f47" y="f48"/>
                                        <a:pt x="f49" y="f6"/>
                                      </a:cubicBezTo>
                                      <a:cubicBezTo>
                                        <a:pt x="f50" y="f48"/>
                                        <a:pt x="f51" y="f52"/>
                                        <a:pt x="f53" y="f44"/>
                                      </a:cubicBezTo>
                                      <a:cubicBezTo>
                                        <a:pt x="f54" y="f55"/>
                                        <a:pt x="f56" y="f57"/>
                                        <a:pt x="f58" y="f3"/>
                                      </a:cubicBezTo>
                                      <a:cubicBezTo>
                                        <a:pt x="f59" y="f60"/>
                                        <a:pt x="f61" y="f62"/>
                                        <a:pt x="f63" y="f21"/>
                                      </a:cubicBezTo>
                                      <a:cubicBezTo>
                                        <a:pt x="f64" y="f65"/>
                                        <a:pt x="f66" y="f67"/>
                                        <a:pt x="f68" y="f2"/>
                                      </a:cubicBezTo>
                                      <a:cubicBezTo>
                                        <a:pt x="f69" y="f70"/>
                                        <a:pt x="f71" y="f72"/>
                                        <a:pt x="f17" y="f15"/>
                                      </a:cubicBezTo>
                                      <a:cubicBezTo>
                                        <a:pt x="f73" y="f74"/>
                                        <a:pt x="f75" y="f76"/>
                                        <a:pt x="f77" y="f78"/>
                                      </a:cubicBezTo>
                                      <a:cubicBezTo>
                                        <a:pt x="f79" y="f80"/>
                                        <a:pt x="f81" y="f82"/>
                                        <a:pt x="f83" y="f84"/>
                                      </a:cubicBezTo>
                                      <a:cubicBezTo>
                                        <a:pt x="f85" y="f86"/>
                                        <a:pt x="f87" y="f88"/>
                                        <a:pt x="f89" y="f90"/>
                                      </a:cubicBezTo>
                                      <a:cubicBezTo>
                                        <a:pt x="f91" y="f92"/>
                                        <a:pt x="f93" y="f94"/>
                                        <a:pt x="f95" y="f94"/>
                                      </a:cubicBezTo>
                                      <a:cubicBezTo>
                                        <a:pt x="f96" y="f94"/>
                                        <a:pt x="f97" y="f98"/>
                                        <a:pt x="f97" y="f90"/>
                                      </a:cubicBezTo>
                                      <a:cubicBezTo>
                                        <a:pt x="f97" y="f99"/>
                                        <a:pt x="f100" y="f101"/>
                                        <a:pt x="f95" y="f78"/>
                                      </a:cubicBezTo>
                                      <a:cubicBezTo>
                                        <a:pt x="f3" y="f102"/>
                                        <a:pt x="f6" y="f103"/>
                                        <a:pt x="f104" y="f105"/>
                                      </a:cubicBezTo>
                                      <a:cubicBezTo>
                                        <a:pt x="f106" y="f107"/>
                                        <a:pt x="f108" y="f109"/>
                                        <a:pt x="f77" y="f110"/>
                                      </a:cubicBezTo>
                                      <a:cubicBezTo>
                                        <a:pt x="f111" y="f112"/>
                                        <a:pt x="f113" y="f114"/>
                                        <a:pt x="f17" y="f115"/>
                                      </a:cubicBezTo>
                                      <a:cubicBezTo>
                                        <a:pt x="f116" y="f117"/>
                                        <a:pt x="f69" y="f118"/>
                                        <a:pt x="f119" y="f120"/>
                                      </a:cubicBezTo>
                                      <a:cubicBezTo>
                                        <a:pt x="f121" y="f122"/>
                                        <a:pt x="f123" y="f124"/>
                                        <a:pt x="f125" y="f90"/>
                                      </a:cubicBezTo>
                                      <a:cubicBezTo>
                                        <a:pt x="f126" y="f127"/>
                                        <a:pt x="f128" y="f129"/>
                                        <a:pt x="f130" y="f92"/>
                                      </a:cubicBezTo>
                                      <a:cubicBezTo>
                                        <a:pt x="f131" y="f132"/>
                                        <a:pt x="f133" y="f134"/>
                                        <a:pt x="f133" y="f135"/>
                                      </a:cubicBezTo>
                                      <a:cubicBezTo>
                                        <a:pt x="f133" y="f136"/>
                                        <a:pt x="f83" y="f122"/>
                                        <a:pt x="f130" y="f94"/>
                                      </a:cubicBezTo>
                                      <a:cubicBezTo>
                                        <a:pt x="f87" y="f122"/>
                                        <a:pt x="f137" y="f136"/>
                                        <a:pt x="f95" y="f135"/>
                                      </a:cubicBezTo>
                                      <a:cubicBezTo>
                                        <a:pt x="f138" y="f139"/>
                                        <a:pt x="f140" y="f141"/>
                                        <a:pt x="f89" y="f142"/>
                                      </a:cubicBezTo>
                                      <a:cubicBezTo>
                                        <a:pt x="f143" y="f144"/>
                                        <a:pt x="f145" y="f146"/>
                                        <a:pt x="f87" y="f84"/>
                                      </a:cubicBezTo>
                                      <a:cubicBezTo>
                                        <a:pt x="f147" y="f56"/>
                                        <a:pt x="f148" y="f149"/>
                                        <a:pt x="f104" y="f84"/>
                                      </a:cubicBezTo>
                                      <a:cubicBezTo>
                                        <a:pt x="f133" y="f150"/>
                                        <a:pt x="f151" y="f115"/>
                                        <a:pt x="f77" y="f115"/>
                                      </a:cubicBezTo>
                                      <a:cubicBezTo>
                                        <a:pt x="f152" y="f115"/>
                                        <a:pt x="f77" y="f90"/>
                                        <a:pt x="f77" y="f90"/>
                                      </a:cubicBezTo>
                                      <a:cubicBezTo>
                                        <a:pt x="f125" y="f153"/>
                                        <a:pt x="f154" y="f155"/>
                                        <a:pt x="f104" y="f120"/>
                                      </a:cubicBezTo>
                                      <a:cubicBezTo>
                                        <a:pt x="f156" y="f157"/>
                                        <a:pt x="f158" y="f159"/>
                                        <a:pt x="f77" y="f117"/>
                                      </a:cubicBezTo>
                                      <a:cubicBezTo>
                                        <a:pt x="f73" y="f115"/>
                                        <a:pt x="f160" y="f161"/>
                                        <a:pt x="f133" y="f110"/>
                                      </a:cubicBezTo>
                                      <a:cubicBezTo>
                                        <a:pt x="f162" y="f163"/>
                                        <a:pt x="f34" y="f164"/>
                                        <a:pt x="f130" y="f105"/>
                                      </a:cubicBezTo>
                                      <a:cubicBezTo>
                                        <a:pt x="f165" y="f166"/>
                                        <a:pt x="f167" y="f168"/>
                                        <a:pt x="f87" y="f168"/>
                                      </a:cubicBezTo>
                                      <a:cubicBezTo>
                                        <a:pt x="f169" y="f168"/>
                                        <a:pt x="f85" y="f170"/>
                                        <a:pt x="f83" y="f105"/>
                                      </a:cubicBezTo>
                                      <a:cubicBezTo>
                                        <a:pt x="f171" y="f172"/>
                                        <a:pt x="f133" y="f173"/>
                                        <a:pt x="f125" y="f174"/>
                                      </a:cubicBezTo>
                                      <a:cubicBezTo>
                                        <a:pt x="f73" y="f115"/>
                                        <a:pt x="f175" y="f54"/>
                                        <a:pt x="f77" y="f84"/>
                                      </a:cubicBezTo>
                                      <a:cubicBezTo>
                                        <a:pt x="f176" y="f177"/>
                                        <a:pt x="f178" y="f179"/>
                                        <a:pt x="f17" y="f120"/>
                                      </a:cubicBezTo>
                                      <a:cubicBezTo>
                                        <a:pt x="f180" y="f181"/>
                                        <a:pt x="f125" y="f127"/>
                                        <a:pt x="f104" y="f92"/>
                                      </a:cubicBezTo>
                                      <a:cubicBezTo>
                                        <a:pt x="f36" y="f182"/>
                                        <a:pt x="f97" y="f183"/>
                                        <a:pt x="f97" y="f183"/>
                                      </a:cubicBezTo>
                                      <a:cubicBezTo>
                                        <a:pt x="f100" y="f184"/>
                                        <a:pt x="f185" y="f135"/>
                                        <a:pt x="f89" y="f135"/>
                                      </a:cubicBezTo>
                                      <a:cubicBezTo>
                                        <a:pt x="f143" y="f135"/>
                                        <a:pt x="f95" y="f8"/>
                                        <a:pt x="f95" y="f183"/>
                                      </a:cubicBezTo>
                                      <a:cubicBezTo>
                                        <a:pt x="f95" y="f186"/>
                                        <a:pt x="f187" y="f188"/>
                                        <a:pt x="f87" y="f105"/>
                                      </a:cubicBezTo>
                                      <a:cubicBezTo>
                                        <a:pt x="f189" y="f173"/>
                                        <a:pt x="f190" y="f191"/>
                                        <a:pt x="f17" y="f84"/>
                                      </a:cubicBezTo>
                                      <a:cubicBezTo>
                                        <a:pt x="f192" y="f120"/>
                                        <a:pt x="f193" y="f194"/>
                                        <a:pt x="f113" y="f92"/>
                                      </a:cubicBezTo>
                                      <a:cubicBezTo>
                                        <a:pt x="f195" y="f196"/>
                                        <a:pt x="f197" y="f198"/>
                                        <a:pt x="f83" y="f94"/>
                                      </a:cubicBezTo>
                                      <a:cubicBezTo>
                                        <a:pt x="f125" y="f122"/>
                                        <a:pt x="f113" y="f199"/>
                                        <a:pt x="f119" y="f135"/>
                                      </a:cubicBezTo>
                                      <a:cubicBezTo>
                                        <a:pt x="f200" y="f201"/>
                                        <a:pt x="f202" y="f203"/>
                                        <a:pt x="f71" y="f84"/>
                                      </a:cubicBezTo>
                                      <a:cubicBezTo>
                                        <a:pt x="f204" y="f205"/>
                                        <a:pt x="f206" y="f207"/>
                                        <a:pt x="f17" y="f9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8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lIns="0" tIns="0" rIns="0" bIns="0"/>
                            </wps:wsp>
                            <wps:wsp>
                              <wps:cNvPr id="1126087515" name="Полилиния 588"/>
                              <wps:cNvSpPr/>
                              <wps:spPr>
                                <a:xfrm>
                                  <a:off x="451485" y="0"/>
                                  <a:ext cx="209553" cy="114930"/>
                                </a:xfrm>
                                <a:custGeom>
                                  <a:avLst/>
                                  <a:gdLst>
                                    <a:gd name="f0" fmla="val 10800000"/>
                                    <a:gd name="f1" fmla="val 5400000"/>
                                    <a:gd name="f2" fmla="val 360"/>
                                    <a:gd name="f3" fmla="val 180"/>
                                    <a:gd name="f4" fmla="val w"/>
                                    <a:gd name="f5" fmla="val h"/>
                                    <a:gd name="f6" fmla="val 0"/>
                                    <a:gd name="f7" fmla="val 1929"/>
                                    <a:gd name="f8" fmla="val 861"/>
                                    <a:gd name="f9" fmla="val 580"/>
                                    <a:gd name="f10" fmla="val 1902"/>
                                    <a:gd name="f11" fmla="val 474"/>
                                    <a:gd name="f12" fmla="val 1921"/>
                                    <a:gd name="f13" fmla="val 461"/>
                                    <a:gd name="f14" fmla="val 1829"/>
                                    <a:gd name="f15" fmla="val 400"/>
                                    <a:gd name="f16" fmla="val 1779"/>
                                    <a:gd name="f17" fmla="val 249"/>
                                    <a:gd name="f18" fmla="val 1852"/>
                                    <a:gd name="f19" fmla="val 429"/>
                                    <a:gd name="f20" fmla="val 1749"/>
                                    <a:gd name="f21" fmla="val 300"/>
                                    <a:gd name="f22" fmla="val 1639"/>
                                    <a:gd name="f23" fmla="val 162"/>
                                    <a:gd name="f24" fmla="val 1841"/>
                                    <a:gd name="f25" fmla="val 315"/>
                                    <a:gd name="f26" fmla="val 1669"/>
                                    <a:gd name="f27" fmla="val 200"/>
                                    <a:gd name="f28" fmla="val 1656"/>
                                    <a:gd name="f29" fmla="val 1649"/>
                                    <a:gd name="f30" fmla="val 153"/>
                                    <a:gd name="f31" fmla="val 1629"/>
                                    <a:gd name="f32" fmla="val 140"/>
                                    <a:gd name="f33" fmla="val 1571"/>
                                    <a:gd name="f34" fmla="val 104"/>
                                    <a:gd name="f35" fmla="val 1458"/>
                                    <a:gd name="f36" fmla="val 83"/>
                                    <a:gd name="f37" fmla="val 1389"/>
                                    <a:gd name="f38" fmla="val 60"/>
                                    <a:gd name="f39" fmla="val 1366"/>
                                    <a:gd name="f40" fmla="val 52"/>
                                    <a:gd name="f41" fmla="val 1350"/>
                                    <a:gd name="f42" fmla="val 31"/>
                                    <a:gd name="f43" fmla="val 1329"/>
                                    <a:gd name="f44" fmla="val 20"/>
                                    <a:gd name="f45" fmla="val 1310"/>
                                    <a:gd name="f46" fmla="val 11"/>
                                    <a:gd name="f47" fmla="val 1289"/>
                                    <a:gd name="f48" fmla="val 7"/>
                                    <a:gd name="f49" fmla="val 1269"/>
                                    <a:gd name="f50" fmla="val 1122"/>
                                    <a:gd name="f51" fmla="val 975"/>
                                    <a:gd name="f52" fmla="val 4"/>
                                    <a:gd name="f53" fmla="val 829"/>
                                    <a:gd name="f54" fmla="val 685"/>
                                    <a:gd name="f55" fmla="val 35"/>
                                    <a:gd name="f56" fmla="val 542"/>
                                    <a:gd name="f57" fmla="val 136"/>
                                    <a:gd name="f58" fmla="val 409"/>
                                    <a:gd name="f59" fmla="val 382"/>
                                    <a:gd name="f60" fmla="val 220"/>
                                    <a:gd name="f61" fmla="val 356"/>
                                    <a:gd name="f62" fmla="val 260"/>
                                    <a:gd name="f63" fmla="val 329"/>
                                    <a:gd name="f64" fmla="val 317"/>
                                    <a:gd name="f65" fmla="val 318"/>
                                    <a:gd name="f66" fmla="val 322"/>
                                    <a:gd name="f67" fmla="val 344"/>
                                    <a:gd name="f68" fmla="val 309"/>
                                    <a:gd name="f69" fmla="val 294"/>
                                    <a:gd name="f70" fmla="val 379"/>
                                    <a:gd name="f71" fmla="val 269"/>
                                    <a:gd name="f72" fmla="val 387"/>
                                    <a:gd name="f73" fmla="val 176"/>
                                    <a:gd name="f74" fmla="val 619"/>
                                    <a:gd name="f75" fmla="val 292"/>
                                    <a:gd name="f76" fmla="val 287"/>
                                    <a:gd name="f77" fmla="val 189"/>
                                    <a:gd name="f78" fmla="val 520"/>
                                    <a:gd name="f79" fmla="val 157"/>
                                    <a:gd name="f80" fmla="val 591"/>
                                    <a:gd name="f81" fmla="val 163"/>
                                    <a:gd name="f82" fmla="val 646"/>
                                    <a:gd name="f83" fmla="val 109"/>
                                    <a:gd name="f84" fmla="val 700"/>
                                    <a:gd name="f85" fmla="val 92"/>
                                    <a:gd name="f86" fmla="val 717"/>
                                    <a:gd name="f87" fmla="val 69"/>
                                    <a:gd name="f88" fmla="val 727"/>
                                    <a:gd name="f89" fmla="val 49"/>
                                    <a:gd name="f90" fmla="val 740"/>
                                    <a:gd name="f91" fmla="val 42"/>
                                    <a:gd name="f92" fmla="val 760"/>
                                    <a:gd name="f93" fmla="val 50"/>
                                    <a:gd name="f94" fmla="val 800"/>
                                    <a:gd name="f95" fmla="val 29"/>
                                    <a:gd name="f96" fmla="val 8"/>
                                    <a:gd name="f97" fmla="val 9"/>
                                    <a:gd name="f98" fmla="val 761"/>
                                    <a:gd name="f99" fmla="val 666"/>
                                    <a:gd name="f100" fmla="val 22"/>
                                    <a:gd name="f101" fmla="val 593"/>
                                    <a:gd name="f102" fmla="val 570"/>
                                    <a:gd name="f103" fmla="val 497"/>
                                    <a:gd name="f104" fmla="val 129"/>
                                    <a:gd name="f105" fmla="val 600"/>
                                    <a:gd name="f106" fmla="val 145"/>
                                    <a:gd name="f107" fmla="val 613"/>
                                    <a:gd name="f108" fmla="val 170"/>
                                    <a:gd name="f109" fmla="val 611"/>
                                    <a:gd name="f110" fmla="val 620"/>
                                    <a:gd name="f111" fmla="val 210"/>
                                    <a:gd name="f112" fmla="val 631"/>
                                    <a:gd name="f113" fmla="val 229"/>
                                    <a:gd name="f114" fmla="val 647"/>
                                    <a:gd name="f115" fmla="val 660"/>
                                    <a:gd name="f116" fmla="val 262"/>
                                    <a:gd name="f117" fmla="val 680"/>
                                    <a:gd name="f118" fmla="val 696"/>
                                    <a:gd name="f119" fmla="val 289"/>
                                    <a:gd name="f120" fmla="val 720"/>
                                    <a:gd name="f121" fmla="val 274"/>
                                    <a:gd name="f122" fmla="val 793"/>
                                    <a:gd name="f123" fmla="val 197"/>
                                    <a:gd name="f124" fmla="val 749"/>
                                    <a:gd name="f125" fmla="val 169"/>
                                    <a:gd name="f126" fmla="val 142"/>
                                    <a:gd name="f127" fmla="val 747"/>
                                    <a:gd name="f128" fmla="val 101"/>
                                    <a:gd name="f129" fmla="val 735"/>
                                    <a:gd name="f130" fmla="val 89"/>
                                    <a:gd name="f131" fmla="val 80"/>
                                    <a:gd name="f132" fmla="val 779"/>
                                    <a:gd name="f133" fmla="val 149"/>
                                    <a:gd name="f134" fmla="val 759"/>
                                    <a:gd name="f135" fmla="val 780"/>
                                    <a:gd name="f136" fmla="val 801"/>
                                    <a:gd name="f137" fmla="val 32"/>
                                    <a:gd name="f138" fmla="val 17"/>
                                    <a:gd name="f139" fmla="val 707"/>
                                    <a:gd name="f140" fmla="val 16"/>
                                    <a:gd name="f141" fmla="val 626"/>
                                    <a:gd name="f142" fmla="val 560"/>
                                    <a:gd name="f143" fmla="val 70"/>
                                    <a:gd name="f144" fmla="val 518"/>
                                    <a:gd name="f145" fmla="val 62"/>
                                    <a:gd name="f146" fmla="val 653"/>
                                    <a:gd name="f147" fmla="val 122"/>
                                    <a:gd name="f148" fmla="val 102"/>
                                    <a:gd name="f149" fmla="val 538"/>
                                    <a:gd name="f150" fmla="val 687"/>
                                    <a:gd name="f151" fmla="val 165"/>
                                    <a:gd name="f152" fmla="val 349"/>
                                    <a:gd name="f153" fmla="val 733"/>
                                    <a:gd name="f154" fmla="val 111"/>
                                    <a:gd name="f155" fmla="val 732"/>
                                    <a:gd name="f156" fmla="val 199"/>
                                    <a:gd name="f157" fmla="val 673"/>
                                    <a:gd name="f158" fmla="val 324"/>
                                    <a:gd name="f159" fmla="val 725"/>
                                    <a:gd name="f160" fmla="val 168"/>
                                    <a:gd name="f161" fmla="val 635"/>
                                    <a:gd name="f162" fmla="val 133"/>
                                    <a:gd name="f163" fmla="val 607"/>
                                    <a:gd name="f164" fmla="val 615"/>
                                    <a:gd name="f165" fmla="val 74"/>
                                    <a:gd name="f166" fmla="val 585"/>
                                    <a:gd name="f167" fmla="val 48"/>
                                    <a:gd name="f168" fmla="val 540"/>
                                    <a:gd name="f169" fmla="val 93"/>
                                    <a:gd name="f170" fmla="val 583"/>
                                    <a:gd name="f171" fmla="val 126"/>
                                    <a:gd name="f172" fmla="val 617"/>
                                    <a:gd name="f173" fmla="val 627"/>
                                    <a:gd name="f174" fmla="val 640"/>
                                    <a:gd name="f175" fmla="val 174"/>
                                    <a:gd name="f176" fmla="val 204"/>
                                    <a:gd name="f177" fmla="val 715"/>
                                    <a:gd name="f178" fmla="val 264"/>
                                    <a:gd name="f179" fmla="val 705"/>
                                    <a:gd name="f180" fmla="val 219"/>
                                    <a:gd name="f181" fmla="val 750"/>
                                    <a:gd name="f182" fmla="val 775"/>
                                    <a:gd name="f183" fmla="val 840"/>
                                    <a:gd name="f184" fmla="val 820"/>
                                    <a:gd name="f185" fmla="val 25"/>
                                    <a:gd name="f186" fmla="val 790"/>
                                    <a:gd name="f187" fmla="val 58"/>
                                    <a:gd name="f188" fmla="val 657"/>
                                    <a:gd name="f189" fmla="val 175"/>
                                    <a:gd name="f190" fmla="val 188"/>
                                    <a:gd name="f191" fmla="val 608"/>
                                    <a:gd name="f192" fmla="val 242"/>
                                    <a:gd name="f193" fmla="val 246"/>
                                    <a:gd name="f194" fmla="val 748"/>
                                    <a:gd name="f195" fmla="val 195"/>
                                    <a:gd name="f196" fmla="val 785"/>
                                    <a:gd name="f197" fmla="val 67"/>
                                    <a:gd name="f198" fmla="val 805"/>
                                    <a:gd name="f199" fmla="val 787"/>
                                    <a:gd name="f200" fmla="val 282"/>
                                    <a:gd name="f201" fmla="val 753"/>
                                    <a:gd name="f202" fmla="val 284"/>
                                    <a:gd name="f203" fmla="val 723"/>
                                    <a:gd name="f204" fmla="val 187"/>
                                    <a:gd name="f205" fmla="val 577"/>
                                    <a:gd name="f206" fmla="val 207"/>
                                    <a:gd name="f207" fmla="val 698"/>
                                    <a:gd name="f208" fmla="+- 0 0 -90"/>
                                    <a:gd name="f209" fmla="*/ f4 1 1929"/>
                                    <a:gd name="f210" fmla="*/ f5 1 861"/>
                                    <a:gd name="f211" fmla="val f6"/>
                                    <a:gd name="f212" fmla="val f7"/>
                                    <a:gd name="f213" fmla="val f8"/>
                                    <a:gd name="f214" fmla="*/ f208 f0 1"/>
                                    <a:gd name="f215" fmla="+- f213 0 f211"/>
                                    <a:gd name="f216" fmla="+- f212 0 f211"/>
                                    <a:gd name="f217" fmla="*/ f214 1 f3"/>
                                    <a:gd name="f218" fmla="*/ f216 1 1929"/>
                                    <a:gd name="f219" fmla="*/ f215 1 861"/>
                                    <a:gd name="f220" fmla="*/ 209550 f216 1"/>
                                    <a:gd name="f221" fmla="*/ 77424 f215 1"/>
                                    <a:gd name="f222" fmla="*/ 198687 f216 1"/>
                                    <a:gd name="f223" fmla="*/ 53396 f215 1"/>
                                    <a:gd name="f224" fmla="*/ 189996 f216 1"/>
                                    <a:gd name="f225" fmla="*/ 40047 f215 1"/>
                                    <a:gd name="f226" fmla="*/ 181306 f216 1"/>
                                    <a:gd name="f227" fmla="*/ 26698 f215 1"/>
                                    <a:gd name="f228" fmla="*/ 176961 f216 1"/>
                                    <a:gd name="f229" fmla="*/ 18689 f215 1"/>
                                    <a:gd name="f230" fmla="*/ 150889 f216 1"/>
                                    <a:gd name="f231" fmla="*/ 8009 f215 1"/>
                                    <a:gd name="f232" fmla="*/ 144371 f216 1"/>
                                    <a:gd name="f233" fmla="*/ 2670 f215 1"/>
                                    <a:gd name="f234" fmla="*/ 137853 f216 1"/>
                                    <a:gd name="f235" fmla="*/ 0 f215 1"/>
                                    <a:gd name="f236" fmla="*/ 90055 f216 1"/>
                                    <a:gd name="f237" fmla="*/ 44430 f216 1"/>
                                    <a:gd name="f238" fmla="*/ 24028 f215 1"/>
                                    <a:gd name="f239" fmla="*/ 35740 f216 1"/>
                                    <a:gd name="f240" fmla="*/ 33567 f216 1"/>
                                    <a:gd name="f241" fmla="*/ 48056 f215 1"/>
                                    <a:gd name="f242" fmla="*/ 27049 f216 1"/>
                                    <a:gd name="f243" fmla="*/ 20531 f216 1"/>
                                    <a:gd name="f244" fmla="*/ 69415 f215 1"/>
                                    <a:gd name="f245" fmla="*/ 11841 f216 1"/>
                                    <a:gd name="f246" fmla="*/ 93443 f215 1"/>
                                    <a:gd name="f247" fmla="*/ 5323 f216 1"/>
                                    <a:gd name="f248" fmla="*/ 98783 f215 1"/>
                                    <a:gd name="f249" fmla="*/ 3150 f216 1"/>
                                    <a:gd name="f250" fmla="*/ 106792 f215 1"/>
                                    <a:gd name="f251" fmla="*/ 978 f216 1"/>
                                    <a:gd name="f252" fmla="*/ 14013 f216 1"/>
                                    <a:gd name="f253" fmla="*/ 80094 f215 1"/>
                                    <a:gd name="f254" fmla="*/ 82764 f215 1"/>
                                    <a:gd name="f255" fmla="*/ 88103 f215 1"/>
                                    <a:gd name="f256" fmla="*/ 31394 f216 1"/>
                                    <a:gd name="f257" fmla="*/ 96113 f215 1"/>
                                    <a:gd name="f258" fmla="*/ 18359 f216 1"/>
                                    <a:gd name="f259" fmla="*/ 9668 f216 1"/>
                                    <a:gd name="f260" fmla="*/ 101452 f215 1"/>
                                    <a:gd name="f261" fmla="*/ 16186 f216 1"/>
                                    <a:gd name="f262" fmla="*/ 104122 f215 1"/>
                                    <a:gd name="f263" fmla="*/ 74754 f215 1"/>
                                    <a:gd name="f264" fmla="*/ 7496 f216 1"/>
                                    <a:gd name="f265" fmla="*/ 90773 f215 1"/>
                                    <a:gd name="f266" fmla="*/ 72085 f215 1"/>
                                    <a:gd name="f267" fmla="*/ 85434 f215 1"/>
                                    <a:gd name="f268" fmla="*/ 112132 f215 1"/>
                                    <a:gd name="f269" fmla="*/ 24877 f216 1"/>
                                    <a:gd name="f270" fmla="*/ 29222 f216 1"/>
                                    <a:gd name="f271" fmla="+- f217 0 f1"/>
                                    <a:gd name="f272" fmla="*/ f220 1 1929"/>
                                    <a:gd name="f273" fmla="*/ f221 1 861"/>
                                    <a:gd name="f274" fmla="*/ f222 1 1929"/>
                                    <a:gd name="f275" fmla="*/ f223 1 861"/>
                                    <a:gd name="f276" fmla="*/ f224 1 1929"/>
                                    <a:gd name="f277" fmla="*/ f225 1 861"/>
                                    <a:gd name="f278" fmla="*/ f226 1 1929"/>
                                    <a:gd name="f279" fmla="*/ f227 1 861"/>
                                    <a:gd name="f280" fmla="*/ f228 1 1929"/>
                                    <a:gd name="f281" fmla="*/ f229 1 861"/>
                                    <a:gd name="f282" fmla="*/ f230 1 1929"/>
                                    <a:gd name="f283" fmla="*/ f231 1 861"/>
                                    <a:gd name="f284" fmla="*/ f232 1 1929"/>
                                    <a:gd name="f285" fmla="*/ f233 1 861"/>
                                    <a:gd name="f286" fmla="*/ f234 1 1929"/>
                                    <a:gd name="f287" fmla="*/ f235 1 861"/>
                                    <a:gd name="f288" fmla="*/ f236 1 1929"/>
                                    <a:gd name="f289" fmla="*/ f237 1 1929"/>
                                    <a:gd name="f290" fmla="*/ f238 1 861"/>
                                    <a:gd name="f291" fmla="*/ f239 1 1929"/>
                                    <a:gd name="f292" fmla="*/ f240 1 1929"/>
                                    <a:gd name="f293" fmla="*/ f241 1 861"/>
                                    <a:gd name="f294" fmla="*/ f242 1 1929"/>
                                    <a:gd name="f295" fmla="*/ f243 1 1929"/>
                                    <a:gd name="f296" fmla="*/ f244 1 861"/>
                                    <a:gd name="f297" fmla="*/ f245 1 1929"/>
                                    <a:gd name="f298" fmla="*/ f246 1 861"/>
                                    <a:gd name="f299" fmla="*/ f247 1 1929"/>
                                    <a:gd name="f300" fmla="*/ f248 1 861"/>
                                    <a:gd name="f301" fmla="*/ f249 1 1929"/>
                                    <a:gd name="f302" fmla="*/ f250 1 861"/>
                                    <a:gd name="f303" fmla="*/ f251 1 1929"/>
                                    <a:gd name="f304" fmla="*/ f252 1 1929"/>
                                    <a:gd name="f305" fmla="*/ f253 1 861"/>
                                    <a:gd name="f306" fmla="*/ f254 1 861"/>
                                    <a:gd name="f307" fmla="*/ f255 1 861"/>
                                    <a:gd name="f308" fmla="*/ f256 1 1929"/>
                                    <a:gd name="f309" fmla="*/ f257 1 861"/>
                                    <a:gd name="f310" fmla="*/ f258 1 1929"/>
                                    <a:gd name="f311" fmla="*/ f259 1 1929"/>
                                    <a:gd name="f312" fmla="*/ f260 1 861"/>
                                    <a:gd name="f313" fmla="*/ f261 1 1929"/>
                                    <a:gd name="f314" fmla="*/ f262 1 861"/>
                                    <a:gd name="f315" fmla="*/ f263 1 861"/>
                                    <a:gd name="f316" fmla="*/ f264 1 1929"/>
                                    <a:gd name="f317" fmla="*/ f265 1 861"/>
                                    <a:gd name="f318" fmla="*/ f266 1 861"/>
                                    <a:gd name="f319" fmla="*/ f267 1 861"/>
                                    <a:gd name="f320" fmla="*/ f268 1 861"/>
                                    <a:gd name="f321" fmla="*/ f269 1 1929"/>
                                    <a:gd name="f322" fmla="*/ f270 1 1929"/>
                                    <a:gd name="f323" fmla="*/ 0 1 f218"/>
                                    <a:gd name="f324" fmla="*/ f212 1 f218"/>
                                    <a:gd name="f325" fmla="*/ 0 1 f219"/>
                                    <a:gd name="f326" fmla="*/ f213 1 f219"/>
                                    <a:gd name="f327" fmla="*/ f272 1 f218"/>
                                    <a:gd name="f328" fmla="*/ f273 1 f219"/>
                                    <a:gd name="f329" fmla="*/ f274 1 f218"/>
                                    <a:gd name="f330" fmla="*/ f275 1 f219"/>
                                    <a:gd name="f331" fmla="*/ f276 1 f218"/>
                                    <a:gd name="f332" fmla="*/ f277 1 f219"/>
                                    <a:gd name="f333" fmla="*/ f278 1 f218"/>
                                    <a:gd name="f334" fmla="*/ f279 1 f219"/>
                                    <a:gd name="f335" fmla="*/ f280 1 f218"/>
                                    <a:gd name="f336" fmla="*/ f281 1 f219"/>
                                    <a:gd name="f337" fmla="*/ f282 1 f218"/>
                                    <a:gd name="f338" fmla="*/ f283 1 f219"/>
                                    <a:gd name="f339" fmla="*/ f284 1 f218"/>
                                    <a:gd name="f340" fmla="*/ f285 1 f219"/>
                                    <a:gd name="f341" fmla="*/ f286 1 f218"/>
                                    <a:gd name="f342" fmla="*/ f287 1 f219"/>
                                    <a:gd name="f343" fmla="*/ f288 1 f218"/>
                                    <a:gd name="f344" fmla="*/ f289 1 f218"/>
                                    <a:gd name="f345" fmla="*/ f290 1 f219"/>
                                    <a:gd name="f346" fmla="*/ f291 1 f218"/>
                                    <a:gd name="f347" fmla="*/ f292 1 f218"/>
                                    <a:gd name="f348" fmla="*/ f293 1 f219"/>
                                    <a:gd name="f349" fmla="*/ f294 1 f218"/>
                                    <a:gd name="f350" fmla="*/ f295 1 f218"/>
                                    <a:gd name="f351" fmla="*/ f296 1 f219"/>
                                    <a:gd name="f352" fmla="*/ f297 1 f218"/>
                                    <a:gd name="f353" fmla="*/ f298 1 f219"/>
                                    <a:gd name="f354" fmla="*/ f299 1 f218"/>
                                    <a:gd name="f355" fmla="*/ f300 1 f219"/>
                                    <a:gd name="f356" fmla="*/ f301 1 f218"/>
                                    <a:gd name="f357" fmla="*/ f302 1 f219"/>
                                    <a:gd name="f358" fmla="*/ f303 1 f218"/>
                                    <a:gd name="f359" fmla="*/ f304 1 f218"/>
                                    <a:gd name="f360" fmla="*/ f305 1 f219"/>
                                    <a:gd name="f361" fmla="*/ f306 1 f219"/>
                                    <a:gd name="f362" fmla="*/ f307 1 f219"/>
                                    <a:gd name="f363" fmla="*/ f308 1 f218"/>
                                    <a:gd name="f364" fmla="*/ f309 1 f219"/>
                                    <a:gd name="f365" fmla="*/ f310 1 f218"/>
                                    <a:gd name="f366" fmla="*/ f311 1 f218"/>
                                    <a:gd name="f367" fmla="*/ f312 1 f219"/>
                                    <a:gd name="f368" fmla="*/ f313 1 f218"/>
                                    <a:gd name="f369" fmla="*/ f314 1 f219"/>
                                    <a:gd name="f370" fmla="*/ f315 1 f219"/>
                                    <a:gd name="f371" fmla="*/ f316 1 f218"/>
                                    <a:gd name="f372" fmla="*/ f317 1 f219"/>
                                    <a:gd name="f373" fmla="*/ f318 1 f219"/>
                                    <a:gd name="f374" fmla="*/ f319 1 f219"/>
                                    <a:gd name="f375" fmla="*/ f320 1 f219"/>
                                    <a:gd name="f376" fmla="*/ f321 1 f218"/>
                                    <a:gd name="f377" fmla="*/ f322 1 f218"/>
                                    <a:gd name="f378" fmla="*/ f323 f209 1"/>
                                    <a:gd name="f379" fmla="*/ f324 f209 1"/>
                                    <a:gd name="f380" fmla="*/ f326 f210 1"/>
                                    <a:gd name="f381" fmla="*/ f325 f210 1"/>
                                    <a:gd name="f382" fmla="*/ f327 f209 1"/>
                                    <a:gd name="f383" fmla="*/ f328 f210 1"/>
                                    <a:gd name="f384" fmla="*/ f329 f209 1"/>
                                    <a:gd name="f385" fmla="*/ f330 f210 1"/>
                                    <a:gd name="f386" fmla="*/ f331 f209 1"/>
                                    <a:gd name="f387" fmla="*/ f332 f210 1"/>
                                    <a:gd name="f388" fmla="*/ f333 f209 1"/>
                                    <a:gd name="f389" fmla="*/ f334 f210 1"/>
                                    <a:gd name="f390" fmla="*/ f335 f209 1"/>
                                    <a:gd name="f391" fmla="*/ f336 f210 1"/>
                                    <a:gd name="f392" fmla="*/ f337 f209 1"/>
                                    <a:gd name="f393" fmla="*/ f338 f210 1"/>
                                    <a:gd name="f394" fmla="*/ f339 f209 1"/>
                                    <a:gd name="f395" fmla="*/ f340 f210 1"/>
                                    <a:gd name="f396" fmla="*/ f341 f209 1"/>
                                    <a:gd name="f397" fmla="*/ f342 f210 1"/>
                                    <a:gd name="f398" fmla="*/ f343 f209 1"/>
                                    <a:gd name="f399" fmla="*/ f344 f209 1"/>
                                    <a:gd name="f400" fmla="*/ f345 f210 1"/>
                                    <a:gd name="f401" fmla="*/ f346 f209 1"/>
                                    <a:gd name="f402" fmla="*/ f347 f209 1"/>
                                    <a:gd name="f403" fmla="*/ f348 f210 1"/>
                                    <a:gd name="f404" fmla="*/ f349 f209 1"/>
                                    <a:gd name="f405" fmla="*/ f350 f209 1"/>
                                    <a:gd name="f406" fmla="*/ f351 f210 1"/>
                                    <a:gd name="f407" fmla="*/ f352 f209 1"/>
                                    <a:gd name="f408" fmla="*/ f353 f210 1"/>
                                    <a:gd name="f409" fmla="*/ f354 f209 1"/>
                                    <a:gd name="f410" fmla="*/ f355 f210 1"/>
                                    <a:gd name="f411" fmla="*/ f356 f209 1"/>
                                    <a:gd name="f412" fmla="*/ f357 f210 1"/>
                                    <a:gd name="f413" fmla="*/ f358 f209 1"/>
                                    <a:gd name="f414" fmla="*/ f359 f209 1"/>
                                    <a:gd name="f415" fmla="*/ f360 f210 1"/>
                                    <a:gd name="f416" fmla="*/ f361 f210 1"/>
                                    <a:gd name="f417" fmla="*/ f362 f210 1"/>
                                    <a:gd name="f418" fmla="*/ f363 f209 1"/>
                                    <a:gd name="f419" fmla="*/ f364 f210 1"/>
                                    <a:gd name="f420" fmla="*/ f365 f209 1"/>
                                    <a:gd name="f421" fmla="*/ f366 f209 1"/>
                                    <a:gd name="f422" fmla="*/ f367 f210 1"/>
                                    <a:gd name="f423" fmla="*/ f368 f209 1"/>
                                    <a:gd name="f424" fmla="*/ f369 f210 1"/>
                                    <a:gd name="f425" fmla="*/ f370 f210 1"/>
                                    <a:gd name="f426" fmla="*/ f371 f209 1"/>
                                    <a:gd name="f427" fmla="*/ f372 f210 1"/>
                                    <a:gd name="f428" fmla="*/ f373 f210 1"/>
                                    <a:gd name="f429" fmla="*/ f374 f210 1"/>
                                    <a:gd name="f430" fmla="*/ f375 f210 1"/>
                                    <a:gd name="f431" fmla="*/ f376 f209 1"/>
                                    <a:gd name="f432" fmla="*/ f377 f209 1"/>
                                  </a:gdLst>
                                  <a:ahLst/>
                                  <a:cxnLst>
                                    <a:cxn ang="3cd4">
                                      <a:pos x="hc" y="t"/>
                                    </a:cxn>
                                    <a:cxn ang="0">
                                      <a:pos x="r" y="vc"/>
                                    </a:cxn>
                                    <a:cxn ang="cd4">
                                      <a:pos x="hc" y="b"/>
                                    </a:cxn>
                                    <a:cxn ang="cd2">
                                      <a:pos x="l" y="vc"/>
                                    </a:cxn>
                                    <a:cxn ang="f271">
                                      <a:pos x="f382" y="f383"/>
                                    </a:cxn>
                                    <a:cxn ang="f271">
                                      <a:pos x="f384" y="f385"/>
                                    </a:cxn>
                                    <a:cxn ang="f271">
                                      <a:pos x="f386" y="f387"/>
                                    </a:cxn>
                                    <a:cxn ang="f271">
                                      <a:pos x="f388" y="f389"/>
                                    </a:cxn>
                                    <a:cxn ang="f271">
                                      <a:pos x="f390" y="f391"/>
                                    </a:cxn>
                                    <a:cxn ang="f271">
                                      <a:pos x="f392" y="f393"/>
                                    </a:cxn>
                                    <a:cxn ang="f271">
                                      <a:pos x="f394" y="f395"/>
                                    </a:cxn>
                                    <a:cxn ang="f271">
                                      <a:pos x="f396" y="f397"/>
                                    </a:cxn>
                                    <a:cxn ang="f271">
                                      <a:pos x="f398" y="f395"/>
                                    </a:cxn>
                                    <a:cxn ang="f271">
                                      <a:pos x="f399" y="f400"/>
                                    </a:cxn>
                                    <a:cxn ang="f271">
                                      <a:pos x="f401" y="f387"/>
                                    </a:cxn>
                                    <a:cxn ang="f271">
                                      <a:pos x="f402" y="f403"/>
                                    </a:cxn>
                                    <a:cxn ang="f271">
                                      <a:pos x="f404" y="f385"/>
                                    </a:cxn>
                                    <a:cxn ang="f271">
                                      <a:pos x="f405" y="f406"/>
                                    </a:cxn>
                                    <a:cxn ang="f271">
                                      <a:pos x="f407" y="f408"/>
                                    </a:cxn>
                                    <a:cxn ang="f271">
                                      <a:pos x="f409" y="f410"/>
                                    </a:cxn>
                                    <a:cxn ang="f271">
                                      <a:pos x="f411" y="f412"/>
                                    </a:cxn>
                                    <a:cxn ang="f271">
                                      <a:pos x="f413" y="f410"/>
                                    </a:cxn>
                                    <a:cxn ang="f271">
                                      <a:pos x="f411" y="f406"/>
                                    </a:cxn>
                                    <a:cxn ang="f271">
                                      <a:pos x="f414" y="f415"/>
                                    </a:cxn>
                                    <a:cxn ang="f271">
                                      <a:pos x="f405" y="f416"/>
                                    </a:cxn>
                                    <a:cxn ang="f271">
                                      <a:pos x="f404" y="f417"/>
                                    </a:cxn>
                                    <a:cxn ang="f271">
                                      <a:pos x="f418" y="f419"/>
                                    </a:cxn>
                                    <a:cxn ang="f271">
                                      <a:pos x="f420" y="f410"/>
                                    </a:cxn>
                                    <a:cxn ang="f271">
                                      <a:pos x="f421" y="f422"/>
                                    </a:cxn>
                                    <a:cxn ang="f271">
                                      <a:pos x="f423" y="f424"/>
                                    </a:cxn>
                                    <a:cxn ang="f271">
                                      <a:pos x="f421" y="f412"/>
                                    </a:cxn>
                                    <a:cxn ang="f271">
                                      <a:pos x="f411" y="f424"/>
                                    </a:cxn>
                                    <a:cxn ang="f271">
                                      <a:pos x="f409" y="f425"/>
                                    </a:cxn>
                                    <a:cxn ang="f271">
                                      <a:pos x="f426" y="f408"/>
                                    </a:cxn>
                                    <a:cxn ang="f271">
                                      <a:pos x="f414" y="f408"/>
                                    </a:cxn>
                                    <a:cxn ang="f271">
                                      <a:pos x="f405" y="f417"/>
                                    </a:cxn>
                                    <a:cxn ang="f271">
                                      <a:pos x="f405" y="f410"/>
                                    </a:cxn>
                                    <a:cxn ang="f271">
                                      <a:pos x="f414" y="f419"/>
                                    </a:cxn>
                                    <a:cxn ang="f271">
                                      <a:pos x="f405" y="f427"/>
                                    </a:cxn>
                                    <a:cxn ang="f271">
                                      <a:pos x="f423" y="f416"/>
                                    </a:cxn>
                                    <a:cxn ang="f271">
                                      <a:pos x="f421" y="f415"/>
                                    </a:cxn>
                                    <a:cxn ang="f271">
                                      <a:pos x="f426" y="f428"/>
                                    </a:cxn>
                                    <a:cxn ang="f271">
                                      <a:pos x="f407" y="f415"/>
                                    </a:cxn>
                                    <a:cxn ang="f271">
                                      <a:pos x="f420" y="f429"/>
                                    </a:cxn>
                                    <a:cxn ang="f271">
                                      <a:pos x="f405" y="f408"/>
                                    </a:cxn>
                                    <a:cxn ang="f271">
                                      <a:pos x="f404" y="f419"/>
                                    </a:cxn>
                                    <a:cxn ang="f271">
                                      <a:pos x="f414" y="f422"/>
                                    </a:cxn>
                                    <a:cxn ang="f271">
                                      <a:pos x="f413" y="f430"/>
                                    </a:cxn>
                                    <a:cxn ang="f271">
                                      <a:pos x="f409" y="f424"/>
                                    </a:cxn>
                                    <a:cxn ang="f271">
                                      <a:pos x="f411" y="f430"/>
                                    </a:cxn>
                                    <a:cxn ang="f271">
                                      <a:pos x="f426" y="f415"/>
                                    </a:cxn>
                                    <a:cxn ang="f271">
                                      <a:pos x="f404" y="f408"/>
                                    </a:cxn>
                                    <a:cxn ang="f271">
                                      <a:pos x="f431" y="f422"/>
                                    </a:cxn>
                                    <a:cxn ang="f271">
                                      <a:pos x="f407" y="f412"/>
                                    </a:cxn>
                                    <a:cxn ang="f271">
                                      <a:pos x="f418" y="f424"/>
                                    </a:cxn>
                                    <a:cxn ang="f271">
                                      <a:pos x="f432" y="f408"/>
                                    </a:cxn>
                                    <a:cxn ang="f271">
                                      <a:pos x="f404" y="f410"/>
                                    </a:cxn>
                                  </a:cxnLst>
                                  <a:rect l="f378" t="f381" r="f379" b="f380"/>
                                  <a:pathLst>
                                    <a:path w="1929" h="861">
                                      <a:moveTo>
                                        <a:pt x="f7" y="f9"/>
                                      </a:moveTo>
                                      <a:cubicBezTo>
                                        <a:pt x="f10" y="f11"/>
                                        <a:pt x="f12" y="f13"/>
                                        <a:pt x="f14" y="f15"/>
                                      </a:cubicBezTo>
                                      <a:cubicBezTo>
                                        <a:pt x="f16" y="f17"/>
                                        <a:pt x="f18" y="f19"/>
                                        <a:pt x="f20" y="f21"/>
                                      </a:cubicBezTo>
                                      <a:cubicBezTo>
                                        <a:pt x="f22" y="f23"/>
                                        <a:pt x="f24" y="f25"/>
                                        <a:pt x="f26" y="f27"/>
                                      </a:cubicBezTo>
                                      <a:cubicBezTo>
                                        <a:pt x="f28" y="f3"/>
                                        <a:pt x="f29" y="f30"/>
                                        <a:pt x="f31" y="f32"/>
                                      </a:cubicBezTo>
                                      <a:cubicBezTo>
                                        <a:pt x="f33" y="f34"/>
                                        <a:pt x="f35" y="f36"/>
                                        <a:pt x="f37" y="f38"/>
                                      </a:cubicBezTo>
                                      <a:cubicBezTo>
                                        <a:pt x="f39" y="f40"/>
                                        <a:pt x="f41" y="f42"/>
                                        <a:pt x="f43" y="f44"/>
                                      </a:cubicBezTo>
                                      <a:cubicBezTo>
                                        <a:pt x="f45" y="f46"/>
                                        <a:pt x="f47" y="f48"/>
                                        <a:pt x="f49" y="f6"/>
                                      </a:cubicBezTo>
                                      <a:cubicBezTo>
                                        <a:pt x="f50" y="f48"/>
                                        <a:pt x="f51" y="f52"/>
                                        <a:pt x="f53" y="f44"/>
                                      </a:cubicBezTo>
                                      <a:cubicBezTo>
                                        <a:pt x="f54" y="f55"/>
                                        <a:pt x="f56" y="f57"/>
                                        <a:pt x="f58" y="f3"/>
                                      </a:cubicBezTo>
                                      <a:cubicBezTo>
                                        <a:pt x="f59" y="f60"/>
                                        <a:pt x="f61" y="f62"/>
                                        <a:pt x="f63" y="f21"/>
                                      </a:cubicBezTo>
                                      <a:cubicBezTo>
                                        <a:pt x="f64" y="f65"/>
                                        <a:pt x="f66" y="f67"/>
                                        <a:pt x="f68" y="f2"/>
                                      </a:cubicBezTo>
                                      <a:cubicBezTo>
                                        <a:pt x="f69" y="f70"/>
                                        <a:pt x="f71" y="f72"/>
                                        <a:pt x="f17" y="f15"/>
                                      </a:cubicBezTo>
                                      <a:cubicBezTo>
                                        <a:pt x="f73" y="f74"/>
                                        <a:pt x="f75" y="f76"/>
                                        <a:pt x="f77" y="f78"/>
                                      </a:cubicBezTo>
                                      <a:cubicBezTo>
                                        <a:pt x="f79" y="f80"/>
                                        <a:pt x="f81" y="f82"/>
                                        <a:pt x="f83" y="f84"/>
                                      </a:cubicBezTo>
                                      <a:cubicBezTo>
                                        <a:pt x="f85" y="f86"/>
                                        <a:pt x="f87" y="f88"/>
                                        <a:pt x="f89" y="f90"/>
                                      </a:cubicBezTo>
                                      <a:cubicBezTo>
                                        <a:pt x="f91" y="f92"/>
                                        <a:pt x="f93" y="f94"/>
                                        <a:pt x="f95" y="f94"/>
                                      </a:cubicBezTo>
                                      <a:cubicBezTo>
                                        <a:pt x="f96" y="f94"/>
                                        <a:pt x="f97" y="f98"/>
                                        <a:pt x="f97" y="f90"/>
                                      </a:cubicBezTo>
                                      <a:cubicBezTo>
                                        <a:pt x="f97" y="f99"/>
                                        <a:pt x="f100" y="f101"/>
                                        <a:pt x="f95" y="f78"/>
                                      </a:cubicBezTo>
                                      <a:cubicBezTo>
                                        <a:pt x="f3" y="f102"/>
                                        <a:pt x="f6" y="f103"/>
                                        <a:pt x="f104" y="f105"/>
                                      </a:cubicBezTo>
                                      <a:cubicBezTo>
                                        <a:pt x="f106" y="f107"/>
                                        <a:pt x="f108" y="f109"/>
                                        <a:pt x="f77" y="f110"/>
                                      </a:cubicBezTo>
                                      <a:cubicBezTo>
                                        <a:pt x="f111" y="f112"/>
                                        <a:pt x="f113" y="f114"/>
                                        <a:pt x="f17" y="f115"/>
                                      </a:cubicBezTo>
                                      <a:cubicBezTo>
                                        <a:pt x="f116" y="f117"/>
                                        <a:pt x="f69" y="f118"/>
                                        <a:pt x="f119" y="f120"/>
                                      </a:cubicBezTo>
                                      <a:cubicBezTo>
                                        <a:pt x="f121" y="f122"/>
                                        <a:pt x="f123" y="f124"/>
                                        <a:pt x="f125" y="f90"/>
                                      </a:cubicBezTo>
                                      <a:cubicBezTo>
                                        <a:pt x="f126" y="f127"/>
                                        <a:pt x="f128" y="f129"/>
                                        <a:pt x="f130" y="f92"/>
                                      </a:cubicBezTo>
                                      <a:cubicBezTo>
                                        <a:pt x="f131" y="f132"/>
                                        <a:pt x="f133" y="f134"/>
                                        <a:pt x="f133" y="f135"/>
                                      </a:cubicBezTo>
                                      <a:cubicBezTo>
                                        <a:pt x="f133" y="f136"/>
                                        <a:pt x="f83" y="f122"/>
                                        <a:pt x="f130" y="f94"/>
                                      </a:cubicBezTo>
                                      <a:cubicBezTo>
                                        <a:pt x="f87" y="f122"/>
                                        <a:pt x="f137" y="f136"/>
                                        <a:pt x="f95" y="f135"/>
                                      </a:cubicBezTo>
                                      <a:cubicBezTo>
                                        <a:pt x="f138" y="f139"/>
                                        <a:pt x="f140" y="f141"/>
                                        <a:pt x="f89" y="f142"/>
                                      </a:cubicBezTo>
                                      <a:cubicBezTo>
                                        <a:pt x="f143" y="f144"/>
                                        <a:pt x="f145" y="f146"/>
                                        <a:pt x="f87" y="f84"/>
                                      </a:cubicBezTo>
                                      <a:cubicBezTo>
                                        <a:pt x="f147" y="f56"/>
                                        <a:pt x="f148" y="f149"/>
                                        <a:pt x="f104" y="f84"/>
                                      </a:cubicBezTo>
                                      <a:cubicBezTo>
                                        <a:pt x="f133" y="f150"/>
                                        <a:pt x="f151" y="f115"/>
                                        <a:pt x="f77" y="f115"/>
                                      </a:cubicBezTo>
                                      <a:cubicBezTo>
                                        <a:pt x="f152" y="f115"/>
                                        <a:pt x="f77" y="f90"/>
                                        <a:pt x="f77" y="f90"/>
                                      </a:cubicBezTo>
                                      <a:cubicBezTo>
                                        <a:pt x="f125" y="f153"/>
                                        <a:pt x="f154" y="f155"/>
                                        <a:pt x="f104" y="f120"/>
                                      </a:cubicBezTo>
                                      <a:cubicBezTo>
                                        <a:pt x="f156" y="f157"/>
                                        <a:pt x="f158" y="f159"/>
                                        <a:pt x="f77" y="f117"/>
                                      </a:cubicBezTo>
                                      <a:cubicBezTo>
                                        <a:pt x="f73" y="f115"/>
                                        <a:pt x="f160" y="f161"/>
                                        <a:pt x="f133" y="f110"/>
                                      </a:cubicBezTo>
                                      <a:cubicBezTo>
                                        <a:pt x="f162" y="f163"/>
                                        <a:pt x="f34" y="f164"/>
                                        <a:pt x="f130" y="f105"/>
                                      </a:cubicBezTo>
                                      <a:cubicBezTo>
                                        <a:pt x="f165" y="f166"/>
                                        <a:pt x="f167" y="f168"/>
                                        <a:pt x="f87" y="f168"/>
                                      </a:cubicBezTo>
                                      <a:cubicBezTo>
                                        <a:pt x="f169" y="f168"/>
                                        <a:pt x="f85" y="f170"/>
                                        <a:pt x="f83" y="f105"/>
                                      </a:cubicBezTo>
                                      <a:cubicBezTo>
                                        <a:pt x="f171" y="f172"/>
                                        <a:pt x="f133" y="f173"/>
                                        <a:pt x="f125" y="f174"/>
                                      </a:cubicBezTo>
                                      <a:cubicBezTo>
                                        <a:pt x="f73" y="f115"/>
                                        <a:pt x="f175" y="f54"/>
                                        <a:pt x="f77" y="f84"/>
                                      </a:cubicBezTo>
                                      <a:cubicBezTo>
                                        <a:pt x="f176" y="f177"/>
                                        <a:pt x="f178" y="f179"/>
                                        <a:pt x="f17" y="f120"/>
                                      </a:cubicBezTo>
                                      <a:cubicBezTo>
                                        <a:pt x="f180" y="f181"/>
                                        <a:pt x="f125" y="f127"/>
                                        <a:pt x="f104" y="f92"/>
                                      </a:cubicBezTo>
                                      <a:cubicBezTo>
                                        <a:pt x="f36" y="f182"/>
                                        <a:pt x="f97" y="f183"/>
                                        <a:pt x="f97" y="f183"/>
                                      </a:cubicBezTo>
                                      <a:cubicBezTo>
                                        <a:pt x="f100" y="f184"/>
                                        <a:pt x="f185" y="f135"/>
                                        <a:pt x="f89" y="f135"/>
                                      </a:cubicBezTo>
                                      <a:cubicBezTo>
                                        <a:pt x="f143" y="f135"/>
                                        <a:pt x="f95" y="f8"/>
                                        <a:pt x="f95" y="f183"/>
                                      </a:cubicBezTo>
                                      <a:cubicBezTo>
                                        <a:pt x="f95" y="f186"/>
                                        <a:pt x="f187" y="f188"/>
                                        <a:pt x="f87" y="f105"/>
                                      </a:cubicBezTo>
                                      <a:cubicBezTo>
                                        <a:pt x="f189" y="f173"/>
                                        <a:pt x="f190" y="f191"/>
                                        <a:pt x="f17" y="f84"/>
                                      </a:cubicBezTo>
                                      <a:cubicBezTo>
                                        <a:pt x="f192" y="f120"/>
                                        <a:pt x="f193" y="f194"/>
                                        <a:pt x="f113" y="f92"/>
                                      </a:cubicBezTo>
                                      <a:cubicBezTo>
                                        <a:pt x="f195" y="f196"/>
                                        <a:pt x="f197" y="f198"/>
                                        <a:pt x="f83" y="f94"/>
                                      </a:cubicBezTo>
                                      <a:cubicBezTo>
                                        <a:pt x="f125" y="f122"/>
                                        <a:pt x="f113" y="f199"/>
                                        <a:pt x="f119" y="f135"/>
                                      </a:cubicBezTo>
                                      <a:cubicBezTo>
                                        <a:pt x="f200" y="f201"/>
                                        <a:pt x="f202" y="f203"/>
                                        <a:pt x="f71" y="f84"/>
                                      </a:cubicBezTo>
                                      <a:cubicBezTo>
                                        <a:pt x="f204" y="f205"/>
                                        <a:pt x="f206" y="f207"/>
                                        <a:pt x="f17" y="f9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8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lIns="0" tIns="0" rIns="0" bIns="0"/>
                            </wps:wsp>
                            <wps:wsp>
                              <wps:cNvPr id="1003631890" name="Полилиния 589"/>
                              <wps:cNvSpPr/>
                              <wps:spPr>
                                <a:xfrm>
                                  <a:off x="219071" y="0"/>
                                  <a:ext cx="209553" cy="114930"/>
                                </a:xfrm>
                                <a:custGeom>
                                  <a:avLst/>
                                  <a:gdLst>
                                    <a:gd name="f0" fmla="val 10800000"/>
                                    <a:gd name="f1" fmla="val 5400000"/>
                                    <a:gd name="f2" fmla="val 360"/>
                                    <a:gd name="f3" fmla="val 180"/>
                                    <a:gd name="f4" fmla="val w"/>
                                    <a:gd name="f5" fmla="val h"/>
                                    <a:gd name="f6" fmla="val 0"/>
                                    <a:gd name="f7" fmla="val 1929"/>
                                    <a:gd name="f8" fmla="val 861"/>
                                    <a:gd name="f9" fmla="val 580"/>
                                    <a:gd name="f10" fmla="val 1902"/>
                                    <a:gd name="f11" fmla="val 474"/>
                                    <a:gd name="f12" fmla="val 1921"/>
                                    <a:gd name="f13" fmla="val 461"/>
                                    <a:gd name="f14" fmla="val 1829"/>
                                    <a:gd name="f15" fmla="val 400"/>
                                    <a:gd name="f16" fmla="val 1779"/>
                                    <a:gd name="f17" fmla="val 249"/>
                                    <a:gd name="f18" fmla="val 1852"/>
                                    <a:gd name="f19" fmla="val 429"/>
                                    <a:gd name="f20" fmla="val 1749"/>
                                    <a:gd name="f21" fmla="val 300"/>
                                    <a:gd name="f22" fmla="val 1639"/>
                                    <a:gd name="f23" fmla="val 162"/>
                                    <a:gd name="f24" fmla="val 1841"/>
                                    <a:gd name="f25" fmla="val 315"/>
                                    <a:gd name="f26" fmla="val 1669"/>
                                    <a:gd name="f27" fmla="val 200"/>
                                    <a:gd name="f28" fmla="val 1656"/>
                                    <a:gd name="f29" fmla="val 1649"/>
                                    <a:gd name="f30" fmla="val 153"/>
                                    <a:gd name="f31" fmla="val 1629"/>
                                    <a:gd name="f32" fmla="val 140"/>
                                    <a:gd name="f33" fmla="val 1571"/>
                                    <a:gd name="f34" fmla="val 104"/>
                                    <a:gd name="f35" fmla="val 1458"/>
                                    <a:gd name="f36" fmla="val 83"/>
                                    <a:gd name="f37" fmla="val 1389"/>
                                    <a:gd name="f38" fmla="val 60"/>
                                    <a:gd name="f39" fmla="val 1366"/>
                                    <a:gd name="f40" fmla="val 52"/>
                                    <a:gd name="f41" fmla="val 1350"/>
                                    <a:gd name="f42" fmla="val 31"/>
                                    <a:gd name="f43" fmla="val 1329"/>
                                    <a:gd name="f44" fmla="val 20"/>
                                    <a:gd name="f45" fmla="val 1310"/>
                                    <a:gd name="f46" fmla="val 11"/>
                                    <a:gd name="f47" fmla="val 1289"/>
                                    <a:gd name="f48" fmla="val 7"/>
                                    <a:gd name="f49" fmla="val 1269"/>
                                    <a:gd name="f50" fmla="val 1122"/>
                                    <a:gd name="f51" fmla="val 975"/>
                                    <a:gd name="f52" fmla="val 4"/>
                                    <a:gd name="f53" fmla="val 829"/>
                                    <a:gd name="f54" fmla="val 685"/>
                                    <a:gd name="f55" fmla="val 35"/>
                                    <a:gd name="f56" fmla="val 542"/>
                                    <a:gd name="f57" fmla="val 136"/>
                                    <a:gd name="f58" fmla="val 409"/>
                                    <a:gd name="f59" fmla="val 382"/>
                                    <a:gd name="f60" fmla="val 220"/>
                                    <a:gd name="f61" fmla="val 356"/>
                                    <a:gd name="f62" fmla="val 260"/>
                                    <a:gd name="f63" fmla="val 329"/>
                                    <a:gd name="f64" fmla="val 317"/>
                                    <a:gd name="f65" fmla="val 318"/>
                                    <a:gd name="f66" fmla="val 322"/>
                                    <a:gd name="f67" fmla="val 344"/>
                                    <a:gd name="f68" fmla="val 309"/>
                                    <a:gd name="f69" fmla="val 294"/>
                                    <a:gd name="f70" fmla="val 379"/>
                                    <a:gd name="f71" fmla="val 269"/>
                                    <a:gd name="f72" fmla="val 387"/>
                                    <a:gd name="f73" fmla="val 176"/>
                                    <a:gd name="f74" fmla="val 619"/>
                                    <a:gd name="f75" fmla="val 292"/>
                                    <a:gd name="f76" fmla="val 287"/>
                                    <a:gd name="f77" fmla="val 189"/>
                                    <a:gd name="f78" fmla="val 520"/>
                                    <a:gd name="f79" fmla="val 157"/>
                                    <a:gd name="f80" fmla="val 591"/>
                                    <a:gd name="f81" fmla="val 163"/>
                                    <a:gd name="f82" fmla="val 646"/>
                                    <a:gd name="f83" fmla="val 109"/>
                                    <a:gd name="f84" fmla="val 700"/>
                                    <a:gd name="f85" fmla="val 92"/>
                                    <a:gd name="f86" fmla="val 717"/>
                                    <a:gd name="f87" fmla="val 69"/>
                                    <a:gd name="f88" fmla="val 727"/>
                                    <a:gd name="f89" fmla="val 49"/>
                                    <a:gd name="f90" fmla="val 740"/>
                                    <a:gd name="f91" fmla="val 42"/>
                                    <a:gd name="f92" fmla="val 760"/>
                                    <a:gd name="f93" fmla="val 50"/>
                                    <a:gd name="f94" fmla="val 800"/>
                                    <a:gd name="f95" fmla="val 29"/>
                                    <a:gd name="f96" fmla="val 8"/>
                                    <a:gd name="f97" fmla="val 9"/>
                                    <a:gd name="f98" fmla="val 761"/>
                                    <a:gd name="f99" fmla="val 666"/>
                                    <a:gd name="f100" fmla="val 22"/>
                                    <a:gd name="f101" fmla="val 593"/>
                                    <a:gd name="f102" fmla="val 570"/>
                                    <a:gd name="f103" fmla="val 497"/>
                                    <a:gd name="f104" fmla="val 129"/>
                                    <a:gd name="f105" fmla="val 600"/>
                                    <a:gd name="f106" fmla="val 145"/>
                                    <a:gd name="f107" fmla="val 613"/>
                                    <a:gd name="f108" fmla="val 170"/>
                                    <a:gd name="f109" fmla="val 611"/>
                                    <a:gd name="f110" fmla="val 620"/>
                                    <a:gd name="f111" fmla="val 210"/>
                                    <a:gd name="f112" fmla="val 631"/>
                                    <a:gd name="f113" fmla="val 229"/>
                                    <a:gd name="f114" fmla="val 647"/>
                                    <a:gd name="f115" fmla="val 660"/>
                                    <a:gd name="f116" fmla="val 262"/>
                                    <a:gd name="f117" fmla="val 680"/>
                                    <a:gd name="f118" fmla="val 696"/>
                                    <a:gd name="f119" fmla="val 289"/>
                                    <a:gd name="f120" fmla="val 720"/>
                                    <a:gd name="f121" fmla="val 274"/>
                                    <a:gd name="f122" fmla="val 793"/>
                                    <a:gd name="f123" fmla="val 197"/>
                                    <a:gd name="f124" fmla="val 749"/>
                                    <a:gd name="f125" fmla="val 169"/>
                                    <a:gd name="f126" fmla="val 142"/>
                                    <a:gd name="f127" fmla="val 747"/>
                                    <a:gd name="f128" fmla="val 101"/>
                                    <a:gd name="f129" fmla="val 735"/>
                                    <a:gd name="f130" fmla="val 89"/>
                                    <a:gd name="f131" fmla="val 80"/>
                                    <a:gd name="f132" fmla="val 779"/>
                                    <a:gd name="f133" fmla="val 149"/>
                                    <a:gd name="f134" fmla="val 759"/>
                                    <a:gd name="f135" fmla="val 780"/>
                                    <a:gd name="f136" fmla="val 801"/>
                                    <a:gd name="f137" fmla="val 32"/>
                                    <a:gd name="f138" fmla="val 17"/>
                                    <a:gd name="f139" fmla="val 707"/>
                                    <a:gd name="f140" fmla="val 16"/>
                                    <a:gd name="f141" fmla="val 626"/>
                                    <a:gd name="f142" fmla="val 560"/>
                                    <a:gd name="f143" fmla="val 70"/>
                                    <a:gd name="f144" fmla="val 518"/>
                                    <a:gd name="f145" fmla="val 62"/>
                                    <a:gd name="f146" fmla="val 653"/>
                                    <a:gd name="f147" fmla="val 122"/>
                                    <a:gd name="f148" fmla="val 102"/>
                                    <a:gd name="f149" fmla="val 538"/>
                                    <a:gd name="f150" fmla="val 687"/>
                                    <a:gd name="f151" fmla="val 165"/>
                                    <a:gd name="f152" fmla="val 349"/>
                                    <a:gd name="f153" fmla="val 733"/>
                                    <a:gd name="f154" fmla="val 111"/>
                                    <a:gd name="f155" fmla="val 732"/>
                                    <a:gd name="f156" fmla="val 199"/>
                                    <a:gd name="f157" fmla="val 673"/>
                                    <a:gd name="f158" fmla="val 324"/>
                                    <a:gd name="f159" fmla="val 725"/>
                                    <a:gd name="f160" fmla="val 168"/>
                                    <a:gd name="f161" fmla="val 635"/>
                                    <a:gd name="f162" fmla="val 133"/>
                                    <a:gd name="f163" fmla="val 607"/>
                                    <a:gd name="f164" fmla="val 615"/>
                                    <a:gd name="f165" fmla="val 74"/>
                                    <a:gd name="f166" fmla="val 585"/>
                                    <a:gd name="f167" fmla="val 48"/>
                                    <a:gd name="f168" fmla="val 540"/>
                                    <a:gd name="f169" fmla="val 93"/>
                                    <a:gd name="f170" fmla="val 583"/>
                                    <a:gd name="f171" fmla="val 126"/>
                                    <a:gd name="f172" fmla="val 617"/>
                                    <a:gd name="f173" fmla="val 627"/>
                                    <a:gd name="f174" fmla="val 640"/>
                                    <a:gd name="f175" fmla="val 174"/>
                                    <a:gd name="f176" fmla="val 204"/>
                                    <a:gd name="f177" fmla="val 715"/>
                                    <a:gd name="f178" fmla="val 264"/>
                                    <a:gd name="f179" fmla="val 705"/>
                                    <a:gd name="f180" fmla="val 219"/>
                                    <a:gd name="f181" fmla="val 750"/>
                                    <a:gd name="f182" fmla="val 775"/>
                                    <a:gd name="f183" fmla="val 840"/>
                                    <a:gd name="f184" fmla="val 820"/>
                                    <a:gd name="f185" fmla="val 25"/>
                                    <a:gd name="f186" fmla="val 790"/>
                                    <a:gd name="f187" fmla="val 58"/>
                                    <a:gd name="f188" fmla="val 657"/>
                                    <a:gd name="f189" fmla="val 175"/>
                                    <a:gd name="f190" fmla="val 188"/>
                                    <a:gd name="f191" fmla="val 608"/>
                                    <a:gd name="f192" fmla="val 242"/>
                                    <a:gd name="f193" fmla="val 246"/>
                                    <a:gd name="f194" fmla="val 748"/>
                                    <a:gd name="f195" fmla="val 195"/>
                                    <a:gd name="f196" fmla="val 785"/>
                                    <a:gd name="f197" fmla="val 67"/>
                                    <a:gd name="f198" fmla="val 805"/>
                                    <a:gd name="f199" fmla="val 787"/>
                                    <a:gd name="f200" fmla="val 282"/>
                                    <a:gd name="f201" fmla="val 753"/>
                                    <a:gd name="f202" fmla="val 284"/>
                                    <a:gd name="f203" fmla="val 723"/>
                                    <a:gd name="f204" fmla="val 187"/>
                                    <a:gd name="f205" fmla="val 577"/>
                                    <a:gd name="f206" fmla="val 207"/>
                                    <a:gd name="f207" fmla="val 698"/>
                                    <a:gd name="f208" fmla="+- 0 0 -90"/>
                                    <a:gd name="f209" fmla="*/ f4 1 1929"/>
                                    <a:gd name="f210" fmla="*/ f5 1 861"/>
                                    <a:gd name="f211" fmla="val f6"/>
                                    <a:gd name="f212" fmla="val f7"/>
                                    <a:gd name="f213" fmla="val f8"/>
                                    <a:gd name="f214" fmla="*/ f208 f0 1"/>
                                    <a:gd name="f215" fmla="+- f213 0 f211"/>
                                    <a:gd name="f216" fmla="+- f212 0 f211"/>
                                    <a:gd name="f217" fmla="*/ f214 1 f3"/>
                                    <a:gd name="f218" fmla="*/ f216 1 1929"/>
                                    <a:gd name="f219" fmla="*/ f215 1 861"/>
                                    <a:gd name="f220" fmla="*/ 209550 f216 1"/>
                                    <a:gd name="f221" fmla="*/ 77424 f215 1"/>
                                    <a:gd name="f222" fmla="*/ 198687 f216 1"/>
                                    <a:gd name="f223" fmla="*/ 53396 f215 1"/>
                                    <a:gd name="f224" fmla="*/ 189996 f216 1"/>
                                    <a:gd name="f225" fmla="*/ 40047 f215 1"/>
                                    <a:gd name="f226" fmla="*/ 181306 f216 1"/>
                                    <a:gd name="f227" fmla="*/ 26698 f215 1"/>
                                    <a:gd name="f228" fmla="*/ 176961 f216 1"/>
                                    <a:gd name="f229" fmla="*/ 18689 f215 1"/>
                                    <a:gd name="f230" fmla="*/ 150889 f216 1"/>
                                    <a:gd name="f231" fmla="*/ 8009 f215 1"/>
                                    <a:gd name="f232" fmla="*/ 144371 f216 1"/>
                                    <a:gd name="f233" fmla="*/ 2670 f215 1"/>
                                    <a:gd name="f234" fmla="*/ 137853 f216 1"/>
                                    <a:gd name="f235" fmla="*/ 0 f215 1"/>
                                    <a:gd name="f236" fmla="*/ 90055 f216 1"/>
                                    <a:gd name="f237" fmla="*/ 44430 f216 1"/>
                                    <a:gd name="f238" fmla="*/ 24028 f215 1"/>
                                    <a:gd name="f239" fmla="*/ 35740 f216 1"/>
                                    <a:gd name="f240" fmla="*/ 33567 f216 1"/>
                                    <a:gd name="f241" fmla="*/ 48056 f215 1"/>
                                    <a:gd name="f242" fmla="*/ 27049 f216 1"/>
                                    <a:gd name="f243" fmla="*/ 20531 f216 1"/>
                                    <a:gd name="f244" fmla="*/ 69415 f215 1"/>
                                    <a:gd name="f245" fmla="*/ 11841 f216 1"/>
                                    <a:gd name="f246" fmla="*/ 93443 f215 1"/>
                                    <a:gd name="f247" fmla="*/ 5323 f216 1"/>
                                    <a:gd name="f248" fmla="*/ 98783 f215 1"/>
                                    <a:gd name="f249" fmla="*/ 3150 f216 1"/>
                                    <a:gd name="f250" fmla="*/ 106792 f215 1"/>
                                    <a:gd name="f251" fmla="*/ 978 f216 1"/>
                                    <a:gd name="f252" fmla="*/ 14013 f216 1"/>
                                    <a:gd name="f253" fmla="*/ 80094 f215 1"/>
                                    <a:gd name="f254" fmla="*/ 82764 f215 1"/>
                                    <a:gd name="f255" fmla="*/ 88103 f215 1"/>
                                    <a:gd name="f256" fmla="*/ 31394 f216 1"/>
                                    <a:gd name="f257" fmla="*/ 96113 f215 1"/>
                                    <a:gd name="f258" fmla="*/ 18359 f216 1"/>
                                    <a:gd name="f259" fmla="*/ 9668 f216 1"/>
                                    <a:gd name="f260" fmla="*/ 101452 f215 1"/>
                                    <a:gd name="f261" fmla="*/ 16186 f216 1"/>
                                    <a:gd name="f262" fmla="*/ 104122 f215 1"/>
                                    <a:gd name="f263" fmla="*/ 74754 f215 1"/>
                                    <a:gd name="f264" fmla="*/ 7496 f216 1"/>
                                    <a:gd name="f265" fmla="*/ 90773 f215 1"/>
                                    <a:gd name="f266" fmla="*/ 72085 f215 1"/>
                                    <a:gd name="f267" fmla="*/ 85434 f215 1"/>
                                    <a:gd name="f268" fmla="*/ 112132 f215 1"/>
                                    <a:gd name="f269" fmla="*/ 24877 f216 1"/>
                                    <a:gd name="f270" fmla="*/ 29222 f216 1"/>
                                    <a:gd name="f271" fmla="+- f217 0 f1"/>
                                    <a:gd name="f272" fmla="*/ f220 1 1929"/>
                                    <a:gd name="f273" fmla="*/ f221 1 861"/>
                                    <a:gd name="f274" fmla="*/ f222 1 1929"/>
                                    <a:gd name="f275" fmla="*/ f223 1 861"/>
                                    <a:gd name="f276" fmla="*/ f224 1 1929"/>
                                    <a:gd name="f277" fmla="*/ f225 1 861"/>
                                    <a:gd name="f278" fmla="*/ f226 1 1929"/>
                                    <a:gd name="f279" fmla="*/ f227 1 861"/>
                                    <a:gd name="f280" fmla="*/ f228 1 1929"/>
                                    <a:gd name="f281" fmla="*/ f229 1 861"/>
                                    <a:gd name="f282" fmla="*/ f230 1 1929"/>
                                    <a:gd name="f283" fmla="*/ f231 1 861"/>
                                    <a:gd name="f284" fmla="*/ f232 1 1929"/>
                                    <a:gd name="f285" fmla="*/ f233 1 861"/>
                                    <a:gd name="f286" fmla="*/ f234 1 1929"/>
                                    <a:gd name="f287" fmla="*/ f235 1 861"/>
                                    <a:gd name="f288" fmla="*/ f236 1 1929"/>
                                    <a:gd name="f289" fmla="*/ f237 1 1929"/>
                                    <a:gd name="f290" fmla="*/ f238 1 861"/>
                                    <a:gd name="f291" fmla="*/ f239 1 1929"/>
                                    <a:gd name="f292" fmla="*/ f240 1 1929"/>
                                    <a:gd name="f293" fmla="*/ f241 1 861"/>
                                    <a:gd name="f294" fmla="*/ f242 1 1929"/>
                                    <a:gd name="f295" fmla="*/ f243 1 1929"/>
                                    <a:gd name="f296" fmla="*/ f244 1 861"/>
                                    <a:gd name="f297" fmla="*/ f245 1 1929"/>
                                    <a:gd name="f298" fmla="*/ f246 1 861"/>
                                    <a:gd name="f299" fmla="*/ f247 1 1929"/>
                                    <a:gd name="f300" fmla="*/ f248 1 861"/>
                                    <a:gd name="f301" fmla="*/ f249 1 1929"/>
                                    <a:gd name="f302" fmla="*/ f250 1 861"/>
                                    <a:gd name="f303" fmla="*/ f251 1 1929"/>
                                    <a:gd name="f304" fmla="*/ f252 1 1929"/>
                                    <a:gd name="f305" fmla="*/ f253 1 861"/>
                                    <a:gd name="f306" fmla="*/ f254 1 861"/>
                                    <a:gd name="f307" fmla="*/ f255 1 861"/>
                                    <a:gd name="f308" fmla="*/ f256 1 1929"/>
                                    <a:gd name="f309" fmla="*/ f257 1 861"/>
                                    <a:gd name="f310" fmla="*/ f258 1 1929"/>
                                    <a:gd name="f311" fmla="*/ f259 1 1929"/>
                                    <a:gd name="f312" fmla="*/ f260 1 861"/>
                                    <a:gd name="f313" fmla="*/ f261 1 1929"/>
                                    <a:gd name="f314" fmla="*/ f262 1 861"/>
                                    <a:gd name="f315" fmla="*/ f263 1 861"/>
                                    <a:gd name="f316" fmla="*/ f264 1 1929"/>
                                    <a:gd name="f317" fmla="*/ f265 1 861"/>
                                    <a:gd name="f318" fmla="*/ f266 1 861"/>
                                    <a:gd name="f319" fmla="*/ f267 1 861"/>
                                    <a:gd name="f320" fmla="*/ f268 1 861"/>
                                    <a:gd name="f321" fmla="*/ f269 1 1929"/>
                                    <a:gd name="f322" fmla="*/ f270 1 1929"/>
                                    <a:gd name="f323" fmla="*/ 0 1 f218"/>
                                    <a:gd name="f324" fmla="*/ f212 1 f218"/>
                                    <a:gd name="f325" fmla="*/ 0 1 f219"/>
                                    <a:gd name="f326" fmla="*/ f213 1 f219"/>
                                    <a:gd name="f327" fmla="*/ f272 1 f218"/>
                                    <a:gd name="f328" fmla="*/ f273 1 f219"/>
                                    <a:gd name="f329" fmla="*/ f274 1 f218"/>
                                    <a:gd name="f330" fmla="*/ f275 1 f219"/>
                                    <a:gd name="f331" fmla="*/ f276 1 f218"/>
                                    <a:gd name="f332" fmla="*/ f277 1 f219"/>
                                    <a:gd name="f333" fmla="*/ f278 1 f218"/>
                                    <a:gd name="f334" fmla="*/ f279 1 f219"/>
                                    <a:gd name="f335" fmla="*/ f280 1 f218"/>
                                    <a:gd name="f336" fmla="*/ f281 1 f219"/>
                                    <a:gd name="f337" fmla="*/ f282 1 f218"/>
                                    <a:gd name="f338" fmla="*/ f283 1 f219"/>
                                    <a:gd name="f339" fmla="*/ f284 1 f218"/>
                                    <a:gd name="f340" fmla="*/ f285 1 f219"/>
                                    <a:gd name="f341" fmla="*/ f286 1 f218"/>
                                    <a:gd name="f342" fmla="*/ f287 1 f219"/>
                                    <a:gd name="f343" fmla="*/ f288 1 f218"/>
                                    <a:gd name="f344" fmla="*/ f289 1 f218"/>
                                    <a:gd name="f345" fmla="*/ f290 1 f219"/>
                                    <a:gd name="f346" fmla="*/ f291 1 f218"/>
                                    <a:gd name="f347" fmla="*/ f292 1 f218"/>
                                    <a:gd name="f348" fmla="*/ f293 1 f219"/>
                                    <a:gd name="f349" fmla="*/ f294 1 f218"/>
                                    <a:gd name="f350" fmla="*/ f295 1 f218"/>
                                    <a:gd name="f351" fmla="*/ f296 1 f219"/>
                                    <a:gd name="f352" fmla="*/ f297 1 f218"/>
                                    <a:gd name="f353" fmla="*/ f298 1 f219"/>
                                    <a:gd name="f354" fmla="*/ f299 1 f218"/>
                                    <a:gd name="f355" fmla="*/ f300 1 f219"/>
                                    <a:gd name="f356" fmla="*/ f301 1 f218"/>
                                    <a:gd name="f357" fmla="*/ f302 1 f219"/>
                                    <a:gd name="f358" fmla="*/ f303 1 f218"/>
                                    <a:gd name="f359" fmla="*/ f304 1 f218"/>
                                    <a:gd name="f360" fmla="*/ f305 1 f219"/>
                                    <a:gd name="f361" fmla="*/ f306 1 f219"/>
                                    <a:gd name="f362" fmla="*/ f307 1 f219"/>
                                    <a:gd name="f363" fmla="*/ f308 1 f218"/>
                                    <a:gd name="f364" fmla="*/ f309 1 f219"/>
                                    <a:gd name="f365" fmla="*/ f310 1 f218"/>
                                    <a:gd name="f366" fmla="*/ f311 1 f218"/>
                                    <a:gd name="f367" fmla="*/ f312 1 f219"/>
                                    <a:gd name="f368" fmla="*/ f313 1 f218"/>
                                    <a:gd name="f369" fmla="*/ f314 1 f219"/>
                                    <a:gd name="f370" fmla="*/ f315 1 f219"/>
                                    <a:gd name="f371" fmla="*/ f316 1 f218"/>
                                    <a:gd name="f372" fmla="*/ f317 1 f219"/>
                                    <a:gd name="f373" fmla="*/ f318 1 f219"/>
                                    <a:gd name="f374" fmla="*/ f319 1 f219"/>
                                    <a:gd name="f375" fmla="*/ f320 1 f219"/>
                                    <a:gd name="f376" fmla="*/ f321 1 f218"/>
                                    <a:gd name="f377" fmla="*/ f322 1 f218"/>
                                    <a:gd name="f378" fmla="*/ f323 f209 1"/>
                                    <a:gd name="f379" fmla="*/ f324 f209 1"/>
                                    <a:gd name="f380" fmla="*/ f326 f210 1"/>
                                    <a:gd name="f381" fmla="*/ f325 f210 1"/>
                                    <a:gd name="f382" fmla="*/ f327 f209 1"/>
                                    <a:gd name="f383" fmla="*/ f328 f210 1"/>
                                    <a:gd name="f384" fmla="*/ f329 f209 1"/>
                                    <a:gd name="f385" fmla="*/ f330 f210 1"/>
                                    <a:gd name="f386" fmla="*/ f331 f209 1"/>
                                    <a:gd name="f387" fmla="*/ f332 f210 1"/>
                                    <a:gd name="f388" fmla="*/ f333 f209 1"/>
                                    <a:gd name="f389" fmla="*/ f334 f210 1"/>
                                    <a:gd name="f390" fmla="*/ f335 f209 1"/>
                                    <a:gd name="f391" fmla="*/ f336 f210 1"/>
                                    <a:gd name="f392" fmla="*/ f337 f209 1"/>
                                    <a:gd name="f393" fmla="*/ f338 f210 1"/>
                                    <a:gd name="f394" fmla="*/ f339 f209 1"/>
                                    <a:gd name="f395" fmla="*/ f340 f210 1"/>
                                    <a:gd name="f396" fmla="*/ f341 f209 1"/>
                                    <a:gd name="f397" fmla="*/ f342 f210 1"/>
                                    <a:gd name="f398" fmla="*/ f343 f209 1"/>
                                    <a:gd name="f399" fmla="*/ f344 f209 1"/>
                                    <a:gd name="f400" fmla="*/ f345 f210 1"/>
                                    <a:gd name="f401" fmla="*/ f346 f209 1"/>
                                    <a:gd name="f402" fmla="*/ f347 f209 1"/>
                                    <a:gd name="f403" fmla="*/ f348 f210 1"/>
                                    <a:gd name="f404" fmla="*/ f349 f209 1"/>
                                    <a:gd name="f405" fmla="*/ f350 f209 1"/>
                                    <a:gd name="f406" fmla="*/ f351 f210 1"/>
                                    <a:gd name="f407" fmla="*/ f352 f209 1"/>
                                    <a:gd name="f408" fmla="*/ f353 f210 1"/>
                                    <a:gd name="f409" fmla="*/ f354 f209 1"/>
                                    <a:gd name="f410" fmla="*/ f355 f210 1"/>
                                    <a:gd name="f411" fmla="*/ f356 f209 1"/>
                                    <a:gd name="f412" fmla="*/ f357 f210 1"/>
                                    <a:gd name="f413" fmla="*/ f358 f209 1"/>
                                    <a:gd name="f414" fmla="*/ f359 f209 1"/>
                                    <a:gd name="f415" fmla="*/ f360 f210 1"/>
                                    <a:gd name="f416" fmla="*/ f361 f210 1"/>
                                    <a:gd name="f417" fmla="*/ f362 f210 1"/>
                                    <a:gd name="f418" fmla="*/ f363 f209 1"/>
                                    <a:gd name="f419" fmla="*/ f364 f210 1"/>
                                    <a:gd name="f420" fmla="*/ f365 f209 1"/>
                                    <a:gd name="f421" fmla="*/ f366 f209 1"/>
                                    <a:gd name="f422" fmla="*/ f367 f210 1"/>
                                    <a:gd name="f423" fmla="*/ f368 f209 1"/>
                                    <a:gd name="f424" fmla="*/ f369 f210 1"/>
                                    <a:gd name="f425" fmla="*/ f370 f210 1"/>
                                    <a:gd name="f426" fmla="*/ f371 f209 1"/>
                                    <a:gd name="f427" fmla="*/ f372 f210 1"/>
                                    <a:gd name="f428" fmla="*/ f373 f210 1"/>
                                    <a:gd name="f429" fmla="*/ f374 f210 1"/>
                                    <a:gd name="f430" fmla="*/ f375 f210 1"/>
                                    <a:gd name="f431" fmla="*/ f376 f209 1"/>
                                    <a:gd name="f432" fmla="*/ f377 f209 1"/>
                                  </a:gdLst>
                                  <a:ahLst/>
                                  <a:cxnLst>
                                    <a:cxn ang="3cd4">
                                      <a:pos x="hc" y="t"/>
                                    </a:cxn>
                                    <a:cxn ang="0">
                                      <a:pos x="r" y="vc"/>
                                    </a:cxn>
                                    <a:cxn ang="cd4">
                                      <a:pos x="hc" y="b"/>
                                    </a:cxn>
                                    <a:cxn ang="cd2">
                                      <a:pos x="l" y="vc"/>
                                    </a:cxn>
                                    <a:cxn ang="f271">
                                      <a:pos x="f382" y="f383"/>
                                    </a:cxn>
                                    <a:cxn ang="f271">
                                      <a:pos x="f384" y="f385"/>
                                    </a:cxn>
                                    <a:cxn ang="f271">
                                      <a:pos x="f386" y="f387"/>
                                    </a:cxn>
                                    <a:cxn ang="f271">
                                      <a:pos x="f388" y="f389"/>
                                    </a:cxn>
                                    <a:cxn ang="f271">
                                      <a:pos x="f390" y="f391"/>
                                    </a:cxn>
                                    <a:cxn ang="f271">
                                      <a:pos x="f392" y="f393"/>
                                    </a:cxn>
                                    <a:cxn ang="f271">
                                      <a:pos x="f394" y="f395"/>
                                    </a:cxn>
                                    <a:cxn ang="f271">
                                      <a:pos x="f396" y="f397"/>
                                    </a:cxn>
                                    <a:cxn ang="f271">
                                      <a:pos x="f398" y="f395"/>
                                    </a:cxn>
                                    <a:cxn ang="f271">
                                      <a:pos x="f399" y="f400"/>
                                    </a:cxn>
                                    <a:cxn ang="f271">
                                      <a:pos x="f401" y="f387"/>
                                    </a:cxn>
                                    <a:cxn ang="f271">
                                      <a:pos x="f402" y="f403"/>
                                    </a:cxn>
                                    <a:cxn ang="f271">
                                      <a:pos x="f404" y="f385"/>
                                    </a:cxn>
                                    <a:cxn ang="f271">
                                      <a:pos x="f405" y="f406"/>
                                    </a:cxn>
                                    <a:cxn ang="f271">
                                      <a:pos x="f407" y="f408"/>
                                    </a:cxn>
                                    <a:cxn ang="f271">
                                      <a:pos x="f409" y="f410"/>
                                    </a:cxn>
                                    <a:cxn ang="f271">
                                      <a:pos x="f411" y="f412"/>
                                    </a:cxn>
                                    <a:cxn ang="f271">
                                      <a:pos x="f413" y="f410"/>
                                    </a:cxn>
                                    <a:cxn ang="f271">
                                      <a:pos x="f411" y="f406"/>
                                    </a:cxn>
                                    <a:cxn ang="f271">
                                      <a:pos x="f414" y="f415"/>
                                    </a:cxn>
                                    <a:cxn ang="f271">
                                      <a:pos x="f405" y="f416"/>
                                    </a:cxn>
                                    <a:cxn ang="f271">
                                      <a:pos x="f404" y="f417"/>
                                    </a:cxn>
                                    <a:cxn ang="f271">
                                      <a:pos x="f418" y="f419"/>
                                    </a:cxn>
                                    <a:cxn ang="f271">
                                      <a:pos x="f420" y="f410"/>
                                    </a:cxn>
                                    <a:cxn ang="f271">
                                      <a:pos x="f421" y="f422"/>
                                    </a:cxn>
                                    <a:cxn ang="f271">
                                      <a:pos x="f423" y="f424"/>
                                    </a:cxn>
                                    <a:cxn ang="f271">
                                      <a:pos x="f421" y="f412"/>
                                    </a:cxn>
                                    <a:cxn ang="f271">
                                      <a:pos x="f411" y="f424"/>
                                    </a:cxn>
                                    <a:cxn ang="f271">
                                      <a:pos x="f409" y="f425"/>
                                    </a:cxn>
                                    <a:cxn ang="f271">
                                      <a:pos x="f426" y="f408"/>
                                    </a:cxn>
                                    <a:cxn ang="f271">
                                      <a:pos x="f414" y="f408"/>
                                    </a:cxn>
                                    <a:cxn ang="f271">
                                      <a:pos x="f405" y="f417"/>
                                    </a:cxn>
                                    <a:cxn ang="f271">
                                      <a:pos x="f405" y="f410"/>
                                    </a:cxn>
                                    <a:cxn ang="f271">
                                      <a:pos x="f414" y="f419"/>
                                    </a:cxn>
                                    <a:cxn ang="f271">
                                      <a:pos x="f405" y="f427"/>
                                    </a:cxn>
                                    <a:cxn ang="f271">
                                      <a:pos x="f423" y="f416"/>
                                    </a:cxn>
                                    <a:cxn ang="f271">
                                      <a:pos x="f421" y="f415"/>
                                    </a:cxn>
                                    <a:cxn ang="f271">
                                      <a:pos x="f426" y="f428"/>
                                    </a:cxn>
                                    <a:cxn ang="f271">
                                      <a:pos x="f407" y="f415"/>
                                    </a:cxn>
                                    <a:cxn ang="f271">
                                      <a:pos x="f420" y="f429"/>
                                    </a:cxn>
                                    <a:cxn ang="f271">
                                      <a:pos x="f405" y="f408"/>
                                    </a:cxn>
                                    <a:cxn ang="f271">
                                      <a:pos x="f404" y="f419"/>
                                    </a:cxn>
                                    <a:cxn ang="f271">
                                      <a:pos x="f414" y="f422"/>
                                    </a:cxn>
                                    <a:cxn ang="f271">
                                      <a:pos x="f413" y="f430"/>
                                    </a:cxn>
                                    <a:cxn ang="f271">
                                      <a:pos x="f409" y="f424"/>
                                    </a:cxn>
                                    <a:cxn ang="f271">
                                      <a:pos x="f411" y="f430"/>
                                    </a:cxn>
                                    <a:cxn ang="f271">
                                      <a:pos x="f426" y="f415"/>
                                    </a:cxn>
                                    <a:cxn ang="f271">
                                      <a:pos x="f404" y="f408"/>
                                    </a:cxn>
                                    <a:cxn ang="f271">
                                      <a:pos x="f431" y="f422"/>
                                    </a:cxn>
                                    <a:cxn ang="f271">
                                      <a:pos x="f407" y="f412"/>
                                    </a:cxn>
                                    <a:cxn ang="f271">
                                      <a:pos x="f418" y="f424"/>
                                    </a:cxn>
                                    <a:cxn ang="f271">
                                      <a:pos x="f432" y="f408"/>
                                    </a:cxn>
                                    <a:cxn ang="f271">
                                      <a:pos x="f404" y="f410"/>
                                    </a:cxn>
                                  </a:cxnLst>
                                  <a:rect l="f378" t="f381" r="f379" b="f380"/>
                                  <a:pathLst>
                                    <a:path w="1929" h="861">
                                      <a:moveTo>
                                        <a:pt x="f7" y="f9"/>
                                      </a:moveTo>
                                      <a:cubicBezTo>
                                        <a:pt x="f10" y="f11"/>
                                        <a:pt x="f12" y="f13"/>
                                        <a:pt x="f14" y="f15"/>
                                      </a:cubicBezTo>
                                      <a:cubicBezTo>
                                        <a:pt x="f16" y="f17"/>
                                        <a:pt x="f18" y="f19"/>
                                        <a:pt x="f20" y="f21"/>
                                      </a:cubicBezTo>
                                      <a:cubicBezTo>
                                        <a:pt x="f22" y="f23"/>
                                        <a:pt x="f24" y="f25"/>
                                        <a:pt x="f26" y="f27"/>
                                      </a:cubicBezTo>
                                      <a:cubicBezTo>
                                        <a:pt x="f28" y="f3"/>
                                        <a:pt x="f29" y="f30"/>
                                        <a:pt x="f31" y="f32"/>
                                      </a:cubicBezTo>
                                      <a:cubicBezTo>
                                        <a:pt x="f33" y="f34"/>
                                        <a:pt x="f35" y="f36"/>
                                        <a:pt x="f37" y="f38"/>
                                      </a:cubicBezTo>
                                      <a:cubicBezTo>
                                        <a:pt x="f39" y="f40"/>
                                        <a:pt x="f41" y="f42"/>
                                        <a:pt x="f43" y="f44"/>
                                      </a:cubicBezTo>
                                      <a:cubicBezTo>
                                        <a:pt x="f45" y="f46"/>
                                        <a:pt x="f47" y="f48"/>
                                        <a:pt x="f49" y="f6"/>
                                      </a:cubicBezTo>
                                      <a:cubicBezTo>
                                        <a:pt x="f50" y="f48"/>
                                        <a:pt x="f51" y="f52"/>
                                        <a:pt x="f53" y="f44"/>
                                      </a:cubicBezTo>
                                      <a:cubicBezTo>
                                        <a:pt x="f54" y="f55"/>
                                        <a:pt x="f56" y="f57"/>
                                        <a:pt x="f58" y="f3"/>
                                      </a:cubicBezTo>
                                      <a:cubicBezTo>
                                        <a:pt x="f59" y="f60"/>
                                        <a:pt x="f61" y="f62"/>
                                        <a:pt x="f63" y="f21"/>
                                      </a:cubicBezTo>
                                      <a:cubicBezTo>
                                        <a:pt x="f64" y="f65"/>
                                        <a:pt x="f66" y="f67"/>
                                        <a:pt x="f68" y="f2"/>
                                      </a:cubicBezTo>
                                      <a:cubicBezTo>
                                        <a:pt x="f69" y="f70"/>
                                        <a:pt x="f71" y="f72"/>
                                        <a:pt x="f17" y="f15"/>
                                      </a:cubicBezTo>
                                      <a:cubicBezTo>
                                        <a:pt x="f73" y="f74"/>
                                        <a:pt x="f75" y="f76"/>
                                        <a:pt x="f77" y="f78"/>
                                      </a:cubicBezTo>
                                      <a:cubicBezTo>
                                        <a:pt x="f79" y="f80"/>
                                        <a:pt x="f81" y="f82"/>
                                        <a:pt x="f83" y="f84"/>
                                      </a:cubicBezTo>
                                      <a:cubicBezTo>
                                        <a:pt x="f85" y="f86"/>
                                        <a:pt x="f87" y="f88"/>
                                        <a:pt x="f89" y="f90"/>
                                      </a:cubicBezTo>
                                      <a:cubicBezTo>
                                        <a:pt x="f91" y="f92"/>
                                        <a:pt x="f93" y="f94"/>
                                        <a:pt x="f95" y="f94"/>
                                      </a:cubicBezTo>
                                      <a:cubicBezTo>
                                        <a:pt x="f96" y="f94"/>
                                        <a:pt x="f97" y="f98"/>
                                        <a:pt x="f97" y="f90"/>
                                      </a:cubicBezTo>
                                      <a:cubicBezTo>
                                        <a:pt x="f97" y="f99"/>
                                        <a:pt x="f100" y="f101"/>
                                        <a:pt x="f95" y="f78"/>
                                      </a:cubicBezTo>
                                      <a:cubicBezTo>
                                        <a:pt x="f3" y="f102"/>
                                        <a:pt x="f6" y="f103"/>
                                        <a:pt x="f104" y="f105"/>
                                      </a:cubicBezTo>
                                      <a:cubicBezTo>
                                        <a:pt x="f106" y="f107"/>
                                        <a:pt x="f108" y="f109"/>
                                        <a:pt x="f77" y="f110"/>
                                      </a:cubicBezTo>
                                      <a:cubicBezTo>
                                        <a:pt x="f111" y="f112"/>
                                        <a:pt x="f113" y="f114"/>
                                        <a:pt x="f17" y="f115"/>
                                      </a:cubicBezTo>
                                      <a:cubicBezTo>
                                        <a:pt x="f116" y="f117"/>
                                        <a:pt x="f69" y="f118"/>
                                        <a:pt x="f119" y="f120"/>
                                      </a:cubicBezTo>
                                      <a:cubicBezTo>
                                        <a:pt x="f121" y="f122"/>
                                        <a:pt x="f123" y="f124"/>
                                        <a:pt x="f125" y="f90"/>
                                      </a:cubicBezTo>
                                      <a:cubicBezTo>
                                        <a:pt x="f126" y="f127"/>
                                        <a:pt x="f128" y="f129"/>
                                        <a:pt x="f130" y="f92"/>
                                      </a:cubicBezTo>
                                      <a:cubicBezTo>
                                        <a:pt x="f131" y="f132"/>
                                        <a:pt x="f133" y="f134"/>
                                        <a:pt x="f133" y="f135"/>
                                      </a:cubicBezTo>
                                      <a:cubicBezTo>
                                        <a:pt x="f133" y="f136"/>
                                        <a:pt x="f83" y="f122"/>
                                        <a:pt x="f130" y="f94"/>
                                      </a:cubicBezTo>
                                      <a:cubicBezTo>
                                        <a:pt x="f87" y="f122"/>
                                        <a:pt x="f137" y="f136"/>
                                        <a:pt x="f95" y="f135"/>
                                      </a:cubicBezTo>
                                      <a:cubicBezTo>
                                        <a:pt x="f138" y="f139"/>
                                        <a:pt x="f140" y="f141"/>
                                        <a:pt x="f89" y="f142"/>
                                      </a:cubicBezTo>
                                      <a:cubicBezTo>
                                        <a:pt x="f143" y="f144"/>
                                        <a:pt x="f145" y="f146"/>
                                        <a:pt x="f87" y="f84"/>
                                      </a:cubicBezTo>
                                      <a:cubicBezTo>
                                        <a:pt x="f147" y="f56"/>
                                        <a:pt x="f148" y="f149"/>
                                        <a:pt x="f104" y="f84"/>
                                      </a:cubicBezTo>
                                      <a:cubicBezTo>
                                        <a:pt x="f133" y="f150"/>
                                        <a:pt x="f151" y="f115"/>
                                        <a:pt x="f77" y="f115"/>
                                      </a:cubicBezTo>
                                      <a:cubicBezTo>
                                        <a:pt x="f152" y="f115"/>
                                        <a:pt x="f77" y="f90"/>
                                        <a:pt x="f77" y="f90"/>
                                      </a:cubicBezTo>
                                      <a:cubicBezTo>
                                        <a:pt x="f125" y="f153"/>
                                        <a:pt x="f154" y="f155"/>
                                        <a:pt x="f104" y="f120"/>
                                      </a:cubicBezTo>
                                      <a:cubicBezTo>
                                        <a:pt x="f156" y="f157"/>
                                        <a:pt x="f158" y="f159"/>
                                        <a:pt x="f77" y="f117"/>
                                      </a:cubicBezTo>
                                      <a:cubicBezTo>
                                        <a:pt x="f73" y="f115"/>
                                        <a:pt x="f160" y="f161"/>
                                        <a:pt x="f133" y="f110"/>
                                      </a:cubicBezTo>
                                      <a:cubicBezTo>
                                        <a:pt x="f162" y="f163"/>
                                        <a:pt x="f34" y="f164"/>
                                        <a:pt x="f130" y="f105"/>
                                      </a:cubicBezTo>
                                      <a:cubicBezTo>
                                        <a:pt x="f165" y="f166"/>
                                        <a:pt x="f167" y="f168"/>
                                        <a:pt x="f87" y="f168"/>
                                      </a:cubicBezTo>
                                      <a:cubicBezTo>
                                        <a:pt x="f169" y="f168"/>
                                        <a:pt x="f85" y="f170"/>
                                        <a:pt x="f83" y="f105"/>
                                      </a:cubicBezTo>
                                      <a:cubicBezTo>
                                        <a:pt x="f171" y="f172"/>
                                        <a:pt x="f133" y="f173"/>
                                        <a:pt x="f125" y="f174"/>
                                      </a:cubicBezTo>
                                      <a:cubicBezTo>
                                        <a:pt x="f73" y="f115"/>
                                        <a:pt x="f175" y="f54"/>
                                        <a:pt x="f77" y="f84"/>
                                      </a:cubicBezTo>
                                      <a:cubicBezTo>
                                        <a:pt x="f176" y="f177"/>
                                        <a:pt x="f178" y="f179"/>
                                        <a:pt x="f17" y="f120"/>
                                      </a:cubicBezTo>
                                      <a:cubicBezTo>
                                        <a:pt x="f180" y="f181"/>
                                        <a:pt x="f125" y="f127"/>
                                        <a:pt x="f104" y="f92"/>
                                      </a:cubicBezTo>
                                      <a:cubicBezTo>
                                        <a:pt x="f36" y="f182"/>
                                        <a:pt x="f97" y="f183"/>
                                        <a:pt x="f97" y="f183"/>
                                      </a:cubicBezTo>
                                      <a:cubicBezTo>
                                        <a:pt x="f100" y="f184"/>
                                        <a:pt x="f185" y="f135"/>
                                        <a:pt x="f89" y="f135"/>
                                      </a:cubicBezTo>
                                      <a:cubicBezTo>
                                        <a:pt x="f143" y="f135"/>
                                        <a:pt x="f95" y="f8"/>
                                        <a:pt x="f95" y="f183"/>
                                      </a:cubicBezTo>
                                      <a:cubicBezTo>
                                        <a:pt x="f95" y="f186"/>
                                        <a:pt x="f187" y="f188"/>
                                        <a:pt x="f87" y="f105"/>
                                      </a:cubicBezTo>
                                      <a:cubicBezTo>
                                        <a:pt x="f189" y="f173"/>
                                        <a:pt x="f190" y="f191"/>
                                        <a:pt x="f17" y="f84"/>
                                      </a:cubicBezTo>
                                      <a:cubicBezTo>
                                        <a:pt x="f192" y="f120"/>
                                        <a:pt x="f193" y="f194"/>
                                        <a:pt x="f113" y="f92"/>
                                      </a:cubicBezTo>
                                      <a:cubicBezTo>
                                        <a:pt x="f195" y="f196"/>
                                        <a:pt x="f197" y="f198"/>
                                        <a:pt x="f83" y="f94"/>
                                      </a:cubicBezTo>
                                      <a:cubicBezTo>
                                        <a:pt x="f125" y="f122"/>
                                        <a:pt x="f113" y="f199"/>
                                        <a:pt x="f119" y="f135"/>
                                      </a:cubicBezTo>
                                      <a:cubicBezTo>
                                        <a:pt x="f200" y="f201"/>
                                        <a:pt x="f202" y="f203"/>
                                        <a:pt x="f71" y="f84"/>
                                      </a:cubicBezTo>
                                      <a:cubicBezTo>
                                        <a:pt x="f204" y="f205"/>
                                        <a:pt x="f206" y="f207"/>
                                        <a:pt x="f17" y="f9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8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lIns="0" tIns="0" rIns="0" bIns="0"/>
                            </wps:wsp>
                            <wps:wsp>
                              <wps:cNvPr id="244607615" name="Полилиния 590"/>
                              <wps:cNvSpPr/>
                              <wps:spPr>
                                <a:xfrm>
                                  <a:off x="0" y="0"/>
                                  <a:ext cx="209553" cy="114930"/>
                                </a:xfrm>
                                <a:custGeom>
                                  <a:avLst/>
                                  <a:gdLst>
                                    <a:gd name="f0" fmla="val 10800000"/>
                                    <a:gd name="f1" fmla="val 5400000"/>
                                    <a:gd name="f2" fmla="val 360"/>
                                    <a:gd name="f3" fmla="val 180"/>
                                    <a:gd name="f4" fmla="val w"/>
                                    <a:gd name="f5" fmla="val h"/>
                                    <a:gd name="f6" fmla="val 0"/>
                                    <a:gd name="f7" fmla="val 1929"/>
                                    <a:gd name="f8" fmla="val 861"/>
                                    <a:gd name="f9" fmla="val 580"/>
                                    <a:gd name="f10" fmla="val 1902"/>
                                    <a:gd name="f11" fmla="val 474"/>
                                    <a:gd name="f12" fmla="val 1921"/>
                                    <a:gd name="f13" fmla="val 461"/>
                                    <a:gd name="f14" fmla="val 1829"/>
                                    <a:gd name="f15" fmla="val 400"/>
                                    <a:gd name="f16" fmla="val 1779"/>
                                    <a:gd name="f17" fmla="val 249"/>
                                    <a:gd name="f18" fmla="val 1852"/>
                                    <a:gd name="f19" fmla="val 429"/>
                                    <a:gd name="f20" fmla="val 1749"/>
                                    <a:gd name="f21" fmla="val 300"/>
                                    <a:gd name="f22" fmla="val 1639"/>
                                    <a:gd name="f23" fmla="val 162"/>
                                    <a:gd name="f24" fmla="val 1841"/>
                                    <a:gd name="f25" fmla="val 315"/>
                                    <a:gd name="f26" fmla="val 1669"/>
                                    <a:gd name="f27" fmla="val 200"/>
                                    <a:gd name="f28" fmla="val 1656"/>
                                    <a:gd name="f29" fmla="val 1649"/>
                                    <a:gd name="f30" fmla="val 153"/>
                                    <a:gd name="f31" fmla="val 1629"/>
                                    <a:gd name="f32" fmla="val 140"/>
                                    <a:gd name="f33" fmla="val 1571"/>
                                    <a:gd name="f34" fmla="val 104"/>
                                    <a:gd name="f35" fmla="val 1458"/>
                                    <a:gd name="f36" fmla="val 83"/>
                                    <a:gd name="f37" fmla="val 1389"/>
                                    <a:gd name="f38" fmla="val 60"/>
                                    <a:gd name="f39" fmla="val 1366"/>
                                    <a:gd name="f40" fmla="val 52"/>
                                    <a:gd name="f41" fmla="val 1350"/>
                                    <a:gd name="f42" fmla="val 31"/>
                                    <a:gd name="f43" fmla="val 1329"/>
                                    <a:gd name="f44" fmla="val 20"/>
                                    <a:gd name="f45" fmla="val 1310"/>
                                    <a:gd name="f46" fmla="val 11"/>
                                    <a:gd name="f47" fmla="val 1289"/>
                                    <a:gd name="f48" fmla="val 7"/>
                                    <a:gd name="f49" fmla="val 1269"/>
                                    <a:gd name="f50" fmla="val 1122"/>
                                    <a:gd name="f51" fmla="val 975"/>
                                    <a:gd name="f52" fmla="val 4"/>
                                    <a:gd name="f53" fmla="val 829"/>
                                    <a:gd name="f54" fmla="val 685"/>
                                    <a:gd name="f55" fmla="val 35"/>
                                    <a:gd name="f56" fmla="val 542"/>
                                    <a:gd name="f57" fmla="val 136"/>
                                    <a:gd name="f58" fmla="val 409"/>
                                    <a:gd name="f59" fmla="val 382"/>
                                    <a:gd name="f60" fmla="val 220"/>
                                    <a:gd name="f61" fmla="val 356"/>
                                    <a:gd name="f62" fmla="val 260"/>
                                    <a:gd name="f63" fmla="val 329"/>
                                    <a:gd name="f64" fmla="val 317"/>
                                    <a:gd name="f65" fmla="val 318"/>
                                    <a:gd name="f66" fmla="val 322"/>
                                    <a:gd name="f67" fmla="val 344"/>
                                    <a:gd name="f68" fmla="val 309"/>
                                    <a:gd name="f69" fmla="val 294"/>
                                    <a:gd name="f70" fmla="val 379"/>
                                    <a:gd name="f71" fmla="val 269"/>
                                    <a:gd name="f72" fmla="val 387"/>
                                    <a:gd name="f73" fmla="val 176"/>
                                    <a:gd name="f74" fmla="val 619"/>
                                    <a:gd name="f75" fmla="val 292"/>
                                    <a:gd name="f76" fmla="val 287"/>
                                    <a:gd name="f77" fmla="val 189"/>
                                    <a:gd name="f78" fmla="val 520"/>
                                    <a:gd name="f79" fmla="val 157"/>
                                    <a:gd name="f80" fmla="val 591"/>
                                    <a:gd name="f81" fmla="val 163"/>
                                    <a:gd name="f82" fmla="val 646"/>
                                    <a:gd name="f83" fmla="val 109"/>
                                    <a:gd name="f84" fmla="val 700"/>
                                    <a:gd name="f85" fmla="val 92"/>
                                    <a:gd name="f86" fmla="val 717"/>
                                    <a:gd name="f87" fmla="val 69"/>
                                    <a:gd name="f88" fmla="val 727"/>
                                    <a:gd name="f89" fmla="val 49"/>
                                    <a:gd name="f90" fmla="val 740"/>
                                    <a:gd name="f91" fmla="val 42"/>
                                    <a:gd name="f92" fmla="val 760"/>
                                    <a:gd name="f93" fmla="val 50"/>
                                    <a:gd name="f94" fmla="val 800"/>
                                    <a:gd name="f95" fmla="val 29"/>
                                    <a:gd name="f96" fmla="val 8"/>
                                    <a:gd name="f97" fmla="val 9"/>
                                    <a:gd name="f98" fmla="val 761"/>
                                    <a:gd name="f99" fmla="val 666"/>
                                    <a:gd name="f100" fmla="val 22"/>
                                    <a:gd name="f101" fmla="val 593"/>
                                    <a:gd name="f102" fmla="val 570"/>
                                    <a:gd name="f103" fmla="val 497"/>
                                    <a:gd name="f104" fmla="val 129"/>
                                    <a:gd name="f105" fmla="val 600"/>
                                    <a:gd name="f106" fmla="val 145"/>
                                    <a:gd name="f107" fmla="val 613"/>
                                    <a:gd name="f108" fmla="val 170"/>
                                    <a:gd name="f109" fmla="val 611"/>
                                    <a:gd name="f110" fmla="val 620"/>
                                    <a:gd name="f111" fmla="val 210"/>
                                    <a:gd name="f112" fmla="val 631"/>
                                    <a:gd name="f113" fmla="val 229"/>
                                    <a:gd name="f114" fmla="val 647"/>
                                    <a:gd name="f115" fmla="val 660"/>
                                    <a:gd name="f116" fmla="val 262"/>
                                    <a:gd name="f117" fmla="val 680"/>
                                    <a:gd name="f118" fmla="val 696"/>
                                    <a:gd name="f119" fmla="val 289"/>
                                    <a:gd name="f120" fmla="val 720"/>
                                    <a:gd name="f121" fmla="val 274"/>
                                    <a:gd name="f122" fmla="val 793"/>
                                    <a:gd name="f123" fmla="val 197"/>
                                    <a:gd name="f124" fmla="val 749"/>
                                    <a:gd name="f125" fmla="val 169"/>
                                    <a:gd name="f126" fmla="val 142"/>
                                    <a:gd name="f127" fmla="val 747"/>
                                    <a:gd name="f128" fmla="val 101"/>
                                    <a:gd name="f129" fmla="val 735"/>
                                    <a:gd name="f130" fmla="val 89"/>
                                    <a:gd name="f131" fmla="val 80"/>
                                    <a:gd name="f132" fmla="val 779"/>
                                    <a:gd name="f133" fmla="val 149"/>
                                    <a:gd name="f134" fmla="val 759"/>
                                    <a:gd name="f135" fmla="val 780"/>
                                    <a:gd name="f136" fmla="val 801"/>
                                    <a:gd name="f137" fmla="val 32"/>
                                    <a:gd name="f138" fmla="val 17"/>
                                    <a:gd name="f139" fmla="val 707"/>
                                    <a:gd name="f140" fmla="val 16"/>
                                    <a:gd name="f141" fmla="val 626"/>
                                    <a:gd name="f142" fmla="val 560"/>
                                    <a:gd name="f143" fmla="val 70"/>
                                    <a:gd name="f144" fmla="val 518"/>
                                    <a:gd name="f145" fmla="val 62"/>
                                    <a:gd name="f146" fmla="val 653"/>
                                    <a:gd name="f147" fmla="val 122"/>
                                    <a:gd name="f148" fmla="val 102"/>
                                    <a:gd name="f149" fmla="val 538"/>
                                    <a:gd name="f150" fmla="val 687"/>
                                    <a:gd name="f151" fmla="val 165"/>
                                    <a:gd name="f152" fmla="val 349"/>
                                    <a:gd name="f153" fmla="val 733"/>
                                    <a:gd name="f154" fmla="val 111"/>
                                    <a:gd name="f155" fmla="val 732"/>
                                    <a:gd name="f156" fmla="val 199"/>
                                    <a:gd name="f157" fmla="val 673"/>
                                    <a:gd name="f158" fmla="val 324"/>
                                    <a:gd name="f159" fmla="val 725"/>
                                    <a:gd name="f160" fmla="val 168"/>
                                    <a:gd name="f161" fmla="val 635"/>
                                    <a:gd name="f162" fmla="val 133"/>
                                    <a:gd name="f163" fmla="val 607"/>
                                    <a:gd name="f164" fmla="val 615"/>
                                    <a:gd name="f165" fmla="val 74"/>
                                    <a:gd name="f166" fmla="val 585"/>
                                    <a:gd name="f167" fmla="val 48"/>
                                    <a:gd name="f168" fmla="val 540"/>
                                    <a:gd name="f169" fmla="val 93"/>
                                    <a:gd name="f170" fmla="val 583"/>
                                    <a:gd name="f171" fmla="val 126"/>
                                    <a:gd name="f172" fmla="val 617"/>
                                    <a:gd name="f173" fmla="val 627"/>
                                    <a:gd name="f174" fmla="val 640"/>
                                    <a:gd name="f175" fmla="val 174"/>
                                    <a:gd name="f176" fmla="val 204"/>
                                    <a:gd name="f177" fmla="val 715"/>
                                    <a:gd name="f178" fmla="val 264"/>
                                    <a:gd name="f179" fmla="val 705"/>
                                    <a:gd name="f180" fmla="val 219"/>
                                    <a:gd name="f181" fmla="val 750"/>
                                    <a:gd name="f182" fmla="val 775"/>
                                    <a:gd name="f183" fmla="val 840"/>
                                    <a:gd name="f184" fmla="val 820"/>
                                    <a:gd name="f185" fmla="val 25"/>
                                    <a:gd name="f186" fmla="val 790"/>
                                    <a:gd name="f187" fmla="val 58"/>
                                    <a:gd name="f188" fmla="val 657"/>
                                    <a:gd name="f189" fmla="val 175"/>
                                    <a:gd name="f190" fmla="val 188"/>
                                    <a:gd name="f191" fmla="val 608"/>
                                    <a:gd name="f192" fmla="val 242"/>
                                    <a:gd name="f193" fmla="val 246"/>
                                    <a:gd name="f194" fmla="val 748"/>
                                    <a:gd name="f195" fmla="val 195"/>
                                    <a:gd name="f196" fmla="val 785"/>
                                    <a:gd name="f197" fmla="val 67"/>
                                    <a:gd name="f198" fmla="val 805"/>
                                    <a:gd name="f199" fmla="val 787"/>
                                    <a:gd name="f200" fmla="val 282"/>
                                    <a:gd name="f201" fmla="val 753"/>
                                    <a:gd name="f202" fmla="val 284"/>
                                    <a:gd name="f203" fmla="val 723"/>
                                    <a:gd name="f204" fmla="val 187"/>
                                    <a:gd name="f205" fmla="val 577"/>
                                    <a:gd name="f206" fmla="val 207"/>
                                    <a:gd name="f207" fmla="val 698"/>
                                    <a:gd name="f208" fmla="+- 0 0 -90"/>
                                    <a:gd name="f209" fmla="*/ f4 1 1929"/>
                                    <a:gd name="f210" fmla="*/ f5 1 861"/>
                                    <a:gd name="f211" fmla="val f6"/>
                                    <a:gd name="f212" fmla="val f7"/>
                                    <a:gd name="f213" fmla="val f8"/>
                                    <a:gd name="f214" fmla="*/ f208 f0 1"/>
                                    <a:gd name="f215" fmla="+- f213 0 f211"/>
                                    <a:gd name="f216" fmla="+- f212 0 f211"/>
                                    <a:gd name="f217" fmla="*/ f214 1 f3"/>
                                    <a:gd name="f218" fmla="*/ f216 1 1929"/>
                                    <a:gd name="f219" fmla="*/ f215 1 861"/>
                                    <a:gd name="f220" fmla="*/ 209550 f216 1"/>
                                    <a:gd name="f221" fmla="*/ 77424 f215 1"/>
                                    <a:gd name="f222" fmla="*/ 198687 f216 1"/>
                                    <a:gd name="f223" fmla="*/ 53396 f215 1"/>
                                    <a:gd name="f224" fmla="*/ 189996 f216 1"/>
                                    <a:gd name="f225" fmla="*/ 40047 f215 1"/>
                                    <a:gd name="f226" fmla="*/ 181306 f216 1"/>
                                    <a:gd name="f227" fmla="*/ 26698 f215 1"/>
                                    <a:gd name="f228" fmla="*/ 176961 f216 1"/>
                                    <a:gd name="f229" fmla="*/ 18689 f215 1"/>
                                    <a:gd name="f230" fmla="*/ 150889 f216 1"/>
                                    <a:gd name="f231" fmla="*/ 8009 f215 1"/>
                                    <a:gd name="f232" fmla="*/ 144371 f216 1"/>
                                    <a:gd name="f233" fmla="*/ 2670 f215 1"/>
                                    <a:gd name="f234" fmla="*/ 137853 f216 1"/>
                                    <a:gd name="f235" fmla="*/ 0 f215 1"/>
                                    <a:gd name="f236" fmla="*/ 90055 f216 1"/>
                                    <a:gd name="f237" fmla="*/ 44430 f216 1"/>
                                    <a:gd name="f238" fmla="*/ 24028 f215 1"/>
                                    <a:gd name="f239" fmla="*/ 35740 f216 1"/>
                                    <a:gd name="f240" fmla="*/ 33567 f216 1"/>
                                    <a:gd name="f241" fmla="*/ 48056 f215 1"/>
                                    <a:gd name="f242" fmla="*/ 27049 f216 1"/>
                                    <a:gd name="f243" fmla="*/ 20531 f216 1"/>
                                    <a:gd name="f244" fmla="*/ 69415 f215 1"/>
                                    <a:gd name="f245" fmla="*/ 11841 f216 1"/>
                                    <a:gd name="f246" fmla="*/ 93443 f215 1"/>
                                    <a:gd name="f247" fmla="*/ 5323 f216 1"/>
                                    <a:gd name="f248" fmla="*/ 98783 f215 1"/>
                                    <a:gd name="f249" fmla="*/ 3150 f216 1"/>
                                    <a:gd name="f250" fmla="*/ 106792 f215 1"/>
                                    <a:gd name="f251" fmla="*/ 978 f216 1"/>
                                    <a:gd name="f252" fmla="*/ 14013 f216 1"/>
                                    <a:gd name="f253" fmla="*/ 80094 f215 1"/>
                                    <a:gd name="f254" fmla="*/ 82764 f215 1"/>
                                    <a:gd name="f255" fmla="*/ 88103 f215 1"/>
                                    <a:gd name="f256" fmla="*/ 31394 f216 1"/>
                                    <a:gd name="f257" fmla="*/ 96113 f215 1"/>
                                    <a:gd name="f258" fmla="*/ 18359 f216 1"/>
                                    <a:gd name="f259" fmla="*/ 9668 f216 1"/>
                                    <a:gd name="f260" fmla="*/ 101452 f215 1"/>
                                    <a:gd name="f261" fmla="*/ 16186 f216 1"/>
                                    <a:gd name="f262" fmla="*/ 104122 f215 1"/>
                                    <a:gd name="f263" fmla="*/ 74754 f215 1"/>
                                    <a:gd name="f264" fmla="*/ 7496 f216 1"/>
                                    <a:gd name="f265" fmla="*/ 90773 f215 1"/>
                                    <a:gd name="f266" fmla="*/ 72085 f215 1"/>
                                    <a:gd name="f267" fmla="*/ 85434 f215 1"/>
                                    <a:gd name="f268" fmla="*/ 112132 f215 1"/>
                                    <a:gd name="f269" fmla="*/ 24877 f216 1"/>
                                    <a:gd name="f270" fmla="*/ 29222 f216 1"/>
                                    <a:gd name="f271" fmla="+- f217 0 f1"/>
                                    <a:gd name="f272" fmla="*/ f220 1 1929"/>
                                    <a:gd name="f273" fmla="*/ f221 1 861"/>
                                    <a:gd name="f274" fmla="*/ f222 1 1929"/>
                                    <a:gd name="f275" fmla="*/ f223 1 861"/>
                                    <a:gd name="f276" fmla="*/ f224 1 1929"/>
                                    <a:gd name="f277" fmla="*/ f225 1 861"/>
                                    <a:gd name="f278" fmla="*/ f226 1 1929"/>
                                    <a:gd name="f279" fmla="*/ f227 1 861"/>
                                    <a:gd name="f280" fmla="*/ f228 1 1929"/>
                                    <a:gd name="f281" fmla="*/ f229 1 861"/>
                                    <a:gd name="f282" fmla="*/ f230 1 1929"/>
                                    <a:gd name="f283" fmla="*/ f231 1 861"/>
                                    <a:gd name="f284" fmla="*/ f232 1 1929"/>
                                    <a:gd name="f285" fmla="*/ f233 1 861"/>
                                    <a:gd name="f286" fmla="*/ f234 1 1929"/>
                                    <a:gd name="f287" fmla="*/ f235 1 861"/>
                                    <a:gd name="f288" fmla="*/ f236 1 1929"/>
                                    <a:gd name="f289" fmla="*/ f237 1 1929"/>
                                    <a:gd name="f290" fmla="*/ f238 1 861"/>
                                    <a:gd name="f291" fmla="*/ f239 1 1929"/>
                                    <a:gd name="f292" fmla="*/ f240 1 1929"/>
                                    <a:gd name="f293" fmla="*/ f241 1 861"/>
                                    <a:gd name="f294" fmla="*/ f242 1 1929"/>
                                    <a:gd name="f295" fmla="*/ f243 1 1929"/>
                                    <a:gd name="f296" fmla="*/ f244 1 861"/>
                                    <a:gd name="f297" fmla="*/ f245 1 1929"/>
                                    <a:gd name="f298" fmla="*/ f246 1 861"/>
                                    <a:gd name="f299" fmla="*/ f247 1 1929"/>
                                    <a:gd name="f300" fmla="*/ f248 1 861"/>
                                    <a:gd name="f301" fmla="*/ f249 1 1929"/>
                                    <a:gd name="f302" fmla="*/ f250 1 861"/>
                                    <a:gd name="f303" fmla="*/ f251 1 1929"/>
                                    <a:gd name="f304" fmla="*/ f252 1 1929"/>
                                    <a:gd name="f305" fmla="*/ f253 1 861"/>
                                    <a:gd name="f306" fmla="*/ f254 1 861"/>
                                    <a:gd name="f307" fmla="*/ f255 1 861"/>
                                    <a:gd name="f308" fmla="*/ f256 1 1929"/>
                                    <a:gd name="f309" fmla="*/ f257 1 861"/>
                                    <a:gd name="f310" fmla="*/ f258 1 1929"/>
                                    <a:gd name="f311" fmla="*/ f259 1 1929"/>
                                    <a:gd name="f312" fmla="*/ f260 1 861"/>
                                    <a:gd name="f313" fmla="*/ f261 1 1929"/>
                                    <a:gd name="f314" fmla="*/ f262 1 861"/>
                                    <a:gd name="f315" fmla="*/ f263 1 861"/>
                                    <a:gd name="f316" fmla="*/ f264 1 1929"/>
                                    <a:gd name="f317" fmla="*/ f265 1 861"/>
                                    <a:gd name="f318" fmla="*/ f266 1 861"/>
                                    <a:gd name="f319" fmla="*/ f267 1 861"/>
                                    <a:gd name="f320" fmla="*/ f268 1 861"/>
                                    <a:gd name="f321" fmla="*/ f269 1 1929"/>
                                    <a:gd name="f322" fmla="*/ f270 1 1929"/>
                                    <a:gd name="f323" fmla="*/ 0 1 f218"/>
                                    <a:gd name="f324" fmla="*/ f212 1 f218"/>
                                    <a:gd name="f325" fmla="*/ 0 1 f219"/>
                                    <a:gd name="f326" fmla="*/ f213 1 f219"/>
                                    <a:gd name="f327" fmla="*/ f272 1 f218"/>
                                    <a:gd name="f328" fmla="*/ f273 1 f219"/>
                                    <a:gd name="f329" fmla="*/ f274 1 f218"/>
                                    <a:gd name="f330" fmla="*/ f275 1 f219"/>
                                    <a:gd name="f331" fmla="*/ f276 1 f218"/>
                                    <a:gd name="f332" fmla="*/ f277 1 f219"/>
                                    <a:gd name="f333" fmla="*/ f278 1 f218"/>
                                    <a:gd name="f334" fmla="*/ f279 1 f219"/>
                                    <a:gd name="f335" fmla="*/ f280 1 f218"/>
                                    <a:gd name="f336" fmla="*/ f281 1 f219"/>
                                    <a:gd name="f337" fmla="*/ f282 1 f218"/>
                                    <a:gd name="f338" fmla="*/ f283 1 f219"/>
                                    <a:gd name="f339" fmla="*/ f284 1 f218"/>
                                    <a:gd name="f340" fmla="*/ f285 1 f219"/>
                                    <a:gd name="f341" fmla="*/ f286 1 f218"/>
                                    <a:gd name="f342" fmla="*/ f287 1 f219"/>
                                    <a:gd name="f343" fmla="*/ f288 1 f218"/>
                                    <a:gd name="f344" fmla="*/ f289 1 f218"/>
                                    <a:gd name="f345" fmla="*/ f290 1 f219"/>
                                    <a:gd name="f346" fmla="*/ f291 1 f218"/>
                                    <a:gd name="f347" fmla="*/ f292 1 f218"/>
                                    <a:gd name="f348" fmla="*/ f293 1 f219"/>
                                    <a:gd name="f349" fmla="*/ f294 1 f218"/>
                                    <a:gd name="f350" fmla="*/ f295 1 f218"/>
                                    <a:gd name="f351" fmla="*/ f296 1 f219"/>
                                    <a:gd name="f352" fmla="*/ f297 1 f218"/>
                                    <a:gd name="f353" fmla="*/ f298 1 f219"/>
                                    <a:gd name="f354" fmla="*/ f299 1 f218"/>
                                    <a:gd name="f355" fmla="*/ f300 1 f219"/>
                                    <a:gd name="f356" fmla="*/ f301 1 f218"/>
                                    <a:gd name="f357" fmla="*/ f302 1 f219"/>
                                    <a:gd name="f358" fmla="*/ f303 1 f218"/>
                                    <a:gd name="f359" fmla="*/ f304 1 f218"/>
                                    <a:gd name="f360" fmla="*/ f305 1 f219"/>
                                    <a:gd name="f361" fmla="*/ f306 1 f219"/>
                                    <a:gd name="f362" fmla="*/ f307 1 f219"/>
                                    <a:gd name="f363" fmla="*/ f308 1 f218"/>
                                    <a:gd name="f364" fmla="*/ f309 1 f219"/>
                                    <a:gd name="f365" fmla="*/ f310 1 f218"/>
                                    <a:gd name="f366" fmla="*/ f311 1 f218"/>
                                    <a:gd name="f367" fmla="*/ f312 1 f219"/>
                                    <a:gd name="f368" fmla="*/ f313 1 f218"/>
                                    <a:gd name="f369" fmla="*/ f314 1 f219"/>
                                    <a:gd name="f370" fmla="*/ f315 1 f219"/>
                                    <a:gd name="f371" fmla="*/ f316 1 f218"/>
                                    <a:gd name="f372" fmla="*/ f317 1 f219"/>
                                    <a:gd name="f373" fmla="*/ f318 1 f219"/>
                                    <a:gd name="f374" fmla="*/ f319 1 f219"/>
                                    <a:gd name="f375" fmla="*/ f320 1 f219"/>
                                    <a:gd name="f376" fmla="*/ f321 1 f218"/>
                                    <a:gd name="f377" fmla="*/ f322 1 f218"/>
                                    <a:gd name="f378" fmla="*/ f323 f209 1"/>
                                    <a:gd name="f379" fmla="*/ f324 f209 1"/>
                                    <a:gd name="f380" fmla="*/ f326 f210 1"/>
                                    <a:gd name="f381" fmla="*/ f325 f210 1"/>
                                    <a:gd name="f382" fmla="*/ f327 f209 1"/>
                                    <a:gd name="f383" fmla="*/ f328 f210 1"/>
                                    <a:gd name="f384" fmla="*/ f329 f209 1"/>
                                    <a:gd name="f385" fmla="*/ f330 f210 1"/>
                                    <a:gd name="f386" fmla="*/ f331 f209 1"/>
                                    <a:gd name="f387" fmla="*/ f332 f210 1"/>
                                    <a:gd name="f388" fmla="*/ f333 f209 1"/>
                                    <a:gd name="f389" fmla="*/ f334 f210 1"/>
                                    <a:gd name="f390" fmla="*/ f335 f209 1"/>
                                    <a:gd name="f391" fmla="*/ f336 f210 1"/>
                                    <a:gd name="f392" fmla="*/ f337 f209 1"/>
                                    <a:gd name="f393" fmla="*/ f338 f210 1"/>
                                    <a:gd name="f394" fmla="*/ f339 f209 1"/>
                                    <a:gd name="f395" fmla="*/ f340 f210 1"/>
                                    <a:gd name="f396" fmla="*/ f341 f209 1"/>
                                    <a:gd name="f397" fmla="*/ f342 f210 1"/>
                                    <a:gd name="f398" fmla="*/ f343 f209 1"/>
                                    <a:gd name="f399" fmla="*/ f344 f209 1"/>
                                    <a:gd name="f400" fmla="*/ f345 f210 1"/>
                                    <a:gd name="f401" fmla="*/ f346 f209 1"/>
                                    <a:gd name="f402" fmla="*/ f347 f209 1"/>
                                    <a:gd name="f403" fmla="*/ f348 f210 1"/>
                                    <a:gd name="f404" fmla="*/ f349 f209 1"/>
                                    <a:gd name="f405" fmla="*/ f350 f209 1"/>
                                    <a:gd name="f406" fmla="*/ f351 f210 1"/>
                                    <a:gd name="f407" fmla="*/ f352 f209 1"/>
                                    <a:gd name="f408" fmla="*/ f353 f210 1"/>
                                    <a:gd name="f409" fmla="*/ f354 f209 1"/>
                                    <a:gd name="f410" fmla="*/ f355 f210 1"/>
                                    <a:gd name="f411" fmla="*/ f356 f209 1"/>
                                    <a:gd name="f412" fmla="*/ f357 f210 1"/>
                                    <a:gd name="f413" fmla="*/ f358 f209 1"/>
                                    <a:gd name="f414" fmla="*/ f359 f209 1"/>
                                    <a:gd name="f415" fmla="*/ f360 f210 1"/>
                                    <a:gd name="f416" fmla="*/ f361 f210 1"/>
                                    <a:gd name="f417" fmla="*/ f362 f210 1"/>
                                    <a:gd name="f418" fmla="*/ f363 f209 1"/>
                                    <a:gd name="f419" fmla="*/ f364 f210 1"/>
                                    <a:gd name="f420" fmla="*/ f365 f209 1"/>
                                    <a:gd name="f421" fmla="*/ f366 f209 1"/>
                                    <a:gd name="f422" fmla="*/ f367 f210 1"/>
                                    <a:gd name="f423" fmla="*/ f368 f209 1"/>
                                    <a:gd name="f424" fmla="*/ f369 f210 1"/>
                                    <a:gd name="f425" fmla="*/ f370 f210 1"/>
                                    <a:gd name="f426" fmla="*/ f371 f209 1"/>
                                    <a:gd name="f427" fmla="*/ f372 f210 1"/>
                                    <a:gd name="f428" fmla="*/ f373 f210 1"/>
                                    <a:gd name="f429" fmla="*/ f374 f210 1"/>
                                    <a:gd name="f430" fmla="*/ f375 f210 1"/>
                                    <a:gd name="f431" fmla="*/ f376 f209 1"/>
                                    <a:gd name="f432" fmla="*/ f377 f209 1"/>
                                  </a:gdLst>
                                  <a:ahLst/>
                                  <a:cxnLst>
                                    <a:cxn ang="3cd4">
                                      <a:pos x="hc" y="t"/>
                                    </a:cxn>
                                    <a:cxn ang="0">
                                      <a:pos x="r" y="vc"/>
                                    </a:cxn>
                                    <a:cxn ang="cd4">
                                      <a:pos x="hc" y="b"/>
                                    </a:cxn>
                                    <a:cxn ang="cd2">
                                      <a:pos x="l" y="vc"/>
                                    </a:cxn>
                                    <a:cxn ang="f271">
                                      <a:pos x="f382" y="f383"/>
                                    </a:cxn>
                                    <a:cxn ang="f271">
                                      <a:pos x="f384" y="f385"/>
                                    </a:cxn>
                                    <a:cxn ang="f271">
                                      <a:pos x="f386" y="f387"/>
                                    </a:cxn>
                                    <a:cxn ang="f271">
                                      <a:pos x="f388" y="f389"/>
                                    </a:cxn>
                                    <a:cxn ang="f271">
                                      <a:pos x="f390" y="f391"/>
                                    </a:cxn>
                                    <a:cxn ang="f271">
                                      <a:pos x="f392" y="f393"/>
                                    </a:cxn>
                                    <a:cxn ang="f271">
                                      <a:pos x="f394" y="f395"/>
                                    </a:cxn>
                                    <a:cxn ang="f271">
                                      <a:pos x="f396" y="f397"/>
                                    </a:cxn>
                                    <a:cxn ang="f271">
                                      <a:pos x="f398" y="f395"/>
                                    </a:cxn>
                                    <a:cxn ang="f271">
                                      <a:pos x="f399" y="f400"/>
                                    </a:cxn>
                                    <a:cxn ang="f271">
                                      <a:pos x="f401" y="f387"/>
                                    </a:cxn>
                                    <a:cxn ang="f271">
                                      <a:pos x="f402" y="f403"/>
                                    </a:cxn>
                                    <a:cxn ang="f271">
                                      <a:pos x="f404" y="f385"/>
                                    </a:cxn>
                                    <a:cxn ang="f271">
                                      <a:pos x="f405" y="f406"/>
                                    </a:cxn>
                                    <a:cxn ang="f271">
                                      <a:pos x="f407" y="f408"/>
                                    </a:cxn>
                                    <a:cxn ang="f271">
                                      <a:pos x="f409" y="f410"/>
                                    </a:cxn>
                                    <a:cxn ang="f271">
                                      <a:pos x="f411" y="f412"/>
                                    </a:cxn>
                                    <a:cxn ang="f271">
                                      <a:pos x="f413" y="f410"/>
                                    </a:cxn>
                                    <a:cxn ang="f271">
                                      <a:pos x="f411" y="f406"/>
                                    </a:cxn>
                                    <a:cxn ang="f271">
                                      <a:pos x="f414" y="f415"/>
                                    </a:cxn>
                                    <a:cxn ang="f271">
                                      <a:pos x="f405" y="f416"/>
                                    </a:cxn>
                                    <a:cxn ang="f271">
                                      <a:pos x="f404" y="f417"/>
                                    </a:cxn>
                                    <a:cxn ang="f271">
                                      <a:pos x="f418" y="f419"/>
                                    </a:cxn>
                                    <a:cxn ang="f271">
                                      <a:pos x="f420" y="f410"/>
                                    </a:cxn>
                                    <a:cxn ang="f271">
                                      <a:pos x="f421" y="f422"/>
                                    </a:cxn>
                                    <a:cxn ang="f271">
                                      <a:pos x="f423" y="f424"/>
                                    </a:cxn>
                                    <a:cxn ang="f271">
                                      <a:pos x="f421" y="f412"/>
                                    </a:cxn>
                                    <a:cxn ang="f271">
                                      <a:pos x="f411" y="f424"/>
                                    </a:cxn>
                                    <a:cxn ang="f271">
                                      <a:pos x="f409" y="f425"/>
                                    </a:cxn>
                                    <a:cxn ang="f271">
                                      <a:pos x="f426" y="f408"/>
                                    </a:cxn>
                                    <a:cxn ang="f271">
                                      <a:pos x="f414" y="f408"/>
                                    </a:cxn>
                                    <a:cxn ang="f271">
                                      <a:pos x="f405" y="f417"/>
                                    </a:cxn>
                                    <a:cxn ang="f271">
                                      <a:pos x="f405" y="f410"/>
                                    </a:cxn>
                                    <a:cxn ang="f271">
                                      <a:pos x="f414" y="f419"/>
                                    </a:cxn>
                                    <a:cxn ang="f271">
                                      <a:pos x="f405" y="f427"/>
                                    </a:cxn>
                                    <a:cxn ang="f271">
                                      <a:pos x="f423" y="f416"/>
                                    </a:cxn>
                                    <a:cxn ang="f271">
                                      <a:pos x="f421" y="f415"/>
                                    </a:cxn>
                                    <a:cxn ang="f271">
                                      <a:pos x="f426" y="f428"/>
                                    </a:cxn>
                                    <a:cxn ang="f271">
                                      <a:pos x="f407" y="f415"/>
                                    </a:cxn>
                                    <a:cxn ang="f271">
                                      <a:pos x="f420" y="f429"/>
                                    </a:cxn>
                                    <a:cxn ang="f271">
                                      <a:pos x="f405" y="f408"/>
                                    </a:cxn>
                                    <a:cxn ang="f271">
                                      <a:pos x="f404" y="f419"/>
                                    </a:cxn>
                                    <a:cxn ang="f271">
                                      <a:pos x="f414" y="f422"/>
                                    </a:cxn>
                                    <a:cxn ang="f271">
                                      <a:pos x="f413" y="f430"/>
                                    </a:cxn>
                                    <a:cxn ang="f271">
                                      <a:pos x="f409" y="f424"/>
                                    </a:cxn>
                                    <a:cxn ang="f271">
                                      <a:pos x="f411" y="f430"/>
                                    </a:cxn>
                                    <a:cxn ang="f271">
                                      <a:pos x="f426" y="f415"/>
                                    </a:cxn>
                                    <a:cxn ang="f271">
                                      <a:pos x="f404" y="f408"/>
                                    </a:cxn>
                                    <a:cxn ang="f271">
                                      <a:pos x="f431" y="f422"/>
                                    </a:cxn>
                                    <a:cxn ang="f271">
                                      <a:pos x="f407" y="f412"/>
                                    </a:cxn>
                                    <a:cxn ang="f271">
                                      <a:pos x="f418" y="f424"/>
                                    </a:cxn>
                                    <a:cxn ang="f271">
                                      <a:pos x="f432" y="f408"/>
                                    </a:cxn>
                                    <a:cxn ang="f271">
                                      <a:pos x="f404" y="f410"/>
                                    </a:cxn>
                                  </a:cxnLst>
                                  <a:rect l="f378" t="f381" r="f379" b="f380"/>
                                  <a:pathLst>
                                    <a:path w="1929" h="861">
                                      <a:moveTo>
                                        <a:pt x="f7" y="f9"/>
                                      </a:moveTo>
                                      <a:cubicBezTo>
                                        <a:pt x="f10" y="f11"/>
                                        <a:pt x="f12" y="f13"/>
                                        <a:pt x="f14" y="f15"/>
                                      </a:cubicBezTo>
                                      <a:cubicBezTo>
                                        <a:pt x="f16" y="f17"/>
                                        <a:pt x="f18" y="f19"/>
                                        <a:pt x="f20" y="f21"/>
                                      </a:cubicBezTo>
                                      <a:cubicBezTo>
                                        <a:pt x="f22" y="f23"/>
                                        <a:pt x="f24" y="f25"/>
                                        <a:pt x="f26" y="f27"/>
                                      </a:cubicBezTo>
                                      <a:cubicBezTo>
                                        <a:pt x="f28" y="f3"/>
                                        <a:pt x="f29" y="f30"/>
                                        <a:pt x="f31" y="f32"/>
                                      </a:cubicBezTo>
                                      <a:cubicBezTo>
                                        <a:pt x="f33" y="f34"/>
                                        <a:pt x="f35" y="f36"/>
                                        <a:pt x="f37" y="f38"/>
                                      </a:cubicBezTo>
                                      <a:cubicBezTo>
                                        <a:pt x="f39" y="f40"/>
                                        <a:pt x="f41" y="f42"/>
                                        <a:pt x="f43" y="f44"/>
                                      </a:cubicBezTo>
                                      <a:cubicBezTo>
                                        <a:pt x="f45" y="f46"/>
                                        <a:pt x="f47" y="f48"/>
                                        <a:pt x="f49" y="f6"/>
                                      </a:cubicBezTo>
                                      <a:cubicBezTo>
                                        <a:pt x="f50" y="f48"/>
                                        <a:pt x="f51" y="f52"/>
                                        <a:pt x="f53" y="f44"/>
                                      </a:cubicBezTo>
                                      <a:cubicBezTo>
                                        <a:pt x="f54" y="f55"/>
                                        <a:pt x="f56" y="f57"/>
                                        <a:pt x="f58" y="f3"/>
                                      </a:cubicBezTo>
                                      <a:cubicBezTo>
                                        <a:pt x="f59" y="f60"/>
                                        <a:pt x="f61" y="f62"/>
                                        <a:pt x="f63" y="f21"/>
                                      </a:cubicBezTo>
                                      <a:cubicBezTo>
                                        <a:pt x="f64" y="f65"/>
                                        <a:pt x="f66" y="f67"/>
                                        <a:pt x="f68" y="f2"/>
                                      </a:cubicBezTo>
                                      <a:cubicBezTo>
                                        <a:pt x="f69" y="f70"/>
                                        <a:pt x="f71" y="f72"/>
                                        <a:pt x="f17" y="f15"/>
                                      </a:cubicBezTo>
                                      <a:cubicBezTo>
                                        <a:pt x="f73" y="f74"/>
                                        <a:pt x="f75" y="f76"/>
                                        <a:pt x="f77" y="f78"/>
                                      </a:cubicBezTo>
                                      <a:cubicBezTo>
                                        <a:pt x="f79" y="f80"/>
                                        <a:pt x="f81" y="f82"/>
                                        <a:pt x="f83" y="f84"/>
                                      </a:cubicBezTo>
                                      <a:cubicBezTo>
                                        <a:pt x="f85" y="f86"/>
                                        <a:pt x="f87" y="f88"/>
                                        <a:pt x="f89" y="f90"/>
                                      </a:cubicBezTo>
                                      <a:cubicBezTo>
                                        <a:pt x="f91" y="f92"/>
                                        <a:pt x="f93" y="f94"/>
                                        <a:pt x="f95" y="f94"/>
                                      </a:cubicBezTo>
                                      <a:cubicBezTo>
                                        <a:pt x="f96" y="f94"/>
                                        <a:pt x="f97" y="f98"/>
                                        <a:pt x="f97" y="f90"/>
                                      </a:cubicBezTo>
                                      <a:cubicBezTo>
                                        <a:pt x="f97" y="f99"/>
                                        <a:pt x="f100" y="f101"/>
                                        <a:pt x="f95" y="f78"/>
                                      </a:cubicBezTo>
                                      <a:cubicBezTo>
                                        <a:pt x="f3" y="f102"/>
                                        <a:pt x="f6" y="f103"/>
                                        <a:pt x="f104" y="f105"/>
                                      </a:cubicBezTo>
                                      <a:cubicBezTo>
                                        <a:pt x="f106" y="f107"/>
                                        <a:pt x="f108" y="f109"/>
                                        <a:pt x="f77" y="f110"/>
                                      </a:cubicBezTo>
                                      <a:cubicBezTo>
                                        <a:pt x="f111" y="f112"/>
                                        <a:pt x="f113" y="f114"/>
                                        <a:pt x="f17" y="f115"/>
                                      </a:cubicBezTo>
                                      <a:cubicBezTo>
                                        <a:pt x="f116" y="f117"/>
                                        <a:pt x="f69" y="f118"/>
                                        <a:pt x="f119" y="f120"/>
                                      </a:cubicBezTo>
                                      <a:cubicBezTo>
                                        <a:pt x="f121" y="f122"/>
                                        <a:pt x="f123" y="f124"/>
                                        <a:pt x="f125" y="f90"/>
                                      </a:cubicBezTo>
                                      <a:cubicBezTo>
                                        <a:pt x="f126" y="f127"/>
                                        <a:pt x="f128" y="f129"/>
                                        <a:pt x="f130" y="f92"/>
                                      </a:cubicBezTo>
                                      <a:cubicBezTo>
                                        <a:pt x="f131" y="f132"/>
                                        <a:pt x="f133" y="f134"/>
                                        <a:pt x="f133" y="f135"/>
                                      </a:cubicBezTo>
                                      <a:cubicBezTo>
                                        <a:pt x="f133" y="f136"/>
                                        <a:pt x="f83" y="f122"/>
                                        <a:pt x="f130" y="f94"/>
                                      </a:cubicBezTo>
                                      <a:cubicBezTo>
                                        <a:pt x="f87" y="f122"/>
                                        <a:pt x="f137" y="f136"/>
                                        <a:pt x="f95" y="f135"/>
                                      </a:cubicBezTo>
                                      <a:cubicBezTo>
                                        <a:pt x="f138" y="f139"/>
                                        <a:pt x="f140" y="f141"/>
                                        <a:pt x="f89" y="f142"/>
                                      </a:cubicBezTo>
                                      <a:cubicBezTo>
                                        <a:pt x="f143" y="f144"/>
                                        <a:pt x="f145" y="f146"/>
                                        <a:pt x="f87" y="f84"/>
                                      </a:cubicBezTo>
                                      <a:cubicBezTo>
                                        <a:pt x="f147" y="f56"/>
                                        <a:pt x="f148" y="f149"/>
                                        <a:pt x="f104" y="f84"/>
                                      </a:cubicBezTo>
                                      <a:cubicBezTo>
                                        <a:pt x="f133" y="f150"/>
                                        <a:pt x="f151" y="f115"/>
                                        <a:pt x="f77" y="f115"/>
                                      </a:cubicBezTo>
                                      <a:cubicBezTo>
                                        <a:pt x="f152" y="f115"/>
                                        <a:pt x="f77" y="f90"/>
                                        <a:pt x="f77" y="f90"/>
                                      </a:cubicBezTo>
                                      <a:cubicBezTo>
                                        <a:pt x="f125" y="f153"/>
                                        <a:pt x="f154" y="f155"/>
                                        <a:pt x="f104" y="f120"/>
                                      </a:cubicBezTo>
                                      <a:cubicBezTo>
                                        <a:pt x="f156" y="f157"/>
                                        <a:pt x="f158" y="f159"/>
                                        <a:pt x="f77" y="f117"/>
                                      </a:cubicBezTo>
                                      <a:cubicBezTo>
                                        <a:pt x="f73" y="f115"/>
                                        <a:pt x="f160" y="f161"/>
                                        <a:pt x="f133" y="f110"/>
                                      </a:cubicBezTo>
                                      <a:cubicBezTo>
                                        <a:pt x="f162" y="f163"/>
                                        <a:pt x="f34" y="f164"/>
                                        <a:pt x="f130" y="f105"/>
                                      </a:cubicBezTo>
                                      <a:cubicBezTo>
                                        <a:pt x="f165" y="f166"/>
                                        <a:pt x="f167" y="f168"/>
                                        <a:pt x="f87" y="f168"/>
                                      </a:cubicBezTo>
                                      <a:cubicBezTo>
                                        <a:pt x="f169" y="f168"/>
                                        <a:pt x="f85" y="f170"/>
                                        <a:pt x="f83" y="f105"/>
                                      </a:cubicBezTo>
                                      <a:cubicBezTo>
                                        <a:pt x="f171" y="f172"/>
                                        <a:pt x="f133" y="f173"/>
                                        <a:pt x="f125" y="f174"/>
                                      </a:cubicBezTo>
                                      <a:cubicBezTo>
                                        <a:pt x="f73" y="f115"/>
                                        <a:pt x="f175" y="f54"/>
                                        <a:pt x="f77" y="f84"/>
                                      </a:cubicBezTo>
                                      <a:cubicBezTo>
                                        <a:pt x="f176" y="f177"/>
                                        <a:pt x="f178" y="f179"/>
                                        <a:pt x="f17" y="f120"/>
                                      </a:cubicBezTo>
                                      <a:cubicBezTo>
                                        <a:pt x="f180" y="f181"/>
                                        <a:pt x="f125" y="f127"/>
                                        <a:pt x="f104" y="f92"/>
                                      </a:cubicBezTo>
                                      <a:cubicBezTo>
                                        <a:pt x="f36" y="f182"/>
                                        <a:pt x="f97" y="f183"/>
                                        <a:pt x="f97" y="f183"/>
                                      </a:cubicBezTo>
                                      <a:cubicBezTo>
                                        <a:pt x="f100" y="f184"/>
                                        <a:pt x="f185" y="f135"/>
                                        <a:pt x="f89" y="f135"/>
                                      </a:cubicBezTo>
                                      <a:cubicBezTo>
                                        <a:pt x="f143" y="f135"/>
                                        <a:pt x="f95" y="f8"/>
                                        <a:pt x="f95" y="f183"/>
                                      </a:cubicBezTo>
                                      <a:cubicBezTo>
                                        <a:pt x="f95" y="f186"/>
                                        <a:pt x="f187" y="f188"/>
                                        <a:pt x="f87" y="f105"/>
                                      </a:cubicBezTo>
                                      <a:cubicBezTo>
                                        <a:pt x="f189" y="f173"/>
                                        <a:pt x="f190" y="f191"/>
                                        <a:pt x="f17" y="f84"/>
                                      </a:cubicBezTo>
                                      <a:cubicBezTo>
                                        <a:pt x="f192" y="f120"/>
                                        <a:pt x="f193" y="f194"/>
                                        <a:pt x="f113" y="f92"/>
                                      </a:cubicBezTo>
                                      <a:cubicBezTo>
                                        <a:pt x="f195" y="f196"/>
                                        <a:pt x="f197" y="f198"/>
                                        <a:pt x="f83" y="f94"/>
                                      </a:cubicBezTo>
                                      <a:cubicBezTo>
                                        <a:pt x="f125" y="f122"/>
                                        <a:pt x="f113" y="f199"/>
                                        <a:pt x="f119" y="f135"/>
                                      </a:cubicBezTo>
                                      <a:cubicBezTo>
                                        <a:pt x="f200" y="f201"/>
                                        <a:pt x="f202" y="f203"/>
                                        <a:pt x="f71" y="f84"/>
                                      </a:cubicBezTo>
                                      <a:cubicBezTo>
                                        <a:pt x="f204" y="f205"/>
                                        <a:pt x="f206" y="f207"/>
                                        <a:pt x="f17" y="f9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8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 lIns="0" tIns="0" rIns="0" bIns="0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3F416B" id="Группа 2" o:spid="_x0000_s1026" style="position:absolute;margin-left:4.7pt;margin-top:7.55pt;width:69.3pt;height:9.05pt;z-index:251661312" coordsize="8801,114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">
                      <v:shape id="Полилиния 587" o:spid="_x0000_s1027" style="position:absolute;left:6705;width:2096;height:1149;visibility:visible;mso-wrap-style:square;v-text-anchor:top" coordsize="1929,8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 strokeweight=".26467mm">
                        <v:path arrowok="t" o:connecttype="custom" o:connectlocs="104777,0;209553,57465;104777,114930;0,57465;22764039,10334890;21583959,7127529;20639830,5345647;19695809,3563764;19223799,2494688;16391520,1069076;15683451,356403;14975381,0;9782942,356403;4826563,3207361;3882542,5345647;3646483,6414723;2938413,7127529;2230344,9265814;1286323,12473175;578253,13185982;342194,14255058;106243,13185982;342194,9265814;1522274,10691293;2230344,11047696;2938413,11760369;3410423,12829579;1994393,13185982;1050264,13542251;1758333,13898654;1050264,14255058;342194,13898654;578253,9978487;814313,12473175;1522274,12473175;2230344,11760369;2230344,13185982;1522274,12829579;2230344,12116772;1758333,11047696;1050264,10691293;814313,9622217;1286323,10691293;1994393,11404099;2230344,12473175;2938413,12829579;1522274,13542251;106243,14967864;578253,13898654;342194,14967864;814313,10691293;2938413,12473175;2702462,13542251;1286323,14255058;3410423,13898654;3174473,12473175;2938413,13185982" o:connectangles="270,0,90,180,0,0,0,0,0,0,0,0,0,0,0,0,0,0,0,0,0,0,0,0,0,0,0,0,0,0,0,0,0,0,0,0,0,0,0,0,0,0,0,0,0,0,0,0,0,0,0,0,0,0,0,0,0" textboxrect="0,0,1929,861"/>
                      </v:shape>
                      <v:shape id="Полилиния 588" o:spid="_x0000_s1028" style="position:absolute;left:4514;width:2096;height:1149;visibility:visible;mso-wrap-style:square;v-text-anchor:top" coordsize="1929,8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 strokeweight=".26467mm">
                        <v:path arrowok="t" o:connecttype="custom" o:connectlocs="104777,0;209553,57465;104777,114930;0,57465;22764039,10334890;21583959,7127529;20639830,5345647;19695809,3563764;19223799,2494688;16391520,1069076;15683451,356403;14975381,0;9782942,356403;4826563,3207361;3882542,5345647;3646483,6414723;2938413,7127529;2230344,9265814;1286323,12473175;578253,13185982;342194,14255058;106243,13185982;342194,9265814;1522274,10691293;2230344,11047696;2938413,11760369;3410423,12829579;1994393,13185982;1050264,13542251;1758333,13898654;1050264,14255058;342194,13898654;578253,9978487;814313,12473175;1522274,12473175;2230344,11760369;2230344,13185982;1522274,12829579;2230344,12116772;1758333,11047696;1050264,10691293;814313,9622217;1286323,10691293;1994393,11404099;2230344,12473175;2938413,12829579;1522274,13542251;106243,14967864;578253,13898654;342194,14967864;814313,10691293;2938413,12473175;2702462,13542251;1286323,14255058;3410423,13898654;3174473,12473175;2938413,13185982" o:connectangles="270,0,90,180,0,0,0,0,0,0,0,0,0,0,0,0,0,0,0,0,0,0,0,0,0,0,0,0,0,0,0,0,0,0,0,0,0,0,0,0,0,0,0,0,0,0,0,0,0,0,0,0,0,0,0,0,0" textboxrect="0,0,1929,861"/>
                      </v:shape>
                      <v:shape id="Полилиния 589" o:spid="_x0000_s1029" style="position:absolute;left:2190;width:2096;height:1149;visibility:visible;mso-wrap-style:square;v-text-anchor:top" coordsize="1929,8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 strokeweight=".26467mm">
                        <v:path arrowok="t" o:connecttype="custom" o:connectlocs="104777,0;209553,57465;104777,114930;0,57465;22764039,10334890;21583959,7127529;20639830,5345647;19695809,3563764;19223799,2494688;16391520,1069076;15683451,356403;14975381,0;9782942,356403;4826563,3207361;3882542,5345647;3646483,6414723;2938413,7127529;2230344,9265814;1286323,12473175;578253,13185982;342194,14255058;106243,13185982;342194,9265814;1522274,10691293;2230344,11047696;2938413,11760369;3410423,12829579;1994393,13185982;1050264,13542251;1758333,13898654;1050264,14255058;342194,13898654;578253,9978487;814313,12473175;1522274,12473175;2230344,11760369;2230344,13185982;1522274,12829579;2230344,12116772;1758333,11047696;1050264,10691293;814313,9622217;1286323,10691293;1994393,11404099;2230344,12473175;2938413,12829579;1522274,13542251;106243,14967864;578253,13898654;342194,14967864;814313,10691293;2938413,12473175;2702462,13542251;1286323,14255058;3410423,13898654;3174473,12473175;2938413,13185982" o:connectangles="270,0,90,180,0,0,0,0,0,0,0,0,0,0,0,0,0,0,0,0,0,0,0,0,0,0,0,0,0,0,0,0,0,0,0,0,0,0,0,0,0,0,0,0,0,0,0,0,0,0,0,0,0,0,0,0,0" textboxrect="0,0,1929,861"/>
                      </v:shape>
                      <v:shape id="Полилиния 590" o:spid="_x0000_s1030" style="position:absolute;width:2095;height:1149;visibility:visible;mso-wrap-style:square;v-text-anchor:top" coordsize="1929,8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 strokeweight=".26467mm">
                        <v:path arrowok="t" o:connecttype="custom" o:connectlocs="104777,0;209553,57465;104777,114930;0,57465;22764039,10334890;21583959,7127529;20639830,5345647;19695809,3563764;19223799,2494688;16391520,1069076;15683451,356403;14975381,0;9782942,356403;4826563,3207361;3882542,5345647;3646483,6414723;2938413,7127529;2230344,9265814;1286323,12473175;578253,13185982;342194,14255058;106243,13185982;342194,9265814;1522274,10691293;2230344,11047696;2938413,11760369;3410423,12829579;1994393,13185982;1050264,13542251;1758333,13898654;1050264,14255058;342194,13898654;578253,9978487;814313,12473175;1522274,12473175;2230344,11760369;2230344,13185982;1522274,12829579;2230344,12116772;1758333,11047696;1050264,10691293;814313,9622217;1286323,10691293;1994393,11404099;2230344,12473175;2938413,12829579;1522274,13542251;106243,14967864;578253,13898654;342194,14967864;814313,10691293;2938413,12473175;2702462,13542251;1286323,14255058;3410423,13898654;3174473,12473175;2938413,13185982" o:connectangles="270,0,90,180,0,0,0,0,0,0,0,0,0,0,0,0,0,0,0,0,0,0,0,0,0,0,0,0,0,0,0,0,0,0,0,0,0,0,0,0,0,0,0,0,0,0,0,0,0,0,0,0,0,0,0,0,0" textboxrect="0,0,1929,861"/>
                      </v:shape>
                    </v:group>
                  </w:pict>
                </mc:Fallback>
              </mc:AlternateContent>
            </w: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BBABF6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C0C964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tbl>
            <w:tblPr>
              <w:tblW w:w="2493" w:type="dxa"/>
              <w:tblInd w:w="1366" w:type="dxa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  <w:gridCol w:w="277"/>
            </w:tblGrid>
            <w:tr w:rsidR="004B3F2D" w14:paraId="2FFE2A3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324"/>
              </w:trPr>
              <w:tc>
                <w:tcPr>
                  <w:tcW w:w="277" w:type="dxa"/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7FAF70B" w14:textId="77777777" w:rsidR="004B3F2D" w:rsidRDefault="004B3F2D">
                  <w:pPr>
                    <w:jc w:val="center"/>
                    <w:rPr>
                      <w:rFonts w:hint="eastAsia"/>
                      <w:lang w:eastAsia="ru-RU"/>
                    </w:rPr>
                  </w:pPr>
                </w:p>
              </w:tc>
              <w:tc>
                <w:tcPr>
                  <w:tcW w:w="277" w:type="dxa"/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1E42243" w14:textId="77777777" w:rsidR="004B3F2D" w:rsidRDefault="004B3F2D">
                  <w:pPr>
                    <w:suppressAutoHyphens w:val="0"/>
                    <w:jc w:val="center"/>
                    <w:textAlignment w:val="auto"/>
                    <w:rPr>
                      <w:rFonts w:ascii="Times New Roman" w:eastAsia="Times New Roman" w:hAnsi="Times New Roman" w:cs="Times New Roman"/>
                      <w:kern w:val="0"/>
                      <w:lang w:eastAsia="ru-RU" w:bidi="ar-SA"/>
                    </w:rPr>
                  </w:pPr>
                </w:p>
              </w:tc>
              <w:tc>
                <w:tcPr>
                  <w:tcW w:w="277" w:type="dxa"/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8031FD4" w14:textId="77777777" w:rsidR="004B3F2D" w:rsidRDefault="004B3F2D">
                  <w:pPr>
                    <w:suppressAutoHyphens w:val="0"/>
                    <w:jc w:val="center"/>
                    <w:textAlignment w:val="auto"/>
                    <w:rPr>
                      <w:rFonts w:ascii="Times New Roman" w:eastAsia="Times New Roman" w:hAnsi="Times New Roman" w:cs="Times New Roman"/>
                      <w:kern w:val="0"/>
                      <w:lang w:eastAsia="ru-RU" w:bidi="ar-SA"/>
                    </w:rPr>
                  </w:pPr>
                </w:p>
              </w:tc>
              <w:tc>
                <w:tcPr>
                  <w:tcW w:w="277" w:type="dxa"/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AE910C3" w14:textId="77777777" w:rsidR="004B3F2D" w:rsidRDefault="004B3F2D">
                  <w:pPr>
                    <w:suppressAutoHyphens w:val="0"/>
                    <w:jc w:val="center"/>
                    <w:textAlignment w:val="auto"/>
                    <w:rPr>
                      <w:rFonts w:ascii="Times New Roman" w:eastAsia="Times New Roman" w:hAnsi="Times New Roman" w:cs="Times New Roman"/>
                      <w:kern w:val="0"/>
                      <w:lang w:eastAsia="ru-RU" w:bidi="ar-SA"/>
                    </w:rPr>
                  </w:pPr>
                </w:p>
              </w:tc>
              <w:tc>
                <w:tcPr>
                  <w:tcW w:w="277" w:type="dxa"/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A34CF59" w14:textId="77777777" w:rsidR="004B3F2D" w:rsidRDefault="004B3F2D">
                  <w:pPr>
                    <w:suppressAutoHyphens w:val="0"/>
                    <w:jc w:val="center"/>
                    <w:textAlignment w:val="auto"/>
                    <w:rPr>
                      <w:rFonts w:ascii="Times New Roman" w:eastAsia="Times New Roman" w:hAnsi="Times New Roman" w:cs="Times New Roman"/>
                      <w:kern w:val="0"/>
                      <w:lang w:eastAsia="ru-RU" w:bidi="ar-SA"/>
                    </w:rPr>
                  </w:pPr>
                </w:p>
              </w:tc>
              <w:tc>
                <w:tcPr>
                  <w:tcW w:w="277" w:type="dxa"/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703603F" w14:textId="77777777" w:rsidR="004B3F2D" w:rsidRDefault="004B3F2D">
                  <w:pPr>
                    <w:suppressAutoHyphens w:val="0"/>
                    <w:jc w:val="center"/>
                    <w:textAlignment w:val="auto"/>
                    <w:rPr>
                      <w:rFonts w:ascii="Times New Roman" w:eastAsia="Times New Roman" w:hAnsi="Times New Roman" w:cs="Times New Roman"/>
                      <w:kern w:val="0"/>
                      <w:lang w:eastAsia="ru-RU" w:bidi="ar-SA"/>
                    </w:rPr>
                  </w:pPr>
                </w:p>
              </w:tc>
              <w:tc>
                <w:tcPr>
                  <w:tcW w:w="277" w:type="dxa"/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79045B4" w14:textId="77777777" w:rsidR="004B3F2D" w:rsidRDefault="004B3F2D">
                  <w:pPr>
                    <w:suppressAutoHyphens w:val="0"/>
                    <w:jc w:val="center"/>
                    <w:textAlignment w:val="auto"/>
                    <w:rPr>
                      <w:rFonts w:ascii="Times New Roman" w:eastAsia="Times New Roman" w:hAnsi="Times New Roman" w:cs="Times New Roman"/>
                      <w:kern w:val="0"/>
                      <w:lang w:eastAsia="ru-RU" w:bidi="ar-SA"/>
                    </w:rPr>
                  </w:pPr>
                </w:p>
              </w:tc>
              <w:tc>
                <w:tcPr>
                  <w:tcW w:w="277" w:type="dxa"/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4CEC4AF" w14:textId="77777777" w:rsidR="004B3F2D" w:rsidRDefault="004B3F2D">
                  <w:pPr>
                    <w:suppressAutoHyphens w:val="0"/>
                    <w:jc w:val="center"/>
                    <w:textAlignment w:val="auto"/>
                    <w:rPr>
                      <w:rFonts w:ascii="Times New Roman" w:eastAsia="Times New Roman" w:hAnsi="Times New Roman" w:cs="Times New Roman"/>
                      <w:kern w:val="0"/>
                      <w:lang w:eastAsia="ru-RU" w:bidi="ar-SA"/>
                    </w:rPr>
                  </w:pPr>
                </w:p>
              </w:tc>
              <w:tc>
                <w:tcPr>
                  <w:tcW w:w="277" w:type="dxa"/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B5C538D" w14:textId="77777777" w:rsidR="004B3F2D" w:rsidRDefault="004B3F2D">
                  <w:pPr>
                    <w:suppressAutoHyphens w:val="0"/>
                    <w:jc w:val="center"/>
                    <w:textAlignment w:val="auto"/>
                    <w:rPr>
                      <w:rFonts w:ascii="Times New Roman" w:eastAsia="Times New Roman" w:hAnsi="Times New Roman" w:cs="Times New Roman"/>
                      <w:kern w:val="0"/>
                      <w:lang w:eastAsia="ru-RU" w:bidi="ar-SA"/>
                    </w:rPr>
                  </w:pPr>
                </w:p>
              </w:tc>
            </w:tr>
          </w:tbl>
          <w:p w14:paraId="44A6E363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6E3185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6E8C05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FE40FC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0FBA9E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772CA5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15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F88956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Знаковая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B98874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47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B4864F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Беззнаковая</w:t>
            </w:r>
          </w:p>
        </w:tc>
      </w:tr>
      <w:tr w:rsidR="004B3F2D" w14:paraId="4C3B8FBD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59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12CF40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i/>
                <w:kern w:val="0"/>
                <w:lang w:eastAsia="ru-RU" w:bidi="ar-SA"/>
              </w:rPr>
              <w:t>А</w:t>
            </w:r>
            <w:r>
              <w:rPr>
                <w:rFonts w:ascii="Times New Roman" w:eastAsia="Times New Roman" w:hAnsi="Times New Roman" w:cs="Times New Roman"/>
                <w:kern w:val="0"/>
                <w:vertAlign w:val="subscript"/>
                <w:lang w:eastAsia="ru-RU" w:bidi="ar-SA"/>
              </w:rPr>
              <w:t>пр.</w:t>
            </w:r>
          </w:p>
        </w:tc>
        <w:tc>
          <w:tcPr>
            <w:tcW w:w="342" w:type="dxa"/>
            <w:tcBorders>
              <w:righ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A57736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1" w:type="dxa"/>
            <w:tcBorders>
              <w:lef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DB057E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6EB06C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7308F5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2B8429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79D49D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DE5BF5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7AA670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0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4FE7C3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15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7AEBD8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104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B6ACAA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47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0ABE84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104</w:t>
            </w:r>
          </w:p>
        </w:tc>
      </w:tr>
      <w:tr w:rsidR="004B3F2D" w14:paraId="75DEF2D5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591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0631EF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i/>
                <w:kern w:val="0"/>
                <w:lang w:val="en-US" w:eastAsia="ru-RU" w:bidi="ar-SA"/>
              </w:rPr>
              <w:t>B</w:t>
            </w:r>
            <w:r>
              <w:rPr>
                <w:rFonts w:ascii="Times New Roman" w:eastAsia="Times New Roman" w:hAnsi="Times New Roman" w:cs="Times New Roman"/>
                <w:kern w:val="0"/>
                <w:vertAlign w:val="subscript"/>
                <w:lang w:eastAsia="ru-RU" w:bidi="ar-SA"/>
              </w:rPr>
              <w:t>пр.</w:t>
            </w:r>
          </w:p>
        </w:tc>
        <w:tc>
          <w:tcPr>
            <w:tcW w:w="342" w:type="dxa"/>
            <w:tcBorders>
              <w:righ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B6635C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1" w:type="dxa"/>
            <w:tcBorders>
              <w:lef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0E897B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3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BCEAFA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1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8F7AF9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3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6D6991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1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77A19D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0</w:t>
            </w:r>
          </w:p>
        </w:tc>
        <w:tc>
          <w:tcPr>
            <w:tcW w:w="343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7FD7E2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1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89B665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270A7F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156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CA8C42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24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73813D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475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31E304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24</w:t>
            </w:r>
          </w:p>
        </w:tc>
      </w:tr>
      <w:tr w:rsidR="004B3F2D" w14:paraId="00AD8633" w14:textId="77777777">
        <w:tblPrEx>
          <w:tblCellMar>
            <w:top w:w="0" w:type="dxa"/>
            <w:bottom w:w="0" w:type="dxa"/>
          </w:tblCellMar>
        </w:tblPrEx>
        <w:trPr>
          <w:trHeight w:val="360"/>
          <w:jc w:val="center"/>
        </w:trPr>
        <w:tc>
          <w:tcPr>
            <w:tcW w:w="591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16C22E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kern w:val="0"/>
                <w:lang w:eastAsia="ru-RU" w:bidi="ar-SA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kern w:val="0"/>
                <w:vertAlign w:val="subscript"/>
                <w:lang w:eastAsia="ru-RU" w:bidi="ar-SA"/>
              </w:rPr>
              <w:t>до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vertAlign w:val="subscript"/>
                <w:lang w:eastAsia="ru-RU" w:bidi="ar-SA"/>
              </w:rPr>
              <w:t>.</w:t>
            </w:r>
          </w:p>
        </w:tc>
        <w:tc>
          <w:tcPr>
            <w:tcW w:w="342" w:type="dxa"/>
            <w:tcBorders>
              <w:righ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24084C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1</w:t>
            </w:r>
          </w:p>
        </w:tc>
        <w:tc>
          <w:tcPr>
            <w:tcW w:w="341" w:type="dxa"/>
            <w:tcBorders>
              <w:lef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5F1E2E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0</w:t>
            </w:r>
          </w:p>
        </w:tc>
        <w:tc>
          <w:tcPr>
            <w:tcW w:w="343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15AAFE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0</w:t>
            </w:r>
          </w:p>
        </w:tc>
        <w:tc>
          <w:tcPr>
            <w:tcW w:w="341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4DBBC6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0</w:t>
            </w:r>
          </w:p>
        </w:tc>
        <w:tc>
          <w:tcPr>
            <w:tcW w:w="343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296B2E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0</w:t>
            </w:r>
          </w:p>
        </w:tc>
        <w:tc>
          <w:tcPr>
            <w:tcW w:w="341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018BCA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0</w:t>
            </w:r>
          </w:p>
        </w:tc>
        <w:tc>
          <w:tcPr>
            <w:tcW w:w="343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5CBA8C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1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6D517F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0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DC374C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156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42475C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</w:t>
            </w: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128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B86BB6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475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091669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128</w:t>
            </w:r>
          </w:p>
        </w:tc>
      </w:tr>
    </w:tbl>
    <w:p w14:paraId="1C021404" w14:textId="77777777" w:rsidR="004B3F2D" w:rsidRDefault="004B3F2D">
      <w:pPr>
        <w:pStyle w:val="Standard"/>
        <w:rPr>
          <w:rFonts w:hint="eastAsia"/>
        </w:rPr>
      </w:pPr>
    </w:p>
    <w:p w14:paraId="16C6ADDB" w14:textId="77777777" w:rsidR="004B3F2D" w:rsidRDefault="004B3F2D">
      <w:pPr>
        <w:pStyle w:val="Standard"/>
        <w:rPr>
          <w:rFonts w:hint="eastAsia"/>
        </w:rPr>
      </w:pPr>
    </w:p>
    <w:tbl>
      <w:tblPr>
        <w:tblW w:w="6410" w:type="dxa"/>
        <w:tblInd w:w="162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9"/>
        <w:gridCol w:w="1059"/>
        <w:gridCol w:w="1037"/>
        <w:gridCol w:w="1099"/>
        <w:gridCol w:w="1037"/>
        <w:gridCol w:w="1099"/>
      </w:tblGrid>
      <w:tr w:rsidR="004B3F2D" w14:paraId="11D7E2A5" w14:textId="77777777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1079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F0865B7" w14:textId="77777777" w:rsidR="004B3F2D" w:rsidRDefault="00000000">
            <w:pPr>
              <w:pStyle w:val="TableContents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CF = 0</w:t>
            </w:r>
          </w:p>
        </w:tc>
        <w:tc>
          <w:tcPr>
            <w:tcW w:w="1059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032F3AF" w14:textId="77777777" w:rsidR="004B3F2D" w:rsidRDefault="00000000">
            <w:pPr>
              <w:pStyle w:val="TableContents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ZF = 0</w:t>
            </w:r>
          </w:p>
        </w:tc>
        <w:tc>
          <w:tcPr>
            <w:tcW w:w="1037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DBB6CC6" w14:textId="77777777" w:rsidR="004B3F2D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rPr>
                <w:lang w:val="en-US"/>
              </w:rPr>
              <w:t xml:space="preserve">PF = </w:t>
            </w:r>
            <w:r>
              <w:t>1</w:t>
            </w:r>
          </w:p>
        </w:tc>
        <w:tc>
          <w:tcPr>
            <w:tcW w:w="1099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A48A67F" w14:textId="77777777" w:rsidR="004B3F2D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rPr>
                <w:lang w:val="en-US"/>
              </w:rPr>
              <w:t xml:space="preserve">AF = </w:t>
            </w:r>
            <w:r>
              <w:t>1</w:t>
            </w:r>
          </w:p>
        </w:tc>
        <w:tc>
          <w:tcPr>
            <w:tcW w:w="1037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0282351" w14:textId="77777777" w:rsidR="004B3F2D" w:rsidRDefault="00000000">
            <w:pPr>
              <w:pStyle w:val="TableContents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SF = 1</w:t>
            </w:r>
          </w:p>
        </w:tc>
        <w:tc>
          <w:tcPr>
            <w:tcW w:w="1099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EDF9158" w14:textId="77777777" w:rsidR="004B3F2D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rPr>
                <w:lang w:val="en-US"/>
              </w:rPr>
              <w:t xml:space="preserve">OF = </w:t>
            </w:r>
            <w:r>
              <w:t>1</w:t>
            </w:r>
          </w:p>
        </w:tc>
      </w:tr>
    </w:tbl>
    <w:p w14:paraId="221E8938" w14:textId="77777777" w:rsidR="004B3F2D" w:rsidRDefault="00000000">
      <w:pPr>
        <w:pStyle w:val="Standard"/>
        <w:tabs>
          <w:tab w:val="left" w:pos="2480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знаковой интерпретации результат некорректен вследствие возникающего переполнения.</w:t>
      </w:r>
    </w:p>
    <w:p w14:paraId="0882E271" w14:textId="77777777" w:rsidR="004B3F2D" w:rsidRDefault="004B3F2D">
      <w:pPr>
        <w:pStyle w:val="Standard"/>
        <w:tabs>
          <w:tab w:val="left" w:pos="2480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035CC44" w14:textId="77777777" w:rsidR="004B3F2D" w:rsidRDefault="004B3F2D">
      <w:pPr>
        <w:pStyle w:val="Standard"/>
        <w:tabs>
          <w:tab w:val="left" w:pos="2480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6429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1"/>
        <w:gridCol w:w="342"/>
        <w:gridCol w:w="341"/>
        <w:gridCol w:w="343"/>
        <w:gridCol w:w="341"/>
        <w:gridCol w:w="343"/>
        <w:gridCol w:w="341"/>
        <w:gridCol w:w="343"/>
        <w:gridCol w:w="341"/>
        <w:gridCol w:w="236"/>
        <w:gridCol w:w="1156"/>
        <w:gridCol w:w="236"/>
        <w:gridCol w:w="1475"/>
      </w:tblGrid>
      <w:tr w:rsidR="004B3F2D" w14:paraId="5E622CD1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3326" w:type="dxa"/>
            <w:gridSpan w:val="9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E9FD8E" w14:textId="77777777" w:rsidR="004B3F2D" w:rsidRDefault="00000000">
            <w:pPr>
              <w:pStyle w:val="Standard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eastAsia="ru-RU" w:bidi="ar-SA"/>
              </w:rPr>
              <w:t xml:space="preserve">А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eastAsia="ru-RU" w:bidi="ar-SA"/>
              </w:rPr>
              <w:t>&lt;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0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 w:bidi="ar-SA"/>
              </w:rPr>
              <w:t>B</w:t>
            </w:r>
            <w:r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eastAsia="ru-RU" w:bidi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en-US" w:eastAsia="ru-RU" w:bidi="ar-SA"/>
              </w:rPr>
              <w:t>&lt;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0.</w:t>
            </w:r>
          </w:p>
        </w:tc>
        <w:tc>
          <w:tcPr>
            <w:tcW w:w="3103" w:type="dxa"/>
            <w:gridSpan w:val="4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B11AEA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Интерпретации</w:t>
            </w:r>
          </w:p>
        </w:tc>
      </w:tr>
      <w:tr w:rsidR="004B3F2D" w14:paraId="32B6647D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59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5E3566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34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338456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68C1DD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tbl>
            <w:tblPr>
              <w:tblW w:w="6655" w:type="dxa"/>
              <w:tblInd w:w="1378" w:type="dxa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40"/>
              <w:gridCol w:w="740"/>
              <w:gridCol w:w="740"/>
              <w:gridCol w:w="740"/>
              <w:gridCol w:w="739"/>
              <w:gridCol w:w="739"/>
              <w:gridCol w:w="739"/>
              <w:gridCol w:w="739"/>
              <w:gridCol w:w="739"/>
            </w:tblGrid>
            <w:tr w:rsidR="004B3F2D" w14:paraId="67496F1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324"/>
              </w:trPr>
              <w:tc>
                <w:tcPr>
                  <w:tcW w:w="740" w:type="dxa"/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8E22769" w14:textId="77777777" w:rsidR="004B3F2D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9264" behindDoc="0" locked="0" layoutInCell="1" allowOverlap="1" wp14:anchorId="7196F279" wp14:editId="46E0F9CD">
                            <wp:simplePos x="0" y="0"/>
                            <wp:positionH relativeFrom="column">
                              <wp:posOffset>-1569082</wp:posOffset>
                            </wp:positionH>
                            <wp:positionV relativeFrom="paragraph">
                              <wp:posOffset>1271</wp:posOffset>
                            </wp:positionV>
                            <wp:extent cx="1101083" cy="111127"/>
                            <wp:effectExtent l="0" t="0" r="16517" b="15873"/>
                            <wp:wrapNone/>
                            <wp:docPr id="937578843" name="Группа 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101083" cy="111127"/>
                                      <a:chOff x="0" y="0"/>
                                      <a:chExt cx="1101083" cy="111127"/>
                                    </a:xfrm>
                                  </wpg:grpSpPr>
                                  <wpg:grpSp>
                                    <wpg:cNvPr id="693570703" name="Group 110"/>
                                    <wpg:cNvGrpSpPr/>
                                    <wpg:grpSpPr>
                                      <a:xfrm>
                                        <a:off x="222436" y="0"/>
                                        <a:ext cx="878647" cy="111127"/>
                                        <a:chOff x="0" y="0"/>
                                        <a:chExt cx="878647" cy="111127"/>
                                      </a:xfrm>
                                    </wpg:grpSpPr>
                                    <wps:wsp>
                                      <wps:cNvPr id="874494407" name="Freeform 114"/>
                                      <wps:cNvSpPr/>
                                      <wps:spPr>
                                        <a:xfrm>
                                          <a:off x="674745" y="0"/>
                                          <a:ext cx="203902" cy="111127"/>
                                        </a:xfrm>
                                        <a:custGeom>
                                          <a:avLst/>
                                          <a:gdLst>
                                            <a:gd name="f0" fmla="val 10800000"/>
                                            <a:gd name="f1" fmla="val 5400000"/>
                                            <a:gd name="f2" fmla="val 360"/>
                                            <a:gd name="f3" fmla="val 180"/>
                                            <a:gd name="f4" fmla="val w"/>
                                            <a:gd name="f5" fmla="val h"/>
                                            <a:gd name="f6" fmla="val 0"/>
                                            <a:gd name="f7" fmla="val 1929"/>
                                            <a:gd name="f8" fmla="val 861"/>
                                            <a:gd name="f9" fmla="val 580"/>
                                            <a:gd name="f10" fmla="val 1902"/>
                                            <a:gd name="f11" fmla="val 474"/>
                                            <a:gd name="f12" fmla="val 1921"/>
                                            <a:gd name="f13" fmla="val 461"/>
                                            <a:gd name="f14" fmla="val 1829"/>
                                            <a:gd name="f15" fmla="val 400"/>
                                            <a:gd name="f16" fmla="val 1779"/>
                                            <a:gd name="f17" fmla="val 249"/>
                                            <a:gd name="f18" fmla="val 1852"/>
                                            <a:gd name="f19" fmla="val 429"/>
                                            <a:gd name="f20" fmla="val 1749"/>
                                            <a:gd name="f21" fmla="val 300"/>
                                            <a:gd name="f22" fmla="val 1639"/>
                                            <a:gd name="f23" fmla="val 162"/>
                                            <a:gd name="f24" fmla="val 1841"/>
                                            <a:gd name="f25" fmla="val 315"/>
                                            <a:gd name="f26" fmla="val 1669"/>
                                            <a:gd name="f27" fmla="val 200"/>
                                            <a:gd name="f28" fmla="val 1656"/>
                                            <a:gd name="f29" fmla="val 1649"/>
                                            <a:gd name="f30" fmla="val 153"/>
                                            <a:gd name="f31" fmla="val 1629"/>
                                            <a:gd name="f32" fmla="val 140"/>
                                            <a:gd name="f33" fmla="val 1571"/>
                                            <a:gd name="f34" fmla="val 104"/>
                                            <a:gd name="f35" fmla="val 1458"/>
                                            <a:gd name="f36" fmla="val 83"/>
                                            <a:gd name="f37" fmla="val 1389"/>
                                            <a:gd name="f38" fmla="val 60"/>
                                            <a:gd name="f39" fmla="val 1366"/>
                                            <a:gd name="f40" fmla="val 52"/>
                                            <a:gd name="f41" fmla="val 1350"/>
                                            <a:gd name="f42" fmla="val 31"/>
                                            <a:gd name="f43" fmla="val 1329"/>
                                            <a:gd name="f44" fmla="val 20"/>
                                            <a:gd name="f45" fmla="val 1310"/>
                                            <a:gd name="f46" fmla="val 11"/>
                                            <a:gd name="f47" fmla="val 1289"/>
                                            <a:gd name="f48" fmla="val 7"/>
                                            <a:gd name="f49" fmla="val 1269"/>
                                            <a:gd name="f50" fmla="val 1122"/>
                                            <a:gd name="f51" fmla="val 975"/>
                                            <a:gd name="f52" fmla="val 4"/>
                                            <a:gd name="f53" fmla="val 829"/>
                                            <a:gd name="f54" fmla="val 685"/>
                                            <a:gd name="f55" fmla="val 35"/>
                                            <a:gd name="f56" fmla="val 542"/>
                                            <a:gd name="f57" fmla="val 136"/>
                                            <a:gd name="f58" fmla="val 409"/>
                                            <a:gd name="f59" fmla="val 382"/>
                                            <a:gd name="f60" fmla="val 220"/>
                                            <a:gd name="f61" fmla="val 356"/>
                                            <a:gd name="f62" fmla="val 260"/>
                                            <a:gd name="f63" fmla="val 329"/>
                                            <a:gd name="f64" fmla="val 317"/>
                                            <a:gd name="f65" fmla="val 318"/>
                                            <a:gd name="f66" fmla="val 322"/>
                                            <a:gd name="f67" fmla="val 344"/>
                                            <a:gd name="f68" fmla="val 309"/>
                                            <a:gd name="f69" fmla="val 294"/>
                                            <a:gd name="f70" fmla="val 379"/>
                                            <a:gd name="f71" fmla="val 269"/>
                                            <a:gd name="f72" fmla="val 387"/>
                                            <a:gd name="f73" fmla="val 176"/>
                                            <a:gd name="f74" fmla="val 619"/>
                                            <a:gd name="f75" fmla="val 292"/>
                                            <a:gd name="f76" fmla="val 287"/>
                                            <a:gd name="f77" fmla="val 189"/>
                                            <a:gd name="f78" fmla="val 520"/>
                                            <a:gd name="f79" fmla="val 157"/>
                                            <a:gd name="f80" fmla="val 591"/>
                                            <a:gd name="f81" fmla="val 163"/>
                                            <a:gd name="f82" fmla="val 646"/>
                                            <a:gd name="f83" fmla="val 109"/>
                                            <a:gd name="f84" fmla="val 700"/>
                                            <a:gd name="f85" fmla="val 92"/>
                                            <a:gd name="f86" fmla="val 717"/>
                                            <a:gd name="f87" fmla="val 69"/>
                                            <a:gd name="f88" fmla="val 727"/>
                                            <a:gd name="f89" fmla="val 49"/>
                                            <a:gd name="f90" fmla="val 740"/>
                                            <a:gd name="f91" fmla="val 42"/>
                                            <a:gd name="f92" fmla="val 760"/>
                                            <a:gd name="f93" fmla="val 50"/>
                                            <a:gd name="f94" fmla="val 800"/>
                                            <a:gd name="f95" fmla="val 29"/>
                                            <a:gd name="f96" fmla="val 8"/>
                                            <a:gd name="f97" fmla="val 9"/>
                                            <a:gd name="f98" fmla="val 761"/>
                                            <a:gd name="f99" fmla="val 666"/>
                                            <a:gd name="f100" fmla="val 22"/>
                                            <a:gd name="f101" fmla="val 593"/>
                                            <a:gd name="f102" fmla="val 570"/>
                                            <a:gd name="f103" fmla="val 497"/>
                                            <a:gd name="f104" fmla="val 129"/>
                                            <a:gd name="f105" fmla="val 600"/>
                                            <a:gd name="f106" fmla="val 145"/>
                                            <a:gd name="f107" fmla="val 613"/>
                                            <a:gd name="f108" fmla="val 170"/>
                                            <a:gd name="f109" fmla="val 611"/>
                                            <a:gd name="f110" fmla="val 620"/>
                                            <a:gd name="f111" fmla="val 210"/>
                                            <a:gd name="f112" fmla="val 631"/>
                                            <a:gd name="f113" fmla="val 229"/>
                                            <a:gd name="f114" fmla="val 647"/>
                                            <a:gd name="f115" fmla="val 660"/>
                                            <a:gd name="f116" fmla="val 262"/>
                                            <a:gd name="f117" fmla="val 680"/>
                                            <a:gd name="f118" fmla="val 696"/>
                                            <a:gd name="f119" fmla="val 289"/>
                                            <a:gd name="f120" fmla="val 720"/>
                                            <a:gd name="f121" fmla="val 274"/>
                                            <a:gd name="f122" fmla="val 793"/>
                                            <a:gd name="f123" fmla="val 197"/>
                                            <a:gd name="f124" fmla="val 749"/>
                                            <a:gd name="f125" fmla="val 169"/>
                                            <a:gd name="f126" fmla="val 142"/>
                                            <a:gd name="f127" fmla="val 747"/>
                                            <a:gd name="f128" fmla="val 101"/>
                                            <a:gd name="f129" fmla="val 735"/>
                                            <a:gd name="f130" fmla="val 89"/>
                                            <a:gd name="f131" fmla="val 80"/>
                                            <a:gd name="f132" fmla="val 779"/>
                                            <a:gd name="f133" fmla="val 149"/>
                                            <a:gd name="f134" fmla="val 759"/>
                                            <a:gd name="f135" fmla="val 780"/>
                                            <a:gd name="f136" fmla="val 801"/>
                                            <a:gd name="f137" fmla="val 32"/>
                                            <a:gd name="f138" fmla="val 17"/>
                                            <a:gd name="f139" fmla="val 707"/>
                                            <a:gd name="f140" fmla="val 16"/>
                                            <a:gd name="f141" fmla="val 626"/>
                                            <a:gd name="f142" fmla="val 560"/>
                                            <a:gd name="f143" fmla="val 70"/>
                                            <a:gd name="f144" fmla="val 518"/>
                                            <a:gd name="f145" fmla="val 62"/>
                                            <a:gd name="f146" fmla="val 653"/>
                                            <a:gd name="f147" fmla="val 122"/>
                                            <a:gd name="f148" fmla="val 102"/>
                                            <a:gd name="f149" fmla="val 538"/>
                                            <a:gd name="f150" fmla="val 687"/>
                                            <a:gd name="f151" fmla="val 165"/>
                                            <a:gd name="f152" fmla="val 349"/>
                                            <a:gd name="f153" fmla="val 733"/>
                                            <a:gd name="f154" fmla="val 111"/>
                                            <a:gd name="f155" fmla="val 732"/>
                                            <a:gd name="f156" fmla="val 199"/>
                                            <a:gd name="f157" fmla="val 673"/>
                                            <a:gd name="f158" fmla="val 324"/>
                                            <a:gd name="f159" fmla="val 725"/>
                                            <a:gd name="f160" fmla="val 168"/>
                                            <a:gd name="f161" fmla="val 635"/>
                                            <a:gd name="f162" fmla="val 133"/>
                                            <a:gd name="f163" fmla="val 607"/>
                                            <a:gd name="f164" fmla="val 615"/>
                                            <a:gd name="f165" fmla="val 74"/>
                                            <a:gd name="f166" fmla="val 585"/>
                                            <a:gd name="f167" fmla="val 48"/>
                                            <a:gd name="f168" fmla="val 540"/>
                                            <a:gd name="f169" fmla="val 93"/>
                                            <a:gd name="f170" fmla="val 583"/>
                                            <a:gd name="f171" fmla="val 126"/>
                                            <a:gd name="f172" fmla="val 617"/>
                                            <a:gd name="f173" fmla="val 627"/>
                                            <a:gd name="f174" fmla="val 640"/>
                                            <a:gd name="f175" fmla="val 174"/>
                                            <a:gd name="f176" fmla="val 204"/>
                                            <a:gd name="f177" fmla="val 715"/>
                                            <a:gd name="f178" fmla="val 264"/>
                                            <a:gd name="f179" fmla="val 705"/>
                                            <a:gd name="f180" fmla="val 219"/>
                                            <a:gd name="f181" fmla="val 750"/>
                                            <a:gd name="f182" fmla="val 775"/>
                                            <a:gd name="f183" fmla="val 840"/>
                                            <a:gd name="f184" fmla="val 820"/>
                                            <a:gd name="f185" fmla="val 25"/>
                                            <a:gd name="f186" fmla="val 790"/>
                                            <a:gd name="f187" fmla="val 58"/>
                                            <a:gd name="f188" fmla="val 657"/>
                                            <a:gd name="f189" fmla="val 175"/>
                                            <a:gd name="f190" fmla="val 188"/>
                                            <a:gd name="f191" fmla="val 608"/>
                                            <a:gd name="f192" fmla="val 242"/>
                                            <a:gd name="f193" fmla="val 246"/>
                                            <a:gd name="f194" fmla="val 748"/>
                                            <a:gd name="f195" fmla="val 195"/>
                                            <a:gd name="f196" fmla="val 785"/>
                                            <a:gd name="f197" fmla="val 67"/>
                                            <a:gd name="f198" fmla="val 805"/>
                                            <a:gd name="f199" fmla="val 787"/>
                                            <a:gd name="f200" fmla="val 282"/>
                                            <a:gd name="f201" fmla="val 753"/>
                                            <a:gd name="f202" fmla="val 284"/>
                                            <a:gd name="f203" fmla="val 723"/>
                                            <a:gd name="f204" fmla="val 187"/>
                                            <a:gd name="f205" fmla="val 577"/>
                                            <a:gd name="f206" fmla="val 207"/>
                                            <a:gd name="f207" fmla="val 698"/>
                                            <a:gd name="f208" fmla="+- 0 0 -90"/>
                                            <a:gd name="f209" fmla="*/ f4 1 1929"/>
                                            <a:gd name="f210" fmla="*/ f5 1 861"/>
                                            <a:gd name="f211" fmla="val f6"/>
                                            <a:gd name="f212" fmla="val f7"/>
                                            <a:gd name="f213" fmla="val f8"/>
                                            <a:gd name="f214" fmla="*/ f208 f0 1"/>
                                            <a:gd name="f215" fmla="+- f213 0 f211"/>
                                            <a:gd name="f216" fmla="+- f212 0 f211"/>
                                            <a:gd name="f217" fmla="*/ f214 1 f3"/>
                                            <a:gd name="f218" fmla="*/ f216 1 1929"/>
                                            <a:gd name="f219" fmla="*/ f215 1 861"/>
                                            <a:gd name="f220" fmla="*/ 1929 f216 1"/>
                                            <a:gd name="f221" fmla="*/ 580 f215 1"/>
                                            <a:gd name="f222" fmla="*/ 1829 f216 1"/>
                                            <a:gd name="f223" fmla="*/ 400 f215 1"/>
                                            <a:gd name="f224" fmla="*/ 1749 f216 1"/>
                                            <a:gd name="f225" fmla="*/ 300 f215 1"/>
                                            <a:gd name="f226" fmla="*/ 1669 f216 1"/>
                                            <a:gd name="f227" fmla="*/ 200 f215 1"/>
                                            <a:gd name="f228" fmla="*/ 1629 f216 1"/>
                                            <a:gd name="f229" fmla="*/ 140 f215 1"/>
                                            <a:gd name="f230" fmla="*/ 1389 f216 1"/>
                                            <a:gd name="f231" fmla="*/ 60 f215 1"/>
                                            <a:gd name="f232" fmla="*/ 1329 f216 1"/>
                                            <a:gd name="f233" fmla="*/ 20 f215 1"/>
                                            <a:gd name="f234" fmla="*/ 1269 f216 1"/>
                                            <a:gd name="f235" fmla="*/ 0 f215 1"/>
                                            <a:gd name="f236" fmla="*/ 829 f216 1"/>
                                            <a:gd name="f237" fmla="*/ 409 f216 1"/>
                                            <a:gd name="f238" fmla="*/ 180 f215 1"/>
                                            <a:gd name="f239" fmla="*/ 329 f216 1"/>
                                            <a:gd name="f240" fmla="*/ 309 f216 1"/>
                                            <a:gd name="f241" fmla="*/ 360 f215 1"/>
                                            <a:gd name="f242" fmla="*/ 249 f216 1"/>
                                            <a:gd name="f243" fmla="*/ 189 f216 1"/>
                                            <a:gd name="f244" fmla="*/ 520 f215 1"/>
                                            <a:gd name="f245" fmla="*/ 109 f216 1"/>
                                            <a:gd name="f246" fmla="*/ 700 f215 1"/>
                                            <a:gd name="f247" fmla="*/ 49 f216 1"/>
                                            <a:gd name="f248" fmla="*/ 740 f215 1"/>
                                            <a:gd name="f249" fmla="*/ 29 f216 1"/>
                                            <a:gd name="f250" fmla="*/ 800 f215 1"/>
                                            <a:gd name="f251" fmla="*/ 9 f216 1"/>
                                            <a:gd name="f252" fmla="*/ 129 f216 1"/>
                                            <a:gd name="f253" fmla="*/ 600 f215 1"/>
                                            <a:gd name="f254" fmla="*/ 620 f215 1"/>
                                            <a:gd name="f255" fmla="*/ 660 f215 1"/>
                                            <a:gd name="f256" fmla="*/ 289 f216 1"/>
                                            <a:gd name="f257" fmla="*/ 720 f215 1"/>
                                            <a:gd name="f258" fmla="*/ 169 f216 1"/>
                                            <a:gd name="f259" fmla="*/ 89 f216 1"/>
                                            <a:gd name="f260" fmla="*/ 760 f215 1"/>
                                            <a:gd name="f261" fmla="*/ 149 f216 1"/>
                                            <a:gd name="f262" fmla="*/ 780 f215 1"/>
                                            <a:gd name="f263" fmla="*/ 560 f215 1"/>
                                            <a:gd name="f264" fmla="*/ 69 f216 1"/>
                                            <a:gd name="f265" fmla="*/ 680 f215 1"/>
                                            <a:gd name="f266" fmla="*/ 540 f215 1"/>
                                            <a:gd name="f267" fmla="*/ 640 f215 1"/>
                                            <a:gd name="f268" fmla="*/ 840 f215 1"/>
                                            <a:gd name="f269" fmla="*/ 229 f216 1"/>
                                            <a:gd name="f270" fmla="*/ 269 f216 1"/>
                                            <a:gd name="f271" fmla="+- f217 0 f1"/>
                                            <a:gd name="f272" fmla="*/ f220 1 1929"/>
                                            <a:gd name="f273" fmla="*/ f221 1 861"/>
                                            <a:gd name="f274" fmla="*/ f222 1 1929"/>
                                            <a:gd name="f275" fmla="*/ f223 1 861"/>
                                            <a:gd name="f276" fmla="*/ f224 1 1929"/>
                                            <a:gd name="f277" fmla="*/ f225 1 861"/>
                                            <a:gd name="f278" fmla="*/ f226 1 1929"/>
                                            <a:gd name="f279" fmla="*/ f227 1 861"/>
                                            <a:gd name="f280" fmla="*/ f228 1 1929"/>
                                            <a:gd name="f281" fmla="*/ f229 1 861"/>
                                            <a:gd name="f282" fmla="*/ f230 1 1929"/>
                                            <a:gd name="f283" fmla="*/ f231 1 861"/>
                                            <a:gd name="f284" fmla="*/ f232 1 1929"/>
                                            <a:gd name="f285" fmla="*/ f233 1 861"/>
                                            <a:gd name="f286" fmla="*/ f234 1 1929"/>
                                            <a:gd name="f287" fmla="*/ f235 1 861"/>
                                            <a:gd name="f288" fmla="*/ f236 1 1929"/>
                                            <a:gd name="f289" fmla="*/ f237 1 1929"/>
                                            <a:gd name="f290" fmla="*/ f238 1 861"/>
                                            <a:gd name="f291" fmla="*/ f239 1 1929"/>
                                            <a:gd name="f292" fmla="*/ f240 1 1929"/>
                                            <a:gd name="f293" fmla="*/ f241 1 861"/>
                                            <a:gd name="f294" fmla="*/ f242 1 1929"/>
                                            <a:gd name="f295" fmla="*/ f243 1 1929"/>
                                            <a:gd name="f296" fmla="*/ f244 1 861"/>
                                            <a:gd name="f297" fmla="*/ f245 1 1929"/>
                                            <a:gd name="f298" fmla="*/ f246 1 861"/>
                                            <a:gd name="f299" fmla="*/ f247 1 1929"/>
                                            <a:gd name="f300" fmla="*/ f248 1 861"/>
                                            <a:gd name="f301" fmla="*/ f249 1 1929"/>
                                            <a:gd name="f302" fmla="*/ f250 1 861"/>
                                            <a:gd name="f303" fmla="*/ f251 1 1929"/>
                                            <a:gd name="f304" fmla="*/ f252 1 1929"/>
                                            <a:gd name="f305" fmla="*/ f253 1 861"/>
                                            <a:gd name="f306" fmla="*/ f254 1 861"/>
                                            <a:gd name="f307" fmla="*/ f255 1 861"/>
                                            <a:gd name="f308" fmla="*/ f256 1 1929"/>
                                            <a:gd name="f309" fmla="*/ f257 1 861"/>
                                            <a:gd name="f310" fmla="*/ f258 1 1929"/>
                                            <a:gd name="f311" fmla="*/ f259 1 1929"/>
                                            <a:gd name="f312" fmla="*/ f260 1 861"/>
                                            <a:gd name="f313" fmla="*/ f261 1 1929"/>
                                            <a:gd name="f314" fmla="*/ f262 1 861"/>
                                            <a:gd name="f315" fmla="*/ f263 1 861"/>
                                            <a:gd name="f316" fmla="*/ f264 1 1929"/>
                                            <a:gd name="f317" fmla="*/ f265 1 861"/>
                                            <a:gd name="f318" fmla="*/ f266 1 861"/>
                                            <a:gd name="f319" fmla="*/ f267 1 861"/>
                                            <a:gd name="f320" fmla="*/ f268 1 861"/>
                                            <a:gd name="f321" fmla="*/ f269 1 1929"/>
                                            <a:gd name="f322" fmla="*/ f270 1 1929"/>
                                            <a:gd name="f323" fmla="*/ 0 1 f218"/>
                                            <a:gd name="f324" fmla="*/ f212 1 f218"/>
                                            <a:gd name="f325" fmla="*/ 0 1 f219"/>
                                            <a:gd name="f326" fmla="*/ f213 1 f219"/>
                                            <a:gd name="f327" fmla="*/ f272 1 f218"/>
                                            <a:gd name="f328" fmla="*/ f273 1 f219"/>
                                            <a:gd name="f329" fmla="*/ f274 1 f218"/>
                                            <a:gd name="f330" fmla="*/ f275 1 f219"/>
                                            <a:gd name="f331" fmla="*/ f276 1 f218"/>
                                            <a:gd name="f332" fmla="*/ f277 1 f219"/>
                                            <a:gd name="f333" fmla="*/ f278 1 f218"/>
                                            <a:gd name="f334" fmla="*/ f279 1 f219"/>
                                            <a:gd name="f335" fmla="*/ f280 1 f218"/>
                                            <a:gd name="f336" fmla="*/ f281 1 f219"/>
                                            <a:gd name="f337" fmla="*/ f282 1 f218"/>
                                            <a:gd name="f338" fmla="*/ f283 1 f219"/>
                                            <a:gd name="f339" fmla="*/ f284 1 f218"/>
                                            <a:gd name="f340" fmla="*/ f285 1 f219"/>
                                            <a:gd name="f341" fmla="*/ f286 1 f218"/>
                                            <a:gd name="f342" fmla="*/ f287 1 f219"/>
                                            <a:gd name="f343" fmla="*/ f288 1 f218"/>
                                            <a:gd name="f344" fmla="*/ f289 1 f218"/>
                                            <a:gd name="f345" fmla="*/ f290 1 f219"/>
                                            <a:gd name="f346" fmla="*/ f291 1 f218"/>
                                            <a:gd name="f347" fmla="*/ f292 1 f218"/>
                                            <a:gd name="f348" fmla="*/ f293 1 f219"/>
                                            <a:gd name="f349" fmla="*/ f294 1 f218"/>
                                            <a:gd name="f350" fmla="*/ f295 1 f218"/>
                                            <a:gd name="f351" fmla="*/ f296 1 f219"/>
                                            <a:gd name="f352" fmla="*/ f297 1 f218"/>
                                            <a:gd name="f353" fmla="*/ f298 1 f219"/>
                                            <a:gd name="f354" fmla="*/ f299 1 f218"/>
                                            <a:gd name="f355" fmla="*/ f300 1 f219"/>
                                            <a:gd name="f356" fmla="*/ f301 1 f218"/>
                                            <a:gd name="f357" fmla="*/ f302 1 f219"/>
                                            <a:gd name="f358" fmla="*/ f303 1 f218"/>
                                            <a:gd name="f359" fmla="*/ f304 1 f218"/>
                                            <a:gd name="f360" fmla="*/ f305 1 f219"/>
                                            <a:gd name="f361" fmla="*/ f306 1 f219"/>
                                            <a:gd name="f362" fmla="*/ f307 1 f219"/>
                                            <a:gd name="f363" fmla="*/ f308 1 f218"/>
                                            <a:gd name="f364" fmla="*/ f309 1 f219"/>
                                            <a:gd name="f365" fmla="*/ f310 1 f218"/>
                                            <a:gd name="f366" fmla="*/ f311 1 f218"/>
                                            <a:gd name="f367" fmla="*/ f312 1 f219"/>
                                            <a:gd name="f368" fmla="*/ f313 1 f218"/>
                                            <a:gd name="f369" fmla="*/ f314 1 f219"/>
                                            <a:gd name="f370" fmla="*/ f315 1 f219"/>
                                            <a:gd name="f371" fmla="*/ f316 1 f218"/>
                                            <a:gd name="f372" fmla="*/ f317 1 f219"/>
                                            <a:gd name="f373" fmla="*/ f318 1 f219"/>
                                            <a:gd name="f374" fmla="*/ f319 1 f219"/>
                                            <a:gd name="f375" fmla="*/ f320 1 f219"/>
                                            <a:gd name="f376" fmla="*/ f321 1 f218"/>
                                            <a:gd name="f377" fmla="*/ f322 1 f218"/>
                                            <a:gd name="f378" fmla="*/ f323 f209 1"/>
                                            <a:gd name="f379" fmla="*/ f324 f209 1"/>
                                            <a:gd name="f380" fmla="*/ f326 f210 1"/>
                                            <a:gd name="f381" fmla="*/ f325 f210 1"/>
                                            <a:gd name="f382" fmla="*/ f327 f209 1"/>
                                            <a:gd name="f383" fmla="*/ f328 f210 1"/>
                                            <a:gd name="f384" fmla="*/ f329 f209 1"/>
                                            <a:gd name="f385" fmla="*/ f330 f210 1"/>
                                            <a:gd name="f386" fmla="*/ f331 f209 1"/>
                                            <a:gd name="f387" fmla="*/ f332 f210 1"/>
                                            <a:gd name="f388" fmla="*/ f333 f209 1"/>
                                            <a:gd name="f389" fmla="*/ f334 f210 1"/>
                                            <a:gd name="f390" fmla="*/ f335 f209 1"/>
                                            <a:gd name="f391" fmla="*/ f336 f210 1"/>
                                            <a:gd name="f392" fmla="*/ f337 f209 1"/>
                                            <a:gd name="f393" fmla="*/ f338 f210 1"/>
                                            <a:gd name="f394" fmla="*/ f339 f209 1"/>
                                            <a:gd name="f395" fmla="*/ f340 f210 1"/>
                                            <a:gd name="f396" fmla="*/ f341 f209 1"/>
                                            <a:gd name="f397" fmla="*/ f342 f210 1"/>
                                            <a:gd name="f398" fmla="*/ f343 f209 1"/>
                                            <a:gd name="f399" fmla="*/ f344 f209 1"/>
                                            <a:gd name="f400" fmla="*/ f345 f210 1"/>
                                            <a:gd name="f401" fmla="*/ f346 f209 1"/>
                                            <a:gd name="f402" fmla="*/ f347 f209 1"/>
                                            <a:gd name="f403" fmla="*/ f348 f210 1"/>
                                            <a:gd name="f404" fmla="*/ f349 f209 1"/>
                                            <a:gd name="f405" fmla="*/ f350 f209 1"/>
                                            <a:gd name="f406" fmla="*/ f351 f210 1"/>
                                            <a:gd name="f407" fmla="*/ f352 f209 1"/>
                                            <a:gd name="f408" fmla="*/ f353 f210 1"/>
                                            <a:gd name="f409" fmla="*/ f354 f209 1"/>
                                            <a:gd name="f410" fmla="*/ f355 f210 1"/>
                                            <a:gd name="f411" fmla="*/ f356 f209 1"/>
                                            <a:gd name="f412" fmla="*/ f357 f210 1"/>
                                            <a:gd name="f413" fmla="*/ f358 f209 1"/>
                                            <a:gd name="f414" fmla="*/ f359 f209 1"/>
                                            <a:gd name="f415" fmla="*/ f360 f210 1"/>
                                            <a:gd name="f416" fmla="*/ f361 f210 1"/>
                                            <a:gd name="f417" fmla="*/ f362 f210 1"/>
                                            <a:gd name="f418" fmla="*/ f363 f209 1"/>
                                            <a:gd name="f419" fmla="*/ f364 f210 1"/>
                                            <a:gd name="f420" fmla="*/ f365 f209 1"/>
                                            <a:gd name="f421" fmla="*/ f366 f209 1"/>
                                            <a:gd name="f422" fmla="*/ f367 f210 1"/>
                                            <a:gd name="f423" fmla="*/ f368 f209 1"/>
                                            <a:gd name="f424" fmla="*/ f369 f210 1"/>
                                            <a:gd name="f425" fmla="*/ f370 f210 1"/>
                                            <a:gd name="f426" fmla="*/ f371 f209 1"/>
                                            <a:gd name="f427" fmla="*/ f372 f210 1"/>
                                            <a:gd name="f428" fmla="*/ f373 f210 1"/>
                                            <a:gd name="f429" fmla="*/ f374 f210 1"/>
                                            <a:gd name="f430" fmla="*/ f375 f210 1"/>
                                            <a:gd name="f431" fmla="*/ f376 f209 1"/>
                                            <a:gd name="f432" fmla="*/ f377 f209 1"/>
                                          </a:gdLst>
                                          <a:ahLst/>
                                          <a:cxnLst>
                                            <a:cxn ang="3cd4">
                                              <a:pos x="hc" y="t"/>
                                            </a:cxn>
                                            <a:cxn ang="0">
                                              <a:pos x="r" y="vc"/>
                                            </a:cxn>
                                            <a:cxn ang="cd4">
                                              <a:pos x="hc" y="b"/>
                                            </a:cxn>
                                            <a:cxn ang="cd2">
                                              <a:pos x="l" y="vc"/>
                                            </a:cxn>
                                            <a:cxn ang="f271">
                                              <a:pos x="f382" y="f383"/>
                                            </a:cxn>
                                            <a:cxn ang="f271">
                                              <a:pos x="f384" y="f385"/>
                                            </a:cxn>
                                            <a:cxn ang="f271">
                                              <a:pos x="f386" y="f387"/>
                                            </a:cxn>
                                            <a:cxn ang="f271">
                                              <a:pos x="f388" y="f389"/>
                                            </a:cxn>
                                            <a:cxn ang="f271">
                                              <a:pos x="f390" y="f391"/>
                                            </a:cxn>
                                            <a:cxn ang="f271">
                                              <a:pos x="f392" y="f393"/>
                                            </a:cxn>
                                            <a:cxn ang="f271">
                                              <a:pos x="f394" y="f395"/>
                                            </a:cxn>
                                            <a:cxn ang="f271">
                                              <a:pos x="f396" y="f397"/>
                                            </a:cxn>
                                            <a:cxn ang="f271">
                                              <a:pos x="f398" y="f395"/>
                                            </a:cxn>
                                            <a:cxn ang="f271">
                                              <a:pos x="f399" y="f400"/>
                                            </a:cxn>
                                            <a:cxn ang="f271">
                                              <a:pos x="f401" y="f387"/>
                                            </a:cxn>
                                            <a:cxn ang="f271">
                                              <a:pos x="f402" y="f403"/>
                                            </a:cxn>
                                            <a:cxn ang="f271">
                                              <a:pos x="f404" y="f385"/>
                                            </a:cxn>
                                            <a:cxn ang="f271">
                                              <a:pos x="f405" y="f406"/>
                                            </a:cxn>
                                            <a:cxn ang="f271">
                                              <a:pos x="f407" y="f408"/>
                                            </a:cxn>
                                            <a:cxn ang="f271">
                                              <a:pos x="f409" y="f410"/>
                                            </a:cxn>
                                            <a:cxn ang="f271">
                                              <a:pos x="f411" y="f412"/>
                                            </a:cxn>
                                            <a:cxn ang="f271">
                                              <a:pos x="f413" y="f410"/>
                                            </a:cxn>
                                            <a:cxn ang="f271">
                                              <a:pos x="f411" y="f406"/>
                                            </a:cxn>
                                            <a:cxn ang="f271">
                                              <a:pos x="f414" y="f415"/>
                                            </a:cxn>
                                            <a:cxn ang="f271">
                                              <a:pos x="f405" y="f416"/>
                                            </a:cxn>
                                            <a:cxn ang="f271">
                                              <a:pos x="f404" y="f417"/>
                                            </a:cxn>
                                            <a:cxn ang="f271">
                                              <a:pos x="f418" y="f419"/>
                                            </a:cxn>
                                            <a:cxn ang="f271">
                                              <a:pos x="f420" y="f410"/>
                                            </a:cxn>
                                            <a:cxn ang="f271">
                                              <a:pos x="f421" y="f422"/>
                                            </a:cxn>
                                            <a:cxn ang="f271">
                                              <a:pos x="f423" y="f424"/>
                                            </a:cxn>
                                            <a:cxn ang="f271">
                                              <a:pos x="f421" y="f412"/>
                                            </a:cxn>
                                            <a:cxn ang="f271">
                                              <a:pos x="f411" y="f424"/>
                                            </a:cxn>
                                            <a:cxn ang="f271">
                                              <a:pos x="f409" y="f425"/>
                                            </a:cxn>
                                            <a:cxn ang="f271">
                                              <a:pos x="f426" y="f408"/>
                                            </a:cxn>
                                            <a:cxn ang="f271">
                                              <a:pos x="f414" y="f408"/>
                                            </a:cxn>
                                            <a:cxn ang="f271">
                                              <a:pos x="f405" y="f417"/>
                                            </a:cxn>
                                            <a:cxn ang="f271">
                                              <a:pos x="f405" y="f410"/>
                                            </a:cxn>
                                            <a:cxn ang="f271">
                                              <a:pos x="f414" y="f419"/>
                                            </a:cxn>
                                            <a:cxn ang="f271">
                                              <a:pos x="f405" y="f427"/>
                                            </a:cxn>
                                            <a:cxn ang="f271">
                                              <a:pos x="f423" y="f416"/>
                                            </a:cxn>
                                            <a:cxn ang="f271">
                                              <a:pos x="f421" y="f415"/>
                                            </a:cxn>
                                            <a:cxn ang="f271">
                                              <a:pos x="f426" y="f428"/>
                                            </a:cxn>
                                            <a:cxn ang="f271">
                                              <a:pos x="f407" y="f415"/>
                                            </a:cxn>
                                            <a:cxn ang="f271">
                                              <a:pos x="f420" y="f429"/>
                                            </a:cxn>
                                            <a:cxn ang="f271">
                                              <a:pos x="f405" y="f408"/>
                                            </a:cxn>
                                            <a:cxn ang="f271">
                                              <a:pos x="f404" y="f419"/>
                                            </a:cxn>
                                            <a:cxn ang="f271">
                                              <a:pos x="f414" y="f422"/>
                                            </a:cxn>
                                            <a:cxn ang="f271">
                                              <a:pos x="f413" y="f430"/>
                                            </a:cxn>
                                            <a:cxn ang="f271">
                                              <a:pos x="f409" y="f424"/>
                                            </a:cxn>
                                            <a:cxn ang="f271">
                                              <a:pos x="f411" y="f430"/>
                                            </a:cxn>
                                            <a:cxn ang="f271">
                                              <a:pos x="f426" y="f415"/>
                                            </a:cxn>
                                            <a:cxn ang="f271">
                                              <a:pos x="f404" y="f408"/>
                                            </a:cxn>
                                            <a:cxn ang="f271">
                                              <a:pos x="f431" y="f422"/>
                                            </a:cxn>
                                            <a:cxn ang="f271">
                                              <a:pos x="f407" y="f412"/>
                                            </a:cxn>
                                            <a:cxn ang="f271">
                                              <a:pos x="f418" y="f424"/>
                                            </a:cxn>
                                            <a:cxn ang="f271">
                                              <a:pos x="f432" y="f408"/>
                                            </a:cxn>
                                            <a:cxn ang="f271">
                                              <a:pos x="f404" y="f410"/>
                                            </a:cxn>
                                          </a:cxnLst>
                                          <a:rect l="f378" t="f381" r="f379" b="f380"/>
                                          <a:pathLst>
                                            <a:path w="1929" h="861">
                                              <a:moveTo>
                                                <a:pt x="f7" y="f9"/>
                                              </a:moveTo>
                                              <a:cubicBezTo>
                                                <a:pt x="f10" y="f11"/>
                                                <a:pt x="f12" y="f13"/>
                                                <a:pt x="f14" y="f15"/>
                                              </a:cubicBezTo>
                                              <a:cubicBezTo>
                                                <a:pt x="f16" y="f17"/>
                                                <a:pt x="f18" y="f19"/>
                                                <a:pt x="f20" y="f21"/>
                                              </a:cubicBezTo>
                                              <a:cubicBezTo>
                                                <a:pt x="f22" y="f23"/>
                                                <a:pt x="f24" y="f25"/>
                                                <a:pt x="f26" y="f27"/>
                                              </a:cubicBezTo>
                                              <a:cubicBezTo>
                                                <a:pt x="f28" y="f3"/>
                                                <a:pt x="f29" y="f30"/>
                                                <a:pt x="f31" y="f32"/>
                                              </a:cubicBezTo>
                                              <a:cubicBezTo>
                                                <a:pt x="f33" y="f34"/>
                                                <a:pt x="f35" y="f36"/>
                                                <a:pt x="f37" y="f38"/>
                                              </a:cubicBezTo>
                                              <a:cubicBezTo>
                                                <a:pt x="f39" y="f40"/>
                                                <a:pt x="f41" y="f42"/>
                                                <a:pt x="f43" y="f44"/>
                                              </a:cubicBezTo>
                                              <a:cubicBezTo>
                                                <a:pt x="f45" y="f46"/>
                                                <a:pt x="f47" y="f48"/>
                                                <a:pt x="f49" y="f6"/>
                                              </a:cubicBezTo>
                                              <a:cubicBezTo>
                                                <a:pt x="f50" y="f48"/>
                                                <a:pt x="f51" y="f52"/>
                                                <a:pt x="f53" y="f44"/>
                                              </a:cubicBezTo>
                                              <a:cubicBezTo>
                                                <a:pt x="f54" y="f55"/>
                                                <a:pt x="f56" y="f57"/>
                                                <a:pt x="f58" y="f3"/>
                                              </a:cubicBezTo>
                                              <a:cubicBezTo>
                                                <a:pt x="f59" y="f60"/>
                                                <a:pt x="f61" y="f62"/>
                                                <a:pt x="f63" y="f21"/>
                                              </a:cubicBezTo>
                                              <a:cubicBezTo>
                                                <a:pt x="f64" y="f65"/>
                                                <a:pt x="f66" y="f67"/>
                                                <a:pt x="f68" y="f2"/>
                                              </a:cubicBezTo>
                                              <a:cubicBezTo>
                                                <a:pt x="f69" y="f70"/>
                                                <a:pt x="f71" y="f72"/>
                                                <a:pt x="f17" y="f15"/>
                                              </a:cubicBezTo>
                                              <a:cubicBezTo>
                                                <a:pt x="f73" y="f74"/>
                                                <a:pt x="f75" y="f76"/>
                                                <a:pt x="f77" y="f78"/>
                                              </a:cubicBezTo>
                                              <a:cubicBezTo>
                                                <a:pt x="f79" y="f80"/>
                                                <a:pt x="f81" y="f82"/>
                                                <a:pt x="f83" y="f84"/>
                                              </a:cubicBezTo>
                                              <a:cubicBezTo>
                                                <a:pt x="f85" y="f86"/>
                                                <a:pt x="f87" y="f88"/>
                                                <a:pt x="f89" y="f90"/>
                                              </a:cubicBezTo>
                                              <a:cubicBezTo>
                                                <a:pt x="f91" y="f92"/>
                                                <a:pt x="f93" y="f94"/>
                                                <a:pt x="f95" y="f94"/>
                                              </a:cubicBezTo>
                                              <a:cubicBezTo>
                                                <a:pt x="f96" y="f94"/>
                                                <a:pt x="f97" y="f98"/>
                                                <a:pt x="f97" y="f90"/>
                                              </a:cubicBezTo>
                                              <a:cubicBezTo>
                                                <a:pt x="f97" y="f99"/>
                                                <a:pt x="f100" y="f101"/>
                                                <a:pt x="f95" y="f78"/>
                                              </a:cubicBezTo>
                                              <a:cubicBezTo>
                                                <a:pt x="f3" y="f102"/>
                                                <a:pt x="f6" y="f103"/>
                                                <a:pt x="f104" y="f105"/>
                                              </a:cubicBezTo>
                                              <a:cubicBezTo>
                                                <a:pt x="f106" y="f107"/>
                                                <a:pt x="f108" y="f109"/>
                                                <a:pt x="f77" y="f110"/>
                                              </a:cubicBezTo>
                                              <a:cubicBezTo>
                                                <a:pt x="f111" y="f112"/>
                                                <a:pt x="f113" y="f114"/>
                                                <a:pt x="f17" y="f115"/>
                                              </a:cubicBezTo>
                                              <a:cubicBezTo>
                                                <a:pt x="f116" y="f117"/>
                                                <a:pt x="f69" y="f118"/>
                                                <a:pt x="f119" y="f120"/>
                                              </a:cubicBezTo>
                                              <a:cubicBezTo>
                                                <a:pt x="f121" y="f122"/>
                                                <a:pt x="f123" y="f124"/>
                                                <a:pt x="f125" y="f90"/>
                                              </a:cubicBezTo>
                                              <a:cubicBezTo>
                                                <a:pt x="f126" y="f127"/>
                                                <a:pt x="f128" y="f129"/>
                                                <a:pt x="f130" y="f92"/>
                                              </a:cubicBezTo>
                                              <a:cubicBezTo>
                                                <a:pt x="f131" y="f132"/>
                                                <a:pt x="f133" y="f134"/>
                                                <a:pt x="f133" y="f135"/>
                                              </a:cubicBezTo>
                                              <a:cubicBezTo>
                                                <a:pt x="f133" y="f136"/>
                                                <a:pt x="f83" y="f122"/>
                                                <a:pt x="f130" y="f94"/>
                                              </a:cubicBezTo>
                                              <a:cubicBezTo>
                                                <a:pt x="f87" y="f122"/>
                                                <a:pt x="f137" y="f136"/>
                                                <a:pt x="f95" y="f135"/>
                                              </a:cubicBezTo>
                                              <a:cubicBezTo>
                                                <a:pt x="f138" y="f139"/>
                                                <a:pt x="f140" y="f141"/>
                                                <a:pt x="f89" y="f142"/>
                                              </a:cubicBezTo>
                                              <a:cubicBezTo>
                                                <a:pt x="f143" y="f144"/>
                                                <a:pt x="f145" y="f146"/>
                                                <a:pt x="f87" y="f84"/>
                                              </a:cubicBezTo>
                                              <a:cubicBezTo>
                                                <a:pt x="f147" y="f56"/>
                                                <a:pt x="f148" y="f149"/>
                                                <a:pt x="f104" y="f84"/>
                                              </a:cubicBezTo>
                                              <a:cubicBezTo>
                                                <a:pt x="f133" y="f150"/>
                                                <a:pt x="f151" y="f115"/>
                                                <a:pt x="f77" y="f115"/>
                                              </a:cubicBezTo>
                                              <a:cubicBezTo>
                                                <a:pt x="f152" y="f115"/>
                                                <a:pt x="f77" y="f90"/>
                                                <a:pt x="f77" y="f90"/>
                                              </a:cubicBezTo>
                                              <a:cubicBezTo>
                                                <a:pt x="f125" y="f153"/>
                                                <a:pt x="f154" y="f155"/>
                                                <a:pt x="f104" y="f120"/>
                                              </a:cubicBezTo>
                                              <a:cubicBezTo>
                                                <a:pt x="f156" y="f157"/>
                                                <a:pt x="f158" y="f159"/>
                                                <a:pt x="f77" y="f117"/>
                                              </a:cubicBezTo>
                                              <a:cubicBezTo>
                                                <a:pt x="f73" y="f115"/>
                                                <a:pt x="f160" y="f161"/>
                                                <a:pt x="f133" y="f110"/>
                                              </a:cubicBezTo>
                                              <a:cubicBezTo>
                                                <a:pt x="f162" y="f163"/>
                                                <a:pt x="f34" y="f164"/>
                                                <a:pt x="f130" y="f105"/>
                                              </a:cubicBezTo>
                                              <a:cubicBezTo>
                                                <a:pt x="f165" y="f166"/>
                                                <a:pt x="f167" y="f168"/>
                                                <a:pt x="f87" y="f168"/>
                                              </a:cubicBezTo>
                                              <a:cubicBezTo>
                                                <a:pt x="f169" y="f168"/>
                                                <a:pt x="f85" y="f170"/>
                                                <a:pt x="f83" y="f105"/>
                                              </a:cubicBezTo>
                                              <a:cubicBezTo>
                                                <a:pt x="f171" y="f172"/>
                                                <a:pt x="f133" y="f173"/>
                                                <a:pt x="f125" y="f174"/>
                                              </a:cubicBezTo>
                                              <a:cubicBezTo>
                                                <a:pt x="f73" y="f115"/>
                                                <a:pt x="f175" y="f54"/>
                                                <a:pt x="f77" y="f84"/>
                                              </a:cubicBezTo>
                                              <a:cubicBezTo>
                                                <a:pt x="f176" y="f177"/>
                                                <a:pt x="f178" y="f179"/>
                                                <a:pt x="f17" y="f120"/>
                                              </a:cubicBezTo>
                                              <a:cubicBezTo>
                                                <a:pt x="f180" y="f181"/>
                                                <a:pt x="f125" y="f127"/>
                                                <a:pt x="f104" y="f92"/>
                                              </a:cubicBezTo>
                                              <a:cubicBezTo>
                                                <a:pt x="f36" y="f182"/>
                                                <a:pt x="f97" y="f183"/>
                                                <a:pt x="f97" y="f183"/>
                                              </a:cubicBezTo>
                                              <a:cubicBezTo>
                                                <a:pt x="f100" y="f184"/>
                                                <a:pt x="f185" y="f135"/>
                                                <a:pt x="f89" y="f135"/>
                                              </a:cubicBezTo>
                                              <a:cubicBezTo>
                                                <a:pt x="f143" y="f135"/>
                                                <a:pt x="f95" y="f8"/>
                                                <a:pt x="f95" y="f183"/>
                                              </a:cubicBezTo>
                                              <a:cubicBezTo>
                                                <a:pt x="f95" y="f186"/>
                                                <a:pt x="f187" y="f188"/>
                                                <a:pt x="f87" y="f105"/>
                                              </a:cubicBezTo>
                                              <a:cubicBezTo>
                                                <a:pt x="f189" y="f173"/>
                                                <a:pt x="f190" y="f191"/>
                                                <a:pt x="f17" y="f84"/>
                                              </a:cubicBezTo>
                                              <a:cubicBezTo>
                                                <a:pt x="f192" y="f120"/>
                                                <a:pt x="f193" y="f194"/>
                                                <a:pt x="f113" y="f92"/>
                                              </a:cubicBezTo>
                                              <a:cubicBezTo>
                                                <a:pt x="f195" y="f196"/>
                                                <a:pt x="f197" y="f198"/>
                                                <a:pt x="f83" y="f94"/>
                                              </a:cubicBezTo>
                                              <a:cubicBezTo>
                                                <a:pt x="f125" y="f122"/>
                                                <a:pt x="f113" y="f199"/>
                                                <a:pt x="f119" y="f135"/>
                                              </a:cubicBezTo>
                                              <a:cubicBezTo>
                                                <a:pt x="f200" y="f201"/>
                                                <a:pt x="f202" y="f203"/>
                                                <a:pt x="f71" y="f84"/>
                                              </a:cubicBezTo>
                                              <a:cubicBezTo>
                                                <a:pt x="f204" y="f205"/>
                                                <a:pt x="f206" y="f207"/>
                                                <a:pt x="f17" y="f90"/>
                                              </a:cubicBezTo>
                                            </a:path>
                                          </a:pathLst>
                                        </a:custGeom>
                                        <a:noFill/>
                                        <a:ln w="9528" cap="flat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</a:ln>
                                      </wps:spPr>
                                      <wps:bodyPr lIns="0" tIns="0" rIns="0" bIns="0"/>
                                    </wps:wsp>
                                    <wps:wsp>
                                      <wps:cNvPr id="2073105371" name="Freeform 115"/>
                                      <wps:cNvSpPr/>
                                      <wps:spPr>
                                        <a:xfrm>
                                          <a:off x="450452" y="0"/>
                                          <a:ext cx="203902" cy="111127"/>
                                        </a:xfrm>
                                        <a:custGeom>
                                          <a:avLst/>
                                          <a:gdLst>
                                            <a:gd name="f0" fmla="val 10800000"/>
                                            <a:gd name="f1" fmla="val 5400000"/>
                                            <a:gd name="f2" fmla="val 360"/>
                                            <a:gd name="f3" fmla="val 180"/>
                                            <a:gd name="f4" fmla="val w"/>
                                            <a:gd name="f5" fmla="val h"/>
                                            <a:gd name="f6" fmla="val 0"/>
                                            <a:gd name="f7" fmla="val 1929"/>
                                            <a:gd name="f8" fmla="val 861"/>
                                            <a:gd name="f9" fmla="val 580"/>
                                            <a:gd name="f10" fmla="val 1902"/>
                                            <a:gd name="f11" fmla="val 474"/>
                                            <a:gd name="f12" fmla="val 1921"/>
                                            <a:gd name="f13" fmla="val 461"/>
                                            <a:gd name="f14" fmla="val 1829"/>
                                            <a:gd name="f15" fmla="val 400"/>
                                            <a:gd name="f16" fmla="val 1779"/>
                                            <a:gd name="f17" fmla="val 249"/>
                                            <a:gd name="f18" fmla="val 1852"/>
                                            <a:gd name="f19" fmla="val 429"/>
                                            <a:gd name="f20" fmla="val 1749"/>
                                            <a:gd name="f21" fmla="val 300"/>
                                            <a:gd name="f22" fmla="val 1639"/>
                                            <a:gd name="f23" fmla="val 162"/>
                                            <a:gd name="f24" fmla="val 1841"/>
                                            <a:gd name="f25" fmla="val 315"/>
                                            <a:gd name="f26" fmla="val 1669"/>
                                            <a:gd name="f27" fmla="val 200"/>
                                            <a:gd name="f28" fmla="val 1656"/>
                                            <a:gd name="f29" fmla="val 1649"/>
                                            <a:gd name="f30" fmla="val 153"/>
                                            <a:gd name="f31" fmla="val 1629"/>
                                            <a:gd name="f32" fmla="val 140"/>
                                            <a:gd name="f33" fmla="val 1571"/>
                                            <a:gd name="f34" fmla="val 104"/>
                                            <a:gd name="f35" fmla="val 1458"/>
                                            <a:gd name="f36" fmla="val 83"/>
                                            <a:gd name="f37" fmla="val 1389"/>
                                            <a:gd name="f38" fmla="val 60"/>
                                            <a:gd name="f39" fmla="val 1366"/>
                                            <a:gd name="f40" fmla="val 52"/>
                                            <a:gd name="f41" fmla="val 1350"/>
                                            <a:gd name="f42" fmla="val 31"/>
                                            <a:gd name="f43" fmla="val 1329"/>
                                            <a:gd name="f44" fmla="val 20"/>
                                            <a:gd name="f45" fmla="val 1310"/>
                                            <a:gd name="f46" fmla="val 11"/>
                                            <a:gd name="f47" fmla="val 1289"/>
                                            <a:gd name="f48" fmla="val 7"/>
                                            <a:gd name="f49" fmla="val 1269"/>
                                            <a:gd name="f50" fmla="val 1122"/>
                                            <a:gd name="f51" fmla="val 975"/>
                                            <a:gd name="f52" fmla="val 4"/>
                                            <a:gd name="f53" fmla="val 829"/>
                                            <a:gd name="f54" fmla="val 685"/>
                                            <a:gd name="f55" fmla="val 35"/>
                                            <a:gd name="f56" fmla="val 542"/>
                                            <a:gd name="f57" fmla="val 136"/>
                                            <a:gd name="f58" fmla="val 409"/>
                                            <a:gd name="f59" fmla="val 382"/>
                                            <a:gd name="f60" fmla="val 220"/>
                                            <a:gd name="f61" fmla="val 356"/>
                                            <a:gd name="f62" fmla="val 260"/>
                                            <a:gd name="f63" fmla="val 329"/>
                                            <a:gd name="f64" fmla="val 317"/>
                                            <a:gd name="f65" fmla="val 318"/>
                                            <a:gd name="f66" fmla="val 322"/>
                                            <a:gd name="f67" fmla="val 344"/>
                                            <a:gd name="f68" fmla="val 309"/>
                                            <a:gd name="f69" fmla="val 294"/>
                                            <a:gd name="f70" fmla="val 379"/>
                                            <a:gd name="f71" fmla="val 269"/>
                                            <a:gd name="f72" fmla="val 387"/>
                                            <a:gd name="f73" fmla="val 176"/>
                                            <a:gd name="f74" fmla="val 619"/>
                                            <a:gd name="f75" fmla="val 292"/>
                                            <a:gd name="f76" fmla="val 287"/>
                                            <a:gd name="f77" fmla="val 189"/>
                                            <a:gd name="f78" fmla="val 520"/>
                                            <a:gd name="f79" fmla="val 157"/>
                                            <a:gd name="f80" fmla="val 591"/>
                                            <a:gd name="f81" fmla="val 163"/>
                                            <a:gd name="f82" fmla="val 646"/>
                                            <a:gd name="f83" fmla="val 109"/>
                                            <a:gd name="f84" fmla="val 700"/>
                                            <a:gd name="f85" fmla="val 92"/>
                                            <a:gd name="f86" fmla="val 717"/>
                                            <a:gd name="f87" fmla="val 69"/>
                                            <a:gd name="f88" fmla="val 727"/>
                                            <a:gd name="f89" fmla="val 49"/>
                                            <a:gd name="f90" fmla="val 740"/>
                                            <a:gd name="f91" fmla="val 42"/>
                                            <a:gd name="f92" fmla="val 760"/>
                                            <a:gd name="f93" fmla="val 50"/>
                                            <a:gd name="f94" fmla="val 800"/>
                                            <a:gd name="f95" fmla="val 29"/>
                                            <a:gd name="f96" fmla="val 8"/>
                                            <a:gd name="f97" fmla="val 9"/>
                                            <a:gd name="f98" fmla="val 761"/>
                                            <a:gd name="f99" fmla="val 666"/>
                                            <a:gd name="f100" fmla="val 22"/>
                                            <a:gd name="f101" fmla="val 593"/>
                                            <a:gd name="f102" fmla="val 570"/>
                                            <a:gd name="f103" fmla="val 497"/>
                                            <a:gd name="f104" fmla="val 129"/>
                                            <a:gd name="f105" fmla="val 600"/>
                                            <a:gd name="f106" fmla="val 145"/>
                                            <a:gd name="f107" fmla="val 613"/>
                                            <a:gd name="f108" fmla="val 170"/>
                                            <a:gd name="f109" fmla="val 611"/>
                                            <a:gd name="f110" fmla="val 620"/>
                                            <a:gd name="f111" fmla="val 210"/>
                                            <a:gd name="f112" fmla="val 631"/>
                                            <a:gd name="f113" fmla="val 229"/>
                                            <a:gd name="f114" fmla="val 647"/>
                                            <a:gd name="f115" fmla="val 660"/>
                                            <a:gd name="f116" fmla="val 262"/>
                                            <a:gd name="f117" fmla="val 680"/>
                                            <a:gd name="f118" fmla="val 696"/>
                                            <a:gd name="f119" fmla="val 289"/>
                                            <a:gd name="f120" fmla="val 720"/>
                                            <a:gd name="f121" fmla="val 274"/>
                                            <a:gd name="f122" fmla="val 793"/>
                                            <a:gd name="f123" fmla="val 197"/>
                                            <a:gd name="f124" fmla="val 749"/>
                                            <a:gd name="f125" fmla="val 169"/>
                                            <a:gd name="f126" fmla="val 142"/>
                                            <a:gd name="f127" fmla="val 747"/>
                                            <a:gd name="f128" fmla="val 101"/>
                                            <a:gd name="f129" fmla="val 735"/>
                                            <a:gd name="f130" fmla="val 89"/>
                                            <a:gd name="f131" fmla="val 80"/>
                                            <a:gd name="f132" fmla="val 779"/>
                                            <a:gd name="f133" fmla="val 149"/>
                                            <a:gd name="f134" fmla="val 759"/>
                                            <a:gd name="f135" fmla="val 780"/>
                                            <a:gd name="f136" fmla="val 801"/>
                                            <a:gd name="f137" fmla="val 32"/>
                                            <a:gd name="f138" fmla="val 17"/>
                                            <a:gd name="f139" fmla="val 707"/>
                                            <a:gd name="f140" fmla="val 16"/>
                                            <a:gd name="f141" fmla="val 626"/>
                                            <a:gd name="f142" fmla="val 560"/>
                                            <a:gd name="f143" fmla="val 70"/>
                                            <a:gd name="f144" fmla="val 518"/>
                                            <a:gd name="f145" fmla="val 62"/>
                                            <a:gd name="f146" fmla="val 653"/>
                                            <a:gd name="f147" fmla="val 122"/>
                                            <a:gd name="f148" fmla="val 102"/>
                                            <a:gd name="f149" fmla="val 538"/>
                                            <a:gd name="f150" fmla="val 687"/>
                                            <a:gd name="f151" fmla="val 165"/>
                                            <a:gd name="f152" fmla="val 349"/>
                                            <a:gd name="f153" fmla="val 733"/>
                                            <a:gd name="f154" fmla="val 111"/>
                                            <a:gd name="f155" fmla="val 732"/>
                                            <a:gd name="f156" fmla="val 199"/>
                                            <a:gd name="f157" fmla="val 673"/>
                                            <a:gd name="f158" fmla="val 324"/>
                                            <a:gd name="f159" fmla="val 725"/>
                                            <a:gd name="f160" fmla="val 168"/>
                                            <a:gd name="f161" fmla="val 635"/>
                                            <a:gd name="f162" fmla="val 133"/>
                                            <a:gd name="f163" fmla="val 607"/>
                                            <a:gd name="f164" fmla="val 615"/>
                                            <a:gd name="f165" fmla="val 74"/>
                                            <a:gd name="f166" fmla="val 585"/>
                                            <a:gd name="f167" fmla="val 48"/>
                                            <a:gd name="f168" fmla="val 540"/>
                                            <a:gd name="f169" fmla="val 93"/>
                                            <a:gd name="f170" fmla="val 583"/>
                                            <a:gd name="f171" fmla="val 126"/>
                                            <a:gd name="f172" fmla="val 617"/>
                                            <a:gd name="f173" fmla="val 627"/>
                                            <a:gd name="f174" fmla="val 640"/>
                                            <a:gd name="f175" fmla="val 174"/>
                                            <a:gd name="f176" fmla="val 204"/>
                                            <a:gd name="f177" fmla="val 715"/>
                                            <a:gd name="f178" fmla="val 264"/>
                                            <a:gd name="f179" fmla="val 705"/>
                                            <a:gd name="f180" fmla="val 219"/>
                                            <a:gd name="f181" fmla="val 750"/>
                                            <a:gd name="f182" fmla="val 775"/>
                                            <a:gd name="f183" fmla="val 840"/>
                                            <a:gd name="f184" fmla="val 820"/>
                                            <a:gd name="f185" fmla="val 25"/>
                                            <a:gd name="f186" fmla="val 790"/>
                                            <a:gd name="f187" fmla="val 58"/>
                                            <a:gd name="f188" fmla="val 657"/>
                                            <a:gd name="f189" fmla="val 175"/>
                                            <a:gd name="f190" fmla="val 188"/>
                                            <a:gd name="f191" fmla="val 608"/>
                                            <a:gd name="f192" fmla="val 242"/>
                                            <a:gd name="f193" fmla="val 246"/>
                                            <a:gd name="f194" fmla="val 748"/>
                                            <a:gd name="f195" fmla="val 195"/>
                                            <a:gd name="f196" fmla="val 785"/>
                                            <a:gd name="f197" fmla="val 67"/>
                                            <a:gd name="f198" fmla="val 805"/>
                                            <a:gd name="f199" fmla="val 787"/>
                                            <a:gd name="f200" fmla="val 282"/>
                                            <a:gd name="f201" fmla="val 753"/>
                                            <a:gd name="f202" fmla="val 284"/>
                                            <a:gd name="f203" fmla="val 723"/>
                                            <a:gd name="f204" fmla="val 187"/>
                                            <a:gd name="f205" fmla="val 577"/>
                                            <a:gd name="f206" fmla="val 207"/>
                                            <a:gd name="f207" fmla="val 698"/>
                                            <a:gd name="f208" fmla="+- 0 0 -90"/>
                                            <a:gd name="f209" fmla="*/ f4 1 1929"/>
                                            <a:gd name="f210" fmla="*/ f5 1 861"/>
                                            <a:gd name="f211" fmla="val f6"/>
                                            <a:gd name="f212" fmla="val f7"/>
                                            <a:gd name="f213" fmla="val f8"/>
                                            <a:gd name="f214" fmla="*/ f208 f0 1"/>
                                            <a:gd name="f215" fmla="+- f213 0 f211"/>
                                            <a:gd name="f216" fmla="+- f212 0 f211"/>
                                            <a:gd name="f217" fmla="*/ f214 1 f3"/>
                                            <a:gd name="f218" fmla="*/ f216 1 1929"/>
                                            <a:gd name="f219" fmla="*/ f215 1 861"/>
                                            <a:gd name="f220" fmla="*/ 1929 f216 1"/>
                                            <a:gd name="f221" fmla="*/ 580 f215 1"/>
                                            <a:gd name="f222" fmla="*/ 1829 f216 1"/>
                                            <a:gd name="f223" fmla="*/ 400 f215 1"/>
                                            <a:gd name="f224" fmla="*/ 1749 f216 1"/>
                                            <a:gd name="f225" fmla="*/ 300 f215 1"/>
                                            <a:gd name="f226" fmla="*/ 1669 f216 1"/>
                                            <a:gd name="f227" fmla="*/ 200 f215 1"/>
                                            <a:gd name="f228" fmla="*/ 1629 f216 1"/>
                                            <a:gd name="f229" fmla="*/ 140 f215 1"/>
                                            <a:gd name="f230" fmla="*/ 1389 f216 1"/>
                                            <a:gd name="f231" fmla="*/ 60 f215 1"/>
                                            <a:gd name="f232" fmla="*/ 1329 f216 1"/>
                                            <a:gd name="f233" fmla="*/ 20 f215 1"/>
                                            <a:gd name="f234" fmla="*/ 1269 f216 1"/>
                                            <a:gd name="f235" fmla="*/ 0 f215 1"/>
                                            <a:gd name="f236" fmla="*/ 829 f216 1"/>
                                            <a:gd name="f237" fmla="*/ 409 f216 1"/>
                                            <a:gd name="f238" fmla="*/ 180 f215 1"/>
                                            <a:gd name="f239" fmla="*/ 329 f216 1"/>
                                            <a:gd name="f240" fmla="*/ 309 f216 1"/>
                                            <a:gd name="f241" fmla="*/ 360 f215 1"/>
                                            <a:gd name="f242" fmla="*/ 249 f216 1"/>
                                            <a:gd name="f243" fmla="*/ 189 f216 1"/>
                                            <a:gd name="f244" fmla="*/ 520 f215 1"/>
                                            <a:gd name="f245" fmla="*/ 109 f216 1"/>
                                            <a:gd name="f246" fmla="*/ 700 f215 1"/>
                                            <a:gd name="f247" fmla="*/ 49 f216 1"/>
                                            <a:gd name="f248" fmla="*/ 740 f215 1"/>
                                            <a:gd name="f249" fmla="*/ 29 f216 1"/>
                                            <a:gd name="f250" fmla="*/ 800 f215 1"/>
                                            <a:gd name="f251" fmla="*/ 9 f216 1"/>
                                            <a:gd name="f252" fmla="*/ 129 f216 1"/>
                                            <a:gd name="f253" fmla="*/ 600 f215 1"/>
                                            <a:gd name="f254" fmla="*/ 620 f215 1"/>
                                            <a:gd name="f255" fmla="*/ 660 f215 1"/>
                                            <a:gd name="f256" fmla="*/ 289 f216 1"/>
                                            <a:gd name="f257" fmla="*/ 720 f215 1"/>
                                            <a:gd name="f258" fmla="*/ 169 f216 1"/>
                                            <a:gd name="f259" fmla="*/ 89 f216 1"/>
                                            <a:gd name="f260" fmla="*/ 760 f215 1"/>
                                            <a:gd name="f261" fmla="*/ 149 f216 1"/>
                                            <a:gd name="f262" fmla="*/ 780 f215 1"/>
                                            <a:gd name="f263" fmla="*/ 560 f215 1"/>
                                            <a:gd name="f264" fmla="*/ 69 f216 1"/>
                                            <a:gd name="f265" fmla="*/ 680 f215 1"/>
                                            <a:gd name="f266" fmla="*/ 540 f215 1"/>
                                            <a:gd name="f267" fmla="*/ 640 f215 1"/>
                                            <a:gd name="f268" fmla="*/ 840 f215 1"/>
                                            <a:gd name="f269" fmla="*/ 229 f216 1"/>
                                            <a:gd name="f270" fmla="*/ 269 f216 1"/>
                                            <a:gd name="f271" fmla="+- f217 0 f1"/>
                                            <a:gd name="f272" fmla="*/ f220 1 1929"/>
                                            <a:gd name="f273" fmla="*/ f221 1 861"/>
                                            <a:gd name="f274" fmla="*/ f222 1 1929"/>
                                            <a:gd name="f275" fmla="*/ f223 1 861"/>
                                            <a:gd name="f276" fmla="*/ f224 1 1929"/>
                                            <a:gd name="f277" fmla="*/ f225 1 861"/>
                                            <a:gd name="f278" fmla="*/ f226 1 1929"/>
                                            <a:gd name="f279" fmla="*/ f227 1 861"/>
                                            <a:gd name="f280" fmla="*/ f228 1 1929"/>
                                            <a:gd name="f281" fmla="*/ f229 1 861"/>
                                            <a:gd name="f282" fmla="*/ f230 1 1929"/>
                                            <a:gd name="f283" fmla="*/ f231 1 861"/>
                                            <a:gd name="f284" fmla="*/ f232 1 1929"/>
                                            <a:gd name="f285" fmla="*/ f233 1 861"/>
                                            <a:gd name="f286" fmla="*/ f234 1 1929"/>
                                            <a:gd name="f287" fmla="*/ f235 1 861"/>
                                            <a:gd name="f288" fmla="*/ f236 1 1929"/>
                                            <a:gd name="f289" fmla="*/ f237 1 1929"/>
                                            <a:gd name="f290" fmla="*/ f238 1 861"/>
                                            <a:gd name="f291" fmla="*/ f239 1 1929"/>
                                            <a:gd name="f292" fmla="*/ f240 1 1929"/>
                                            <a:gd name="f293" fmla="*/ f241 1 861"/>
                                            <a:gd name="f294" fmla="*/ f242 1 1929"/>
                                            <a:gd name="f295" fmla="*/ f243 1 1929"/>
                                            <a:gd name="f296" fmla="*/ f244 1 861"/>
                                            <a:gd name="f297" fmla="*/ f245 1 1929"/>
                                            <a:gd name="f298" fmla="*/ f246 1 861"/>
                                            <a:gd name="f299" fmla="*/ f247 1 1929"/>
                                            <a:gd name="f300" fmla="*/ f248 1 861"/>
                                            <a:gd name="f301" fmla="*/ f249 1 1929"/>
                                            <a:gd name="f302" fmla="*/ f250 1 861"/>
                                            <a:gd name="f303" fmla="*/ f251 1 1929"/>
                                            <a:gd name="f304" fmla="*/ f252 1 1929"/>
                                            <a:gd name="f305" fmla="*/ f253 1 861"/>
                                            <a:gd name="f306" fmla="*/ f254 1 861"/>
                                            <a:gd name="f307" fmla="*/ f255 1 861"/>
                                            <a:gd name="f308" fmla="*/ f256 1 1929"/>
                                            <a:gd name="f309" fmla="*/ f257 1 861"/>
                                            <a:gd name="f310" fmla="*/ f258 1 1929"/>
                                            <a:gd name="f311" fmla="*/ f259 1 1929"/>
                                            <a:gd name="f312" fmla="*/ f260 1 861"/>
                                            <a:gd name="f313" fmla="*/ f261 1 1929"/>
                                            <a:gd name="f314" fmla="*/ f262 1 861"/>
                                            <a:gd name="f315" fmla="*/ f263 1 861"/>
                                            <a:gd name="f316" fmla="*/ f264 1 1929"/>
                                            <a:gd name="f317" fmla="*/ f265 1 861"/>
                                            <a:gd name="f318" fmla="*/ f266 1 861"/>
                                            <a:gd name="f319" fmla="*/ f267 1 861"/>
                                            <a:gd name="f320" fmla="*/ f268 1 861"/>
                                            <a:gd name="f321" fmla="*/ f269 1 1929"/>
                                            <a:gd name="f322" fmla="*/ f270 1 1929"/>
                                            <a:gd name="f323" fmla="*/ 0 1 f218"/>
                                            <a:gd name="f324" fmla="*/ f212 1 f218"/>
                                            <a:gd name="f325" fmla="*/ 0 1 f219"/>
                                            <a:gd name="f326" fmla="*/ f213 1 f219"/>
                                            <a:gd name="f327" fmla="*/ f272 1 f218"/>
                                            <a:gd name="f328" fmla="*/ f273 1 f219"/>
                                            <a:gd name="f329" fmla="*/ f274 1 f218"/>
                                            <a:gd name="f330" fmla="*/ f275 1 f219"/>
                                            <a:gd name="f331" fmla="*/ f276 1 f218"/>
                                            <a:gd name="f332" fmla="*/ f277 1 f219"/>
                                            <a:gd name="f333" fmla="*/ f278 1 f218"/>
                                            <a:gd name="f334" fmla="*/ f279 1 f219"/>
                                            <a:gd name="f335" fmla="*/ f280 1 f218"/>
                                            <a:gd name="f336" fmla="*/ f281 1 f219"/>
                                            <a:gd name="f337" fmla="*/ f282 1 f218"/>
                                            <a:gd name="f338" fmla="*/ f283 1 f219"/>
                                            <a:gd name="f339" fmla="*/ f284 1 f218"/>
                                            <a:gd name="f340" fmla="*/ f285 1 f219"/>
                                            <a:gd name="f341" fmla="*/ f286 1 f218"/>
                                            <a:gd name="f342" fmla="*/ f287 1 f219"/>
                                            <a:gd name="f343" fmla="*/ f288 1 f218"/>
                                            <a:gd name="f344" fmla="*/ f289 1 f218"/>
                                            <a:gd name="f345" fmla="*/ f290 1 f219"/>
                                            <a:gd name="f346" fmla="*/ f291 1 f218"/>
                                            <a:gd name="f347" fmla="*/ f292 1 f218"/>
                                            <a:gd name="f348" fmla="*/ f293 1 f219"/>
                                            <a:gd name="f349" fmla="*/ f294 1 f218"/>
                                            <a:gd name="f350" fmla="*/ f295 1 f218"/>
                                            <a:gd name="f351" fmla="*/ f296 1 f219"/>
                                            <a:gd name="f352" fmla="*/ f297 1 f218"/>
                                            <a:gd name="f353" fmla="*/ f298 1 f219"/>
                                            <a:gd name="f354" fmla="*/ f299 1 f218"/>
                                            <a:gd name="f355" fmla="*/ f300 1 f219"/>
                                            <a:gd name="f356" fmla="*/ f301 1 f218"/>
                                            <a:gd name="f357" fmla="*/ f302 1 f219"/>
                                            <a:gd name="f358" fmla="*/ f303 1 f218"/>
                                            <a:gd name="f359" fmla="*/ f304 1 f218"/>
                                            <a:gd name="f360" fmla="*/ f305 1 f219"/>
                                            <a:gd name="f361" fmla="*/ f306 1 f219"/>
                                            <a:gd name="f362" fmla="*/ f307 1 f219"/>
                                            <a:gd name="f363" fmla="*/ f308 1 f218"/>
                                            <a:gd name="f364" fmla="*/ f309 1 f219"/>
                                            <a:gd name="f365" fmla="*/ f310 1 f218"/>
                                            <a:gd name="f366" fmla="*/ f311 1 f218"/>
                                            <a:gd name="f367" fmla="*/ f312 1 f219"/>
                                            <a:gd name="f368" fmla="*/ f313 1 f218"/>
                                            <a:gd name="f369" fmla="*/ f314 1 f219"/>
                                            <a:gd name="f370" fmla="*/ f315 1 f219"/>
                                            <a:gd name="f371" fmla="*/ f316 1 f218"/>
                                            <a:gd name="f372" fmla="*/ f317 1 f219"/>
                                            <a:gd name="f373" fmla="*/ f318 1 f219"/>
                                            <a:gd name="f374" fmla="*/ f319 1 f219"/>
                                            <a:gd name="f375" fmla="*/ f320 1 f219"/>
                                            <a:gd name="f376" fmla="*/ f321 1 f218"/>
                                            <a:gd name="f377" fmla="*/ f322 1 f218"/>
                                            <a:gd name="f378" fmla="*/ f323 f209 1"/>
                                            <a:gd name="f379" fmla="*/ f324 f209 1"/>
                                            <a:gd name="f380" fmla="*/ f326 f210 1"/>
                                            <a:gd name="f381" fmla="*/ f325 f210 1"/>
                                            <a:gd name="f382" fmla="*/ f327 f209 1"/>
                                            <a:gd name="f383" fmla="*/ f328 f210 1"/>
                                            <a:gd name="f384" fmla="*/ f329 f209 1"/>
                                            <a:gd name="f385" fmla="*/ f330 f210 1"/>
                                            <a:gd name="f386" fmla="*/ f331 f209 1"/>
                                            <a:gd name="f387" fmla="*/ f332 f210 1"/>
                                            <a:gd name="f388" fmla="*/ f333 f209 1"/>
                                            <a:gd name="f389" fmla="*/ f334 f210 1"/>
                                            <a:gd name="f390" fmla="*/ f335 f209 1"/>
                                            <a:gd name="f391" fmla="*/ f336 f210 1"/>
                                            <a:gd name="f392" fmla="*/ f337 f209 1"/>
                                            <a:gd name="f393" fmla="*/ f338 f210 1"/>
                                            <a:gd name="f394" fmla="*/ f339 f209 1"/>
                                            <a:gd name="f395" fmla="*/ f340 f210 1"/>
                                            <a:gd name="f396" fmla="*/ f341 f209 1"/>
                                            <a:gd name="f397" fmla="*/ f342 f210 1"/>
                                            <a:gd name="f398" fmla="*/ f343 f209 1"/>
                                            <a:gd name="f399" fmla="*/ f344 f209 1"/>
                                            <a:gd name="f400" fmla="*/ f345 f210 1"/>
                                            <a:gd name="f401" fmla="*/ f346 f209 1"/>
                                            <a:gd name="f402" fmla="*/ f347 f209 1"/>
                                            <a:gd name="f403" fmla="*/ f348 f210 1"/>
                                            <a:gd name="f404" fmla="*/ f349 f209 1"/>
                                            <a:gd name="f405" fmla="*/ f350 f209 1"/>
                                            <a:gd name="f406" fmla="*/ f351 f210 1"/>
                                            <a:gd name="f407" fmla="*/ f352 f209 1"/>
                                            <a:gd name="f408" fmla="*/ f353 f210 1"/>
                                            <a:gd name="f409" fmla="*/ f354 f209 1"/>
                                            <a:gd name="f410" fmla="*/ f355 f210 1"/>
                                            <a:gd name="f411" fmla="*/ f356 f209 1"/>
                                            <a:gd name="f412" fmla="*/ f357 f210 1"/>
                                            <a:gd name="f413" fmla="*/ f358 f209 1"/>
                                            <a:gd name="f414" fmla="*/ f359 f209 1"/>
                                            <a:gd name="f415" fmla="*/ f360 f210 1"/>
                                            <a:gd name="f416" fmla="*/ f361 f210 1"/>
                                            <a:gd name="f417" fmla="*/ f362 f210 1"/>
                                            <a:gd name="f418" fmla="*/ f363 f209 1"/>
                                            <a:gd name="f419" fmla="*/ f364 f210 1"/>
                                            <a:gd name="f420" fmla="*/ f365 f209 1"/>
                                            <a:gd name="f421" fmla="*/ f366 f209 1"/>
                                            <a:gd name="f422" fmla="*/ f367 f210 1"/>
                                            <a:gd name="f423" fmla="*/ f368 f209 1"/>
                                            <a:gd name="f424" fmla="*/ f369 f210 1"/>
                                            <a:gd name="f425" fmla="*/ f370 f210 1"/>
                                            <a:gd name="f426" fmla="*/ f371 f209 1"/>
                                            <a:gd name="f427" fmla="*/ f372 f210 1"/>
                                            <a:gd name="f428" fmla="*/ f373 f210 1"/>
                                            <a:gd name="f429" fmla="*/ f374 f210 1"/>
                                            <a:gd name="f430" fmla="*/ f375 f210 1"/>
                                            <a:gd name="f431" fmla="*/ f376 f209 1"/>
                                            <a:gd name="f432" fmla="*/ f377 f209 1"/>
                                          </a:gdLst>
                                          <a:ahLst/>
                                          <a:cxnLst>
                                            <a:cxn ang="3cd4">
                                              <a:pos x="hc" y="t"/>
                                            </a:cxn>
                                            <a:cxn ang="0">
                                              <a:pos x="r" y="vc"/>
                                            </a:cxn>
                                            <a:cxn ang="cd4">
                                              <a:pos x="hc" y="b"/>
                                            </a:cxn>
                                            <a:cxn ang="cd2">
                                              <a:pos x="l" y="vc"/>
                                            </a:cxn>
                                            <a:cxn ang="f271">
                                              <a:pos x="f382" y="f383"/>
                                            </a:cxn>
                                            <a:cxn ang="f271">
                                              <a:pos x="f384" y="f385"/>
                                            </a:cxn>
                                            <a:cxn ang="f271">
                                              <a:pos x="f386" y="f387"/>
                                            </a:cxn>
                                            <a:cxn ang="f271">
                                              <a:pos x="f388" y="f389"/>
                                            </a:cxn>
                                            <a:cxn ang="f271">
                                              <a:pos x="f390" y="f391"/>
                                            </a:cxn>
                                            <a:cxn ang="f271">
                                              <a:pos x="f392" y="f393"/>
                                            </a:cxn>
                                            <a:cxn ang="f271">
                                              <a:pos x="f394" y="f395"/>
                                            </a:cxn>
                                            <a:cxn ang="f271">
                                              <a:pos x="f396" y="f397"/>
                                            </a:cxn>
                                            <a:cxn ang="f271">
                                              <a:pos x="f398" y="f395"/>
                                            </a:cxn>
                                            <a:cxn ang="f271">
                                              <a:pos x="f399" y="f400"/>
                                            </a:cxn>
                                            <a:cxn ang="f271">
                                              <a:pos x="f401" y="f387"/>
                                            </a:cxn>
                                            <a:cxn ang="f271">
                                              <a:pos x="f402" y="f403"/>
                                            </a:cxn>
                                            <a:cxn ang="f271">
                                              <a:pos x="f404" y="f385"/>
                                            </a:cxn>
                                            <a:cxn ang="f271">
                                              <a:pos x="f405" y="f406"/>
                                            </a:cxn>
                                            <a:cxn ang="f271">
                                              <a:pos x="f407" y="f408"/>
                                            </a:cxn>
                                            <a:cxn ang="f271">
                                              <a:pos x="f409" y="f410"/>
                                            </a:cxn>
                                            <a:cxn ang="f271">
                                              <a:pos x="f411" y="f412"/>
                                            </a:cxn>
                                            <a:cxn ang="f271">
                                              <a:pos x="f413" y="f410"/>
                                            </a:cxn>
                                            <a:cxn ang="f271">
                                              <a:pos x="f411" y="f406"/>
                                            </a:cxn>
                                            <a:cxn ang="f271">
                                              <a:pos x="f414" y="f415"/>
                                            </a:cxn>
                                            <a:cxn ang="f271">
                                              <a:pos x="f405" y="f416"/>
                                            </a:cxn>
                                            <a:cxn ang="f271">
                                              <a:pos x="f404" y="f417"/>
                                            </a:cxn>
                                            <a:cxn ang="f271">
                                              <a:pos x="f418" y="f419"/>
                                            </a:cxn>
                                            <a:cxn ang="f271">
                                              <a:pos x="f420" y="f410"/>
                                            </a:cxn>
                                            <a:cxn ang="f271">
                                              <a:pos x="f421" y="f422"/>
                                            </a:cxn>
                                            <a:cxn ang="f271">
                                              <a:pos x="f423" y="f424"/>
                                            </a:cxn>
                                            <a:cxn ang="f271">
                                              <a:pos x="f421" y="f412"/>
                                            </a:cxn>
                                            <a:cxn ang="f271">
                                              <a:pos x="f411" y="f424"/>
                                            </a:cxn>
                                            <a:cxn ang="f271">
                                              <a:pos x="f409" y="f425"/>
                                            </a:cxn>
                                            <a:cxn ang="f271">
                                              <a:pos x="f426" y="f408"/>
                                            </a:cxn>
                                            <a:cxn ang="f271">
                                              <a:pos x="f414" y="f408"/>
                                            </a:cxn>
                                            <a:cxn ang="f271">
                                              <a:pos x="f405" y="f417"/>
                                            </a:cxn>
                                            <a:cxn ang="f271">
                                              <a:pos x="f405" y="f410"/>
                                            </a:cxn>
                                            <a:cxn ang="f271">
                                              <a:pos x="f414" y="f419"/>
                                            </a:cxn>
                                            <a:cxn ang="f271">
                                              <a:pos x="f405" y="f427"/>
                                            </a:cxn>
                                            <a:cxn ang="f271">
                                              <a:pos x="f423" y="f416"/>
                                            </a:cxn>
                                            <a:cxn ang="f271">
                                              <a:pos x="f421" y="f415"/>
                                            </a:cxn>
                                            <a:cxn ang="f271">
                                              <a:pos x="f426" y="f428"/>
                                            </a:cxn>
                                            <a:cxn ang="f271">
                                              <a:pos x="f407" y="f415"/>
                                            </a:cxn>
                                            <a:cxn ang="f271">
                                              <a:pos x="f420" y="f429"/>
                                            </a:cxn>
                                            <a:cxn ang="f271">
                                              <a:pos x="f405" y="f408"/>
                                            </a:cxn>
                                            <a:cxn ang="f271">
                                              <a:pos x="f404" y="f419"/>
                                            </a:cxn>
                                            <a:cxn ang="f271">
                                              <a:pos x="f414" y="f422"/>
                                            </a:cxn>
                                            <a:cxn ang="f271">
                                              <a:pos x="f413" y="f430"/>
                                            </a:cxn>
                                            <a:cxn ang="f271">
                                              <a:pos x="f409" y="f424"/>
                                            </a:cxn>
                                            <a:cxn ang="f271">
                                              <a:pos x="f411" y="f430"/>
                                            </a:cxn>
                                            <a:cxn ang="f271">
                                              <a:pos x="f426" y="f415"/>
                                            </a:cxn>
                                            <a:cxn ang="f271">
                                              <a:pos x="f404" y="f408"/>
                                            </a:cxn>
                                            <a:cxn ang="f271">
                                              <a:pos x="f431" y="f422"/>
                                            </a:cxn>
                                            <a:cxn ang="f271">
                                              <a:pos x="f407" y="f412"/>
                                            </a:cxn>
                                            <a:cxn ang="f271">
                                              <a:pos x="f418" y="f424"/>
                                            </a:cxn>
                                            <a:cxn ang="f271">
                                              <a:pos x="f432" y="f408"/>
                                            </a:cxn>
                                            <a:cxn ang="f271">
                                              <a:pos x="f404" y="f410"/>
                                            </a:cxn>
                                          </a:cxnLst>
                                          <a:rect l="f378" t="f381" r="f379" b="f380"/>
                                          <a:pathLst>
                                            <a:path w="1929" h="861">
                                              <a:moveTo>
                                                <a:pt x="f7" y="f9"/>
                                              </a:moveTo>
                                              <a:cubicBezTo>
                                                <a:pt x="f10" y="f11"/>
                                                <a:pt x="f12" y="f13"/>
                                                <a:pt x="f14" y="f15"/>
                                              </a:cubicBezTo>
                                              <a:cubicBezTo>
                                                <a:pt x="f16" y="f17"/>
                                                <a:pt x="f18" y="f19"/>
                                                <a:pt x="f20" y="f21"/>
                                              </a:cubicBezTo>
                                              <a:cubicBezTo>
                                                <a:pt x="f22" y="f23"/>
                                                <a:pt x="f24" y="f25"/>
                                                <a:pt x="f26" y="f27"/>
                                              </a:cubicBezTo>
                                              <a:cubicBezTo>
                                                <a:pt x="f28" y="f3"/>
                                                <a:pt x="f29" y="f30"/>
                                                <a:pt x="f31" y="f32"/>
                                              </a:cubicBezTo>
                                              <a:cubicBezTo>
                                                <a:pt x="f33" y="f34"/>
                                                <a:pt x="f35" y="f36"/>
                                                <a:pt x="f37" y="f38"/>
                                              </a:cubicBezTo>
                                              <a:cubicBezTo>
                                                <a:pt x="f39" y="f40"/>
                                                <a:pt x="f41" y="f42"/>
                                                <a:pt x="f43" y="f44"/>
                                              </a:cubicBezTo>
                                              <a:cubicBezTo>
                                                <a:pt x="f45" y="f46"/>
                                                <a:pt x="f47" y="f48"/>
                                                <a:pt x="f49" y="f6"/>
                                              </a:cubicBezTo>
                                              <a:cubicBezTo>
                                                <a:pt x="f50" y="f48"/>
                                                <a:pt x="f51" y="f52"/>
                                                <a:pt x="f53" y="f44"/>
                                              </a:cubicBezTo>
                                              <a:cubicBezTo>
                                                <a:pt x="f54" y="f55"/>
                                                <a:pt x="f56" y="f57"/>
                                                <a:pt x="f58" y="f3"/>
                                              </a:cubicBezTo>
                                              <a:cubicBezTo>
                                                <a:pt x="f59" y="f60"/>
                                                <a:pt x="f61" y="f62"/>
                                                <a:pt x="f63" y="f21"/>
                                              </a:cubicBezTo>
                                              <a:cubicBezTo>
                                                <a:pt x="f64" y="f65"/>
                                                <a:pt x="f66" y="f67"/>
                                                <a:pt x="f68" y="f2"/>
                                              </a:cubicBezTo>
                                              <a:cubicBezTo>
                                                <a:pt x="f69" y="f70"/>
                                                <a:pt x="f71" y="f72"/>
                                                <a:pt x="f17" y="f15"/>
                                              </a:cubicBezTo>
                                              <a:cubicBezTo>
                                                <a:pt x="f73" y="f74"/>
                                                <a:pt x="f75" y="f76"/>
                                                <a:pt x="f77" y="f78"/>
                                              </a:cubicBezTo>
                                              <a:cubicBezTo>
                                                <a:pt x="f79" y="f80"/>
                                                <a:pt x="f81" y="f82"/>
                                                <a:pt x="f83" y="f84"/>
                                              </a:cubicBezTo>
                                              <a:cubicBezTo>
                                                <a:pt x="f85" y="f86"/>
                                                <a:pt x="f87" y="f88"/>
                                                <a:pt x="f89" y="f90"/>
                                              </a:cubicBezTo>
                                              <a:cubicBezTo>
                                                <a:pt x="f91" y="f92"/>
                                                <a:pt x="f93" y="f94"/>
                                                <a:pt x="f95" y="f94"/>
                                              </a:cubicBezTo>
                                              <a:cubicBezTo>
                                                <a:pt x="f96" y="f94"/>
                                                <a:pt x="f97" y="f98"/>
                                                <a:pt x="f97" y="f90"/>
                                              </a:cubicBezTo>
                                              <a:cubicBezTo>
                                                <a:pt x="f97" y="f99"/>
                                                <a:pt x="f100" y="f101"/>
                                                <a:pt x="f95" y="f78"/>
                                              </a:cubicBezTo>
                                              <a:cubicBezTo>
                                                <a:pt x="f3" y="f102"/>
                                                <a:pt x="f6" y="f103"/>
                                                <a:pt x="f104" y="f105"/>
                                              </a:cubicBezTo>
                                              <a:cubicBezTo>
                                                <a:pt x="f106" y="f107"/>
                                                <a:pt x="f108" y="f109"/>
                                                <a:pt x="f77" y="f110"/>
                                              </a:cubicBezTo>
                                              <a:cubicBezTo>
                                                <a:pt x="f111" y="f112"/>
                                                <a:pt x="f113" y="f114"/>
                                                <a:pt x="f17" y="f115"/>
                                              </a:cubicBezTo>
                                              <a:cubicBezTo>
                                                <a:pt x="f116" y="f117"/>
                                                <a:pt x="f69" y="f118"/>
                                                <a:pt x="f119" y="f120"/>
                                              </a:cubicBezTo>
                                              <a:cubicBezTo>
                                                <a:pt x="f121" y="f122"/>
                                                <a:pt x="f123" y="f124"/>
                                                <a:pt x="f125" y="f90"/>
                                              </a:cubicBezTo>
                                              <a:cubicBezTo>
                                                <a:pt x="f126" y="f127"/>
                                                <a:pt x="f128" y="f129"/>
                                                <a:pt x="f130" y="f92"/>
                                              </a:cubicBezTo>
                                              <a:cubicBezTo>
                                                <a:pt x="f131" y="f132"/>
                                                <a:pt x="f133" y="f134"/>
                                                <a:pt x="f133" y="f135"/>
                                              </a:cubicBezTo>
                                              <a:cubicBezTo>
                                                <a:pt x="f133" y="f136"/>
                                                <a:pt x="f83" y="f122"/>
                                                <a:pt x="f130" y="f94"/>
                                              </a:cubicBezTo>
                                              <a:cubicBezTo>
                                                <a:pt x="f87" y="f122"/>
                                                <a:pt x="f137" y="f136"/>
                                                <a:pt x="f95" y="f135"/>
                                              </a:cubicBezTo>
                                              <a:cubicBezTo>
                                                <a:pt x="f138" y="f139"/>
                                                <a:pt x="f140" y="f141"/>
                                                <a:pt x="f89" y="f142"/>
                                              </a:cubicBezTo>
                                              <a:cubicBezTo>
                                                <a:pt x="f143" y="f144"/>
                                                <a:pt x="f145" y="f146"/>
                                                <a:pt x="f87" y="f84"/>
                                              </a:cubicBezTo>
                                              <a:cubicBezTo>
                                                <a:pt x="f147" y="f56"/>
                                                <a:pt x="f148" y="f149"/>
                                                <a:pt x="f104" y="f84"/>
                                              </a:cubicBezTo>
                                              <a:cubicBezTo>
                                                <a:pt x="f133" y="f150"/>
                                                <a:pt x="f151" y="f115"/>
                                                <a:pt x="f77" y="f115"/>
                                              </a:cubicBezTo>
                                              <a:cubicBezTo>
                                                <a:pt x="f152" y="f115"/>
                                                <a:pt x="f77" y="f90"/>
                                                <a:pt x="f77" y="f90"/>
                                              </a:cubicBezTo>
                                              <a:cubicBezTo>
                                                <a:pt x="f125" y="f153"/>
                                                <a:pt x="f154" y="f155"/>
                                                <a:pt x="f104" y="f120"/>
                                              </a:cubicBezTo>
                                              <a:cubicBezTo>
                                                <a:pt x="f156" y="f157"/>
                                                <a:pt x="f158" y="f159"/>
                                                <a:pt x="f77" y="f117"/>
                                              </a:cubicBezTo>
                                              <a:cubicBezTo>
                                                <a:pt x="f73" y="f115"/>
                                                <a:pt x="f160" y="f161"/>
                                                <a:pt x="f133" y="f110"/>
                                              </a:cubicBezTo>
                                              <a:cubicBezTo>
                                                <a:pt x="f162" y="f163"/>
                                                <a:pt x="f34" y="f164"/>
                                                <a:pt x="f130" y="f105"/>
                                              </a:cubicBezTo>
                                              <a:cubicBezTo>
                                                <a:pt x="f165" y="f166"/>
                                                <a:pt x="f167" y="f168"/>
                                                <a:pt x="f87" y="f168"/>
                                              </a:cubicBezTo>
                                              <a:cubicBezTo>
                                                <a:pt x="f169" y="f168"/>
                                                <a:pt x="f85" y="f170"/>
                                                <a:pt x="f83" y="f105"/>
                                              </a:cubicBezTo>
                                              <a:cubicBezTo>
                                                <a:pt x="f171" y="f172"/>
                                                <a:pt x="f133" y="f173"/>
                                                <a:pt x="f125" y="f174"/>
                                              </a:cubicBezTo>
                                              <a:cubicBezTo>
                                                <a:pt x="f73" y="f115"/>
                                                <a:pt x="f175" y="f54"/>
                                                <a:pt x="f77" y="f84"/>
                                              </a:cubicBezTo>
                                              <a:cubicBezTo>
                                                <a:pt x="f176" y="f177"/>
                                                <a:pt x="f178" y="f179"/>
                                                <a:pt x="f17" y="f120"/>
                                              </a:cubicBezTo>
                                              <a:cubicBezTo>
                                                <a:pt x="f180" y="f181"/>
                                                <a:pt x="f125" y="f127"/>
                                                <a:pt x="f104" y="f92"/>
                                              </a:cubicBezTo>
                                              <a:cubicBezTo>
                                                <a:pt x="f36" y="f182"/>
                                                <a:pt x="f97" y="f183"/>
                                                <a:pt x="f97" y="f183"/>
                                              </a:cubicBezTo>
                                              <a:cubicBezTo>
                                                <a:pt x="f100" y="f184"/>
                                                <a:pt x="f185" y="f135"/>
                                                <a:pt x="f89" y="f135"/>
                                              </a:cubicBezTo>
                                              <a:cubicBezTo>
                                                <a:pt x="f143" y="f135"/>
                                                <a:pt x="f95" y="f8"/>
                                                <a:pt x="f95" y="f183"/>
                                              </a:cubicBezTo>
                                              <a:cubicBezTo>
                                                <a:pt x="f95" y="f186"/>
                                                <a:pt x="f187" y="f188"/>
                                                <a:pt x="f87" y="f105"/>
                                              </a:cubicBezTo>
                                              <a:cubicBezTo>
                                                <a:pt x="f189" y="f173"/>
                                                <a:pt x="f190" y="f191"/>
                                                <a:pt x="f17" y="f84"/>
                                              </a:cubicBezTo>
                                              <a:cubicBezTo>
                                                <a:pt x="f192" y="f120"/>
                                                <a:pt x="f193" y="f194"/>
                                                <a:pt x="f113" y="f92"/>
                                              </a:cubicBezTo>
                                              <a:cubicBezTo>
                                                <a:pt x="f195" y="f196"/>
                                                <a:pt x="f197" y="f198"/>
                                                <a:pt x="f83" y="f94"/>
                                              </a:cubicBezTo>
                                              <a:cubicBezTo>
                                                <a:pt x="f125" y="f122"/>
                                                <a:pt x="f113" y="f199"/>
                                                <a:pt x="f119" y="f135"/>
                                              </a:cubicBezTo>
                                              <a:cubicBezTo>
                                                <a:pt x="f200" y="f201"/>
                                                <a:pt x="f202" y="f203"/>
                                                <a:pt x="f71" y="f84"/>
                                              </a:cubicBezTo>
                                              <a:cubicBezTo>
                                                <a:pt x="f204" y="f205"/>
                                                <a:pt x="f206" y="f207"/>
                                                <a:pt x="f17" y="f90"/>
                                              </a:cubicBezTo>
                                            </a:path>
                                          </a:pathLst>
                                        </a:custGeom>
                                        <a:noFill/>
                                        <a:ln w="9528" cap="flat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</a:ln>
                                      </wps:spPr>
                                      <wps:bodyPr lIns="0" tIns="0" rIns="0" bIns="0"/>
                                    </wps:wsp>
                                    <wps:wsp>
                                      <wps:cNvPr id="285390957" name="Freeform 116"/>
                                      <wps:cNvSpPr/>
                                      <wps:spPr>
                                        <a:xfrm>
                                          <a:off x="225537" y="0"/>
                                          <a:ext cx="203902" cy="111127"/>
                                        </a:xfrm>
                                        <a:custGeom>
                                          <a:avLst/>
                                          <a:gdLst>
                                            <a:gd name="f0" fmla="val 10800000"/>
                                            <a:gd name="f1" fmla="val 5400000"/>
                                            <a:gd name="f2" fmla="val 360"/>
                                            <a:gd name="f3" fmla="val 180"/>
                                            <a:gd name="f4" fmla="val w"/>
                                            <a:gd name="f5" fmla="val h"/>
                                            <a:gd name="f6" fmla="val 0"/>
                                            <a:gd name="f7" fmla="val 1929"/>
                                            <a:gd name="f8" fmla="val 861"/>
                                            <a:gd name="f9" fmla="val 580"/>
                                            <a:gd name="f10" fmla="val 1902"/>
                                            <a:gd name="f11" fmla="val 474"/>
                                            <a:gd name="f12" fmla="val 1921"/>
                                            <a:gd name="f13" fmla="val 461"/>
                                            <a:gd name="f14" fmla="val 1829"/>
                                            <a:gd name="f15" fmla="val 400"/>
                                            <a:gd name="f16" fmla="val 1779"/>
                                            <a:gd name="f17" fmla="val 249"/>
                                            <a:gd name="f18" fmla="val 1852"/>
                                            <a:gd name="f19" fmla="val 429"/>
                                            <a:gd name="f20" fmla="val 1749"/>
                                            <a:gd name="f21" fmla="val 300"/>
                                            <a:gd name="f22" fmla="val 1639"/>
                                            <a:gd name="f23" fmla="val 162"/>
                                            <a:gd name="f24" fmla="val 1841"/>
                                            <a:gd name="f25" fmla="val 315"/>
                                            <a:gd name="f26" fmla="val 1669"/>
                                            <a:gd name="f27" fmla="val 200"/>
                                            <a:gd name="f28" fmla="val 1656"/>
                                            <a:gd name="f29" fmla="val 1649"/>
                                            <a:gd name="f30" fmla="val 153"/>
                                            <a:gd name="f31" fmla="val 1629"/>
                                            <a:gd name="f32" fmla="val 140"/>
                                            <a:gd name="f33" fmla="val 1571"/>
                                            <a:gd name="f34" fmla="val 104"/>
                                            <a:gd name="f35" fmla="val 1458"/>
                                            <a:gd name="f36" fmla="val 83"/>
                                            <a:gd name="f37" fmla="val 1389"/>
                                            <a:gd name="f38" fmla="val 60"/>
                                            <a:gd name="f39" fmla="val 1366"/>
                                            <a:gd name="f40" fmla="val 52"/>
                                            <a:gd name="f41" fmla="val 1350"/>
                                            <a:gd name="f42" fmla="val 31"/>
                                            <a:gd name="f43" fmla="val 1329"/>
                                            <a:gd name="f44" fmla="val 20"/>
                                            <a:gd name="f45" fmla="val 1310"/>
                                            <a:gd name="f46" fmla="val 11"/>
                                            <a:gd name="f47" fmla="val 1289"/>
                                            <a:gd name="f48" fmla="val 7"/>
                                            <a:gd name="f49" fmla="val 1269"/>
                                            <a:gd name="f50" fmla="val 1122"/>
                                            <a:gd name="f51" fmla="val 975"/>
                                            <a:gd name="f52" fmla="val 4"/>
                                            <a:gd name="f53" fmla="val 829"/>
                                            <a:gd name="f54" fmla="val 685"/>
                                            <a:gd name="f55" fmla="val 35"/>
                                            <a:gd name="f56" fmla="val 542"/>
                                            <a:gd name="f57" fmla="val 136"/>
                                            <a:gd name="f58" fmla="val 409"/>
                                            <a:gd name="f59" fmla="val 382"/>
                                            <a:gd name="f60" fmla="val 220"/>
                                            <a:gd name="f61" fmla="val 356"/>
                                            <a:gd name="f62" fmla="val 260"/>
                                            <a:gd name="f63" fmla="val 329"/>
                                            <a:gd name="f64" fmla="val 317"/>
                                            <a:gd name="f65" fmla="val 318"/>
                                            <a:gd name="f66" fmla="val 322"/>
                                            <a:gd name="f67" fmla="val 344"/>
                                            <a:gd name="f68" fmla="val 309"/>
                                            <a:gd name="f69" fmla="val 294"/>
                                            <a:gd name="f70" fmla="val 379"/>
                                            <a:gd name="f71" fmla="val 269"/>
                                            <a:gd name="f72" fmla="val 387"/>
                                            <a:gd name="f73" fmla="val 176"/>
                                            <a:gd name="f74" fmla="val 619"/>
                                            <a:gd name="f75" fmla="val 292"/>
                                            <a:gd name="f76" fmla="val 287"/>
                                            <a:gd name="f77" fmla="val 189"/>
                                            <a:gd name="f78" fmla="val 520"/>
                                            <a:gd name="f79" fmla="val 157"/>
                                            <a:gd name="f80" fmla="val 591"/>
                                            <a:gd name="f81" fmla="val 163"/>
                                            <a:gd name="f82" fmla="val 646"/>
                                            <a:gd name="f83" fmla="val 109"/>
                                            <a:gd name="f84" fmla="val 700"/>
                                            <a:gd name="f85" fmla="val 92"/>
                                            <a:gd name="f86" fmla="val 717"/>
                                            <a:gd name="f87" fmla="val 69"/>
                                            <a:gd name="f88" fmla="val 727"/>
                                            <a:gd name="f89" fmla="val 49"/>
                                            <a:gd name="f90" fmla="val 740"/>
                                            <a:gd name="f91" fmla="val 42"/>
                                            <a:gd name="f92" fmla="val 760"/>
                                            <a:gd name="f93" fmla="val 50"/>
                                            <a:gd name="f94" fmla="val 800"/>
                                            <a:gd name="f95" fmla="val 29"/>
                                            <a:gd name="f96" fmla="val 8"/>
                                            <a:gd name="f97" fmla="val 9"/>
                                            <a:gd name="f98" fmla="val 761"/>
                                            <a:gd name="f99" fmla="val 666"/>
                                            <a:gd name="f100" fmla="val 22"/>
                                            <a:gd name="f101" fmla="val 593"/>
                                            <a:gd name="f102" fmla="val 570"/>
                                            <a:gd name="f103" fmla="val 497"/>
                                            <a:gd name="f104" fmla="val 129"/>
                                            <a:gd name="f105" fmla="val 600"/>
                                            <a:gd name="f106" fmla="val 145"/>
                                            <a:gd name="f107" fmla="val 613"/>
                                            <a:gd name="f108" fmla="val 170"/>
                                            <a:gd name="f109" fmla="val 611"/>
                                            <a:gd name="f110" fmla="val 620"/>
                                            <a:gd name="f111" fmla="val 210"/>
                                            <a:gd name="f112" fmla="val 631"/>
                                            <a:gd name="f113" fmla="val 229"/>
                                            <a:gd name="f114" fmla="val 647"/>
                                            <a:gd name="f115" fmla="val 660"/>
                                            <a:gd name="f116" fmla="val 262"/>
                                            <a:gd name="f117" fmla="val 680"/>
                                            <a:gd name="f118" fmla="val 696"/>
                                            <a:gd name="f119" fmla="val 289"/>
                                            <a:gd name="f120" fmla="val 720"/>
                                            <a:gd name="f121" fmla="val 274"/>
                                            <a:gd name="f122" fmla="val 793"/>
                                            <a:gd name="f123" fmla="val 197"/>
                                            <a:gd name="f124" fmla="val 749"/>
                                            <a:gd name="f125" fmla="val 169"/>
                                            <a:gd name="f126" fmla="val 142"/>
                                            <a:gd name="f127" fmla="val 747"/>
                                            <a:gd name="f128" fmla="val 101"/>
                                            <a:gd name="f129" fmla="val 735"/>
                                            <a:gd name="f130" fmla="val 89"/>
                                            <a:gd name="f131" fmla="val 80"/>
                                            <a:gd name="f132" fmla="val 779"/>
                                            <a:gd name="f133" fmla="val 149"/>
                                            <a:gd name="f134" fmla="val 759"/>
                                            <a:gd name="f135" fmla="val 780"/>
                                            <a:gd name="f136" fmla="val 801"/>
                                            <a:gd name="f137" fmla="val 32"/>
                                            <a:gd name="f138" fmla="val 17"/>
                                            <a:gd name="f139" fmla="val 707"/>
                                            <a:gd name="f140" fmla="val 16"/>
                                            <a:gd name="f141" fmla="val 626"/>
                                            <a:gd name="f142" fmla="val 560"/>
                                            <a:gd name="f143" fmla="val 70"/>
                                            <a:gd name="f144" fmla="val 518"/>
                                            <a:gd name="f145" fmla="val 62"/>
                                            <a:gd name="f146" fmla="val 653"/>
                                            <a:gd name="f147" fmla="val 122"/>
                                            <a:gd name="f148" fmla="val 102"/>
                                            <a:gd name="f149" fmla="val 538"/>
                                            <a:gd name="f150" fmla="val 687"/>
                                            <a:gd name="f151" fmla="val 165"/>
                                            <a:gd name="f152" fmla="val 349"/>
                                            <a:gd name="f153" fmla="val 733"/>
                                            <a:gd name="f154" fmla="val 111"/>
                                            <a:gd name="f155" fmla="val 732"/>
                                            <a:gd name="f156" fmla="val 199"/>
                                            <a:gd name="f157" fmla="val 673"/>
                                            <a:gd name="f158" fmla="val 324"/>
                                            <a:gd name="f159" fmla="val 725"/>
                                            <a:gd name="f160" fmla="val 168"/>
                                            <a:gd name="f161" fmla="val 635"/>
                                            <a:gd name="f162" fmla="val 133"/>
                                            <a:gd name="f163" fmla="val 607"/>
                                            <a:gd name="f164" fmla="val 615"/>
                                            <a:gd name="f165" fmla="val 74"/>
                                            <a:gd name="f166" fmla="val 585"/>
                                            <a:gd name="f167" fmla="val 48"/>
                                            <a:gd name="f168" fmla="val 540"/>
                                            <a:gd name="f169" fmla="val 93"/>
                                            <a:gd name="f170" fmla="val 583"/>
                                            <a:gd name="f171" fmla="val 126"/>
                                            <a:gd name="f172" fmla="val 617"/>
                                            <a:gd name="f173" fmla="val 627"/>
                                            <a:gd name="f174" fmla="val 640"/>
                                            <a:gd name="f175" fmla="val 174"/>
                                            <a:gd name="f176" fmla="val 204"/>
                                            <a:gd name="f177" fmla="val 715"/>
                                            <a:gd name="f178" fmla="val 264"/>
                                            <a:gd name="f179" fmla="val 705"/>
                                            <a:gd name="f180" fmla="val 219"/>
                                            <a:gd name="f181" fmla="val 750"/>
                                            <a:gd name="f182" fmla="val 775"/>
                                            <a:gd name="f183" fmla="val 840"/>
                                            <a:gd name="f184" fmla="val 820"/>
                                            <a:gd name="f185" fmla="val 25"/>
                                            <a:gd name="f186" fmla="val 790"/>
                                            <a:gd name="f187" fmla="val 58"/>
                                            <a:gd name="f188" fmla="val 657"/>
                                            <a:gd name="f189" fmla="val 175"/>
                                            <a:gd name="f190" fmla="val 188"/>
                                            <a:gd name="f191" fmla="val 608"/>
                                            <a:gd name="f192" fmla="val 242"/>
                                            <a:gd name="f193" fmla="val 246"/>
                                            <a:gd name="f194" fmla="val 748"/>
                                            <a:gd name="f195" fmla="val 195"/>
                                            <a:gd name="f196" fmla="val 785"/>
                                            <a:gd name="f197" fmla="val 67"/>
                                            <a:gd name="f198" fmla="val 805"/>
                                            <a:gd name="f199" fmla="val 787"/>
                                            <a:gd name="f200" fmla="val 282"/>
                                            <a:gd name="f201" fmla="val 753"/>
                                            <a:gd name="f202" fmla="val 284"/>
                                            <a:gd name="f203" fmla="val 723"/>
                                            <a:gd name="f204" fmla="val 187"/>
                                            <a:gd name="f205" fmla="val 577"/>
                                            <a:gd name="f206" fmla="val 207"/>
                                            <a:gd name="f207" fmla="val 698"/>
                                            <a:gd name="f208" fmla="+- 0 0 -90"/>
                                            <a:gd name="f209" fmla="*/ f4 1 1929"/>
                                            <a:gd name="f210" fmla="*/ f5 1 861"/>
                                            <a:gd name="f211" fmla="val f6"/>
                                            <a:gd name="f212" fmla="val f7"/>
                                            <a:gd name="f213" fmla="val f8"/>
                                            <a:gd name="f214" fmla="*/ f208 f0 1"/>
                                            <a:gd name="f215" fmla="+- f213 0 f211"/>
                                            <a:gd name="f216" fmla="+- f212 0 f211"/>
                                            <a:gd name="f217" fmla="*/ f214 1 f3"/>
                                            <a:gd name="f218" fmla="*/ f216 1 1929"/>
                                            <a:gd name="f219" fmla="*/ f215 1 861"/>
                                            <a:gd name="f220" fmla="*/ 1929 f216 1"/>
                                            <a:gd name="f221" fmla="*/ 580 f215 1"/>
                                            <a:gd name="f222" fmla="*/ 1829 f216 1"/>
                                            <a:gd name="f223" fmla="*/ 400 f215 1"/>
                                            <a:gd name="f224" fmla="*/ 1749 f216 1"/>
                                            <a:gd name="f225" fmla="*/ 300 f215 1"/>
                                            <a:gd name="f226" fmla="*/ 1669 f216 1"/>
                                            <a:gd name="f227" fmla="*/ 200 f215 1"/>
                                            <a:gd name="f228" fmla="*/ 1629 f216 1"/>
                                            <a:gd name="f229" fmla="*/ 140 f215 1"/>
                                            <a:gd name="f230" fmla="*/ 1389 f216 1"/>
                                            <a:gd name="f231" fmla="*/ 60 f215 1"/>
                                            <a:gd name="f232" fmla="*/ 1329 f216 1"/>
                                            <a:gd name="f233" fmla="*/ 20 f215 1"/>
                                            <a:gd name="f234" fmla="*/ 1269 f216 1"/>
                                            <a:gd name="f235" fmla="*/ 0 f215 1"/>
                                            <a:gd name="f236" fmla="*/ 829 f216 1"/>
                                            <a:gd name="f237" fmla="*/ 409 f216 1"/>
                                            <a:gd name="f238" fmla="*/ 180 f215 1"/>
                                            <a:gd name="f239" fmla="*/ 329 f216 1"/>
                                            <a:gd name="f240" fmla="*/ 309 f216 1"/>
                                            <a:gd name="f241" fmla="*/ 360 f215 1"/>
                                            <a:gd name="f242" fmla="*/ 249 f216 1"/>
                                            <a:gd name="f243" fmla="*/ 189 f216 1"/>
                                            <a:gd name="f244" fmla="*/ 520 f215 1"/>
                                            <a:gd name="f245" fmla="*/ 109 f216 1"/>
                                            <a:gd name="f246" fmla="*/ 700 f215 1"/>
                                            <a:gd name="f247" fmla="*/ 49 f216 1"/>
                                            <a:gd name="f248" fmla="*/ 740 f215 1"/>
                                            <a:gd name="f249" fmla="*/ 29 f216 1"/>
                                            <a:gd name="f250" fmla="*/ 800 f215 1"/>
                                            <a:gd name="f251" fmla="*/ 9 f216 1"/>
                                            <a:gd name="f252" fmla="*/ 129 f216 1"/>
                                            <a:gd name="f253" fmla="*/ 600 f215 1"/>
                                            <a:gd name="f254" fmla="*/ 620 f215 1"/>
                                            <a:gd name="f255" fmla="*/ 660 f215 1"/>
                                            <a:gd name="f256" fmla="*/ 289 f216 1"/>
                                            <a:gd name="f257" fmla="*/ 720 f215 1"/>
                                            <a:gd name="f258" fmla="*/ 169 f216 1"/>
                                            <a:gd name="f259" fmla="*/ 89 f216 1"/>
                                            <a:gd name="f260" fmla="*/ 760 f215 1"/>
                                            <a:gd name="f261" fmla="*/ 149 f216 1"/>
                                            <a:gd name="f262" fmla="*/ 780 f215 1"/>
                                            <a:gd name="f263" fmla="*/ 560 f215 1"/>
                                            <a:gd name="f264" fmla="*/ 69 f216 1"/>
                                            <a:gd name="f265" fmla="*/ 680 f215 1"/>
                                            <a:gd name="f266" fmla="*/ 540 f215 1"/>
                                            <a:gd name="f267" fmla="*/ 640 f215 1"/>
                                            <a:gd name="f268" fmla="*/ 840 f215 1"/>
                                            <a:gd name="f269" fmla="*/ 229 f216 1"/>
                                            <a:gd name="f270" fmla="*/ 269 f216 1"/>
                                            <a:gd name="f271" fmla="+- f217 0 f1"/>
                                            <a:gd name="f272" fmla="*/ f220 1 1929"/>
                                            <a:gd name="f273" fmla="*/ f221 1 861"/>
                                            <a:gd name="f274" fmla="*/ f222 1 1929"/>
                                            <a:gd name="f275" fmla="*/ f223 1 861"/>
                                            <a:gd name="f276" fmla="*/ f224 1 1929"/>
                                            <a:gd name="f277" fmla="*/ f225 1 861"/>
                                            <a:gd name="f278" fmla="*/ f226 1 1929"/>
                                            <a:gd name="f279" fmla="*/ f227 1 861"/>
                                            <a:gd name="f280" fmla="*/ f228 1 1929"/>
                                            <a:gd name="f281" fmla="*/ f229 1 861"/>
                                            <a:gd name="f282" fmla="*/ f230 1 1929"/>
                                            <a:gd name="f283" fmla="*/ f231 1 861"/>
                                            <a:gd name="f284" fmla="*/ f232 1 1929"/>
                                            <a:gd name="f285" fmla="*/ f233 1 861"/>
                                            <a:gd name="f286" fmla="*/ f234 1 1929"/>
                                            <a:gd name="f287" fmla="*/ f235 1 861"/>
                                            <a:gd name="f288" fmla="*/ f236 1 1929"/>
                                            <a:gd name="f289" fmla="*/ f237 1 1929"/>
                                            <a:gd name="f290" fmla="*/ f238 1 861"/>
                                            <a:gd name="f291" fmla="*/ f239 1 1929"/>
                                            <a:gd name="f292" fmla="*/ f240 1 1929"/>
                                            <a:gd name="f293" fmla="*/ f241 1 861"/>
                                            <a:gd name="f294" fmla="*/ f242 1 1929"/>
                                            <a:gd name="f295" fmla="*/ f243 1 1929"/>
                                            <a:gd name="f296" fmla="*/ f244 1 861"/>
                                            <a:gd name="f297" fmla="*/ f245 1 1929"/>
                                            <a:gd name="f298" fmla="*/ f246 1 861"/>
                                            <a:gd name="f299" fmla="*/ f247 1 1929"/>
                                            <a:gd name="f300" fmla="*/ f248 1 861"/>
                                            <a:gd name="f301" fmla="*/ f249 1 1929"/>
                                            <a:gd name="f302" fmla="*/ f250 1 861"/>
                                            <a:gd name="f303" fmla="*/ f251 1 1929"/>
                                            <a:gd name="f304" fmla="*/ f252 1 1929"/>
                                            <a:gd name="f305" fmla="*/ f253 1 861"/>
                                            <a:gd name="f306" fmla="*/ f254 1 861"/>
                                            <a:gd name="f307" fmla="*/ f255 1 861"/>
                                            <a:gd name="f308" fmla="*/ f256 1 1929"/>
                                            <a:gd name="f309" fmla="*/ f257 1 861"/>
                                            <a:gd name="f310" fmla="*/ f258 1 1929"/>
                                            <a:gd name="f311" fmla="*/ f259 1 1929"/>
                                            <a:gd name="f312" fmla="*/ f260 1 861"/>
                                            <a:gd name="f313" fmla="*/ f261 1 1929"/>
                                            <a:gd name="f314" fmla="*/ f262 1 861"/>
                                            <a:gd name="f315" fmla="*/ f263 1 861"/>
                                            <a:gd name="f316" fmla="*/ f264 1 1929"/>
                                            <a:gd name="f317" fmla="*/ f265 1 861"/>
                                            <a:gd name="f318" fmla="*/ f266 1 861"/>
                                            <a:gd name="f319" fmla="*/ f267 1 861"/>
                                            <a:gd name="f320" fmla="*/ f268 1 861"/>
                                            <a:gd name="f321" fmla="*/ f269 1 1929"/>
                                            <a:gd name="f322" fmla="*/ f270 1 1929"/>
                                            <a:gd name="f323" fmla="*/ 0 1 f218"/>
                                            <a:gd name="f324" fmla="*/ f212 1 f218"/>
                                            <a:gd name="f325" fmla="*/ 0 1 f219"/>
                                            <a:gd name="f326" fmla="*/ f213 1 f219"/>
                                            <a:gd name="f327" fmla="*/ f272 1 f218"/>
                                            <a:gd name="f328" fmla="*/ f273 1 f219"/>
                                            <a:gd name="f329" fmla="*/ f274 1 f218"/>
                                            <a:gd name="f330" fmla="*/ f275 1 f219"/>
                                            <a:gd name="f331" fmla="*/ f276 1 f218"/>
                                            <a:gd name="f332" fmla="*/ f277 1 f219"/>
                                            <a:gd name="f333" fmla="*/ f278 1 f218"/>
                                            <a:gd name="f334" fmla="*/ f279 1 f219"/>
                                            <a:gd name="f335" fmla="*/ f280 1 f218"/>
                                            <a:gd name="f336" fmla="*/ f281 1 f219"/>
                                            <a:gd name="f337" fmla="*/ f282 1 f218"/>
                                            <a:gd name="f338" fmla="*/ f283 1 f219"/>
                                            <a:gd name="f339" fmla="*/ f284 1 f218"/>
                                            <a:gd name="f340" fmla="*/ f285 1 f219"/>
                                            <a:gd name="f341" fmla="*/ f286 1 f218"/>
                                            <a:gd name="f342" fmla="*/ f287 1 f219"/>
                                            <a:gd name="f343" fmla="*/ f288 1 f218"/>
                                            <a:gd name="f344" fmla="*/ f289 1 f218"/>
                                            <a:gd name="f345" fmla="*/ f290 1 f219"/>
                                            <a:gd name="f346" fmla="*/ f291 1 f218"/>
                                            <a:gd name="f347" fmla="*/ f292 1 f218"/>
                                            <a:gd name="f348" fmla="*/ f293 1 f219"/>
                                            <a:gd name="f349" fmla="*/ f294 1 f218"/>
                                            <a:gd name="f350" fmla="*/ f295 1 f218"/>
                                            <a:gd name="f351" fmla="*/ f296 1 f219"/>
                                            <a:gd name="f352" fmla="*/ f297 1 f218"/>
                                            <a:gd name="f353" fmla="*/ f298 1 f219"/>
                                            <a:gd name="f354" fmla="*/ f299 1 f218"/>
                                            <a:gd name="f355" fmla="*/ f300 1 f219"/>
                                            <a:gd name="f356" fmla="*/ f301 1 f218"/>
                                            <a:gd name="f357" fmla="*/ f302 1 f219"/>
                                            <a:gd name="f358" fmla="*/ f303 1 f218"/>
                                            <a:gd name="f359" fmla="*/ f304 1 f218"/>
                                            <a:gd name="f360" fmla="*/ f305 1 f219"/>
                                            <a:gd name="f361" fmla="*/ f306 1 f219"/>
                                            <a:gd name="f362" fmla="*/ f307 1 f219"/>
                                            <a:gd name="f363" fmla="*/ f308 1 f218"/>
                                            <a:gd name="f364" fmla="*/ f309 1 f219"/>
                                            <a:gd name="f365" fmla="*/ f310 1 f218"/>
                                            <a:gd name="f366" fmla="*/ f311 1 f218"/>
                                            <a:gd name="f367" fmla="*/ f312 1 f219"/>
                                            <a:gd name="f368" fmla="*/ f313 1 f218"/>
                                            <a:gd name="f369" fmla="*/ f314 1 f219"/>
                                            <a:gd name="f370" fmla="*/ f315 1 f219"/>
                                            <a:gd name="f371" fmla="*/ f316 1 f218"/>
                                            <a:gd name="f372" fmla="*/ f317 1 f219"/>
                                            <a:gd name="f373" fmla="*/ f318 1 f219"/>
                                            <a:gd name="f374" fmla="*/ f319 1 f219"/>
                                            <a:gd name="f375" fmla="*/ f320 1 f219"/>
                                            <a:gd name="f376" fmla="*/ f321 1 f218"/>
                                            <a:gd name="f377" fmla="*/ f322 1 f218"/>
                                            <a:gd name="f378" fmla="*/ f323 f209 1"/>
                                            <a:gd name="f379" fmla="*/ f324 f209 1"/>
                                            <a:gd name="f380" fmla="*/ f326 f210 1"/>
                                            <a:gd name="f381" fmla="*/ f325 f210 1"/>
                                            <a:gd name="f382" fmla="*/ f327 f209 1"/>
                                            <a:gd name="f383" fmla="*/ f328 f210 1"/>
                                            <a:gd name="f384" fmla="*/ f329 f209 1"/>
                                            <a:gd name="f385" fmla="*/ f330 f210 1"/>
                                            <a:gd name="f386" fmla="*/ f331 f209 1"/>
                                            <a:gd name="f387" fmla="*/ f332 f210 1"/>
                                            <a:gd name="f388" fmla="*/ f333 f209 1"/>
                                            <a:gd name="f389" fmla="*/ f334 f210 1"/>
                                            <a:gd name="f390" fmla="*/ f335 f209 1"/>
                                            <a:gd name="f391" fmla="*/ f336 f210 1"/>
                                            <a:gd name="f392" fmla="*/ f337 f209 1"/>
                                            <a:gd name="f393" fmla="*/ f338 f210 1"/>
                                            <a:gd name="f394" fmla="*/ f339 f209 1"/>
                                            <a:gd name="f395" fmla="*/ f340 f210 1"/>
                                            <a:gd name="f396" fmla="*/ f341 f209 1"/>
                                            <a:gd name="f397" fmla="*/ f342 f210 1"/>
                                            <a:gd name="f398" fmla="*/ f343 f209 1"/>
                                            <a:gd name="f399" fmla="*/ f344 f209 1"/>
                                            <a:gd name="f400" fmla="*/ f345 f210 1"/>
                                            <a:gd name="f401" fmla="*/ f346 f209 1"/>
                                            <a:gd name="f402" fmla="*/ f347 f209 1"/>
                                            <a:gd name="f403" fmla="*/ f348 f210 1"/>
                                            <a:gd name="f404" fmla="*/ f349 f209 1"/>
                                            <a:gd name="f405" fmla="*/ f350 f209 1"/>
                                            <a:gd name="f406" fmla="*/ f351 f210 1"/>
                                            <a:gd name="f407" fmla="*/ f352 f209 1"/>
                                            <a:gd name="f408" fmla="*/ f353 f210 1"/>
                                            <a:gd name="f409" fmla="*/ f354 f209 1"/>
                                            <a:gd name="f410" fmla="*/ f355 f210 1"/>
                                            <a:gd name="f411" fmla="*/ f356 f209 1"/>
                                            <a:gd name="f412" fmla="*/ f357 f210 1"/>
                                            <a:gd name="f413" fmla="*/ f358 f209 1"/>
                                            <a:gd name="f414" fmla="*/ f359 f209 1"/>
                                            <a:gd name="f415" fmla="*/ f360 f210 1"/>
                                            <a:gd name="f416" fmla="*/ f361 f210 1"/>
                                            <a:gd name="f417" fmla="*/ f362 f210 1"/>
                                            <a:gd name="f418" fmla="*/ f363 f209 1"/>
                                            <a:gd name="f419" fmla="*/ f364 f210 1"/>
                                            <a:gd name="f420" fmla="*/ f365 f209 1"/>
                                            <a:gd name="f421" fmla="*/ f366 f209 1"/>
                                            <a:gd name="f422" fmla="*/ f367 f210 1"/>
                                            <a:gd name="f423" fmla="*/ f368 f209 1"/>
                                            <a:gd name="f424" fmla="*/ f369 f210 1"/>
                                            <a:gd name="f425" fmla="*/ f370 f210 1"/>
                                            <a:gd name="f426" fmla="*/ f371 f209 1"/>
                                            <a:gd name="f427" fmla="*/ f372 f210 1"/>
                                            <a:gd name="f428" fmla="*/ f373 f210 1"/>
                                            <a:gd name="f429" fmla="*/ f374 f210 1"/>
                                            <a:gd name="f430" fmla="*/ f375 f210 1"/>
                                            <a:gd name="f431" fmla="*/ f376 f209 1"/>
                                            <a:gd name="f432" fmla="*/ f377 f209 1"/>
                                          </a:gdLst>
                                          <a:ahLst/>
                                          <a:cxnLst>
                                            <a:cxn ang="3cd4">
                                              <a:pos x="hc" y="t"/>
                                            </a:cxn>
                                            <a:cxn ang="0">
                                              <a:pos x="r" y="vc"/>
                                            </a:cxn>
                                            <a:cxn ang="cd4">
                                              <a:pos x="hc" y="b"/>
                                            </a:cxn>
                                            <a:cxn ang="cd2">
                                              <a:pos x="l" y="vc"/>
                                            </a:cxn>
                                            <a:cxn ang="f271">
                                              <a:pos x="f382" y="f383"/>
                                            </a:cxn>
                                            <a:cxn ang="f271">
                                              <a:pos x="f384" y="f385"/>
                                            </a:cxn>
                                            <a:cxn ang="f271">
                                              <a:pos x="f386" y="f387"/>
                                            </a:cxn>
                                            <a:cxn ang="f271">
                                              <a:pos x="f388" y="f389"/>
                                            </a:cxn>
                                            <a:cxn ang="f271">
                                              <a:pos x="f390" y="f391"/>
                                            </a:cxn>
                                            <a:cxn ang="f271">
                                              <a:pos x="f392" y="f393"/>
                                            </a:cxn>
                                            <a:cxn ang="f271">
                                              <a:pos x="f394" y="f395"/>
                                            </a:cxn>
                                            <a:cxn ang="f271">
                                              <a:pos x="f396" y="f397"/>
                                            </a:cxn>
                                            <a:cxn ang="f271">
                                              <a:pos x="f398" y="f395"/>
                                            </a:cxn>
                                            <a:cxn ang="f271">
                                              <a:pos x="f399" y="f400"/>
                                            </a:cxn>
                                            <a:cxn ang="f271">
                                              <a:pos x="f401" y="f387"/>
                                            </a:cxn>
                                            <a:cxn ang="f271">
                                              <a:pos x="f402" y="f403"/>
                                            </a:cxn>
                                            <a:cxn ang="f271">
                                              <a:pos x="f404" y="f385"/>
                                            </a:cxn>
                                            <a:cxn ang="f271">
                                              <a:pos x="f405" y="f406"/>
                                            </a:cxn>
                                            <a:cxn ang="f271">
                                              <a:pos x="f407" y="f408"/>
                                            </a:cxn>
                                            <a:cxn ang="f271">
                                              <a:pos x="f409" y="f410"/>
                                            </a:cxn>
                                            <a:cxn ang="f271">
                                              <a:pos x="f411" y="f412"/>
                                            </a:cxn>
                                            <a:cxn ang="f271">
                                              <a:pos x="f413" y="f410"/>
                                            </a:cxn>
                                            <a:cxn ang="f271">
                                              <a:pos x="f411" y="f406"/>
                                            </a:cxn>
                                            <a:cxn ang="f271">
                                              <a:pos x="f414" y="f415"/>
                                            </a:cxn>
                                            <a:cxn ang="f271">
                                              <a:pos x="f405" y="f416"/>
                                            </a:cxn>
                                            <a:cxn ang="f271">
                                              <a:pos x="f404" y="f417"/>
                                            </a:cxn>
                                            <a:cxn ang="f271">
                                              <a:pos x="f418" y="f419"/>
                                            </a:cxn>
                                            <a:cxn ang="f271">
                                              <a:pos x="f420" y="f410"/>
                                            </a:cxn>
                                            <a:cxn ang="f271">
                                              <a:pos x="f421" y="f422"/>
                                            </a:cxn>
                                            <a:cxn ang="f271">
                                              <a:pos x="f423" y="f424"/>
                                            </a:cxn>
                                            <a:cxn ang="f271">
                                              <a:pos x="f421" y="f412"/>
                                            </a:cxn>
                                            <a:cxn ang="f271">
                                              <a:pos x="f411" y="f424"/>
                                            </a:cxn>
                                            <a:cxn ang="f271">
                                              <a:pos x="f409" y="f425"/>
                                            </a:cxn>
                                            <a:cxn ang="f271">
                                              <a:pos x="f426" y="f408"/>
                                            </a:cxn>
                                            <a:cxn ang="f271">
                                              <a:pos x="f414" y="f408"/>
                                            </a:cxn>
                                            <a:cxn ang="f271">
                                              <a:pos x="f405" y="f417"/>
                                            </a:cxn>
                                            <a:cxn ang="f271">
                                              <a:pos x="f405" y="f410"/>
                                            </a:cxn>
                                            <a:cxn ang="f271">
                                              <a:pos x="f414" y="f419"/>
                                            </a:cxn>
                                            <a:cxn ang="f271">
                                              <a:pos x="f405" y="f427"/>
                                            </a:cxn>
                                            <a:cxn ang="f271">
                                              <a:pos x="f423" y="f416"/>
                                            </a:cxn>
                                            <a:cxn ang="f271">
                                              <a:pos x="f421" y="f415"/>
                                            </a:cxn>
                                            <a:cxn ang="f271">
                                              <a:pos x="f426" y="f428"/>
                                            </a:cxn>
                                            <a:cxn ang="f271">
                                              <a:pos x="f407" y="f415"/>
                                            </a:cxn>
                                            <a:cxn ang="f271">
                                              <a:pos x="f420" y="f429"/>
                                            </a:cxn>
                                            <a:cxn ang="f271">
                                              <a:pos x="f405" y="f408"/>
                                            </a:cxn>
                                            <a:cxn ang="f271">
                                              <a:pos x="f404" y="f419"/>
                                            </a:cxn>
                                            <a:cxn ang="f271">
                                              <a:pos x="f414" y="f422"/>
                                            </a:cxn>
                                            <a:cxn ang="f271">
                                              <a:pos x="f413" y="f430"/>
                                            </a:cxn>
                                            <a:cxn ang="f271">
                                              <a:pos x="f409" y="f424"/>
                                            </a:cxn>
                                            <a:cxn ang="f271">
                                              <a:pos x="f411" y="f430"/>
                                            </a:cxn>
                                            <a:cxn ang="f271">
                                              <a:pos x="f426" y="f415"/>
                                            </a:cxn>
                                            <a:cxn ang="f271">
                                              <a:pos x="f404" y="f408"/>
                                            </a:cxn>
                                            <a:cxn ang="f271">
                                              <a:pos x="f431" y="f422"/>
                                            </a:cxn>
                                            <a:cxn ang="f271">
                                              <a:pos x="f407" y="f412"/>
                                            </a:cxn>
                                            <a:cxn ang="f271">
                                              <a:pos x="f418" y="f424"/>
                                            </a:cxn>
                                            <a:cxn ang="f271">
                                              <a:pos x="f432" y="f408"/>
                                            </a:cxn>
                                            <a:cxn ang="f271">
                                              <a:pos x="f404" y="f410"/>
                                            </a:cxn>
                                          </a:cxnLst>
                                          <a:rect l="f378" t="f381" r="f379" b="f380"/>
                                          <a:pathLst>
                                            <a:path w="1929" h="861">
                                              <a:moveTo>
                                                <a:pt x="f7" y="f9"/>
                                              </a:moveTo>
                                              <a:cubicBezTo>
                                                <a:pt x="f10" y="f11"/>
                                                <a:pt x="f12" y="f13"/>
                                                <a:pt x="f14" y="f15"/>
                                              </a:cubicBezTo>
                                              <a:cubicBezTo>
                                                <a:pt x="f16" y="f17"/>
                                                <a:pt x="f18" y="f19"/>
                                                <a:pt x="f20" y="f21"/>
                                              </a:cubicBezTo>
                                              <a:cubicBezTo>
                                                <a:pt x="f22" y="f23"/>
                                                <a:pt x="f24" y="f25"/>
                                                <a:pt x="f26" y="f27"/>
                                              </a:cubicBezTo>
                                              <a:cubicBezTo>
                                                <a:pt x="f28" y="f3"/>
                                                <a:pt x="f29" y="f30"/>
                                                <a:pt x="f31" y="f32"/>
                                              </a:cubicBezTo>
                                              <a:cubicBezTo>
                                                <a:pt x="f33" y="f34"/>
                                                <a:pt x="f35" y="f36"/>
                                                <a:pt x="f37" y="f38"/>
                                              </a:cubicBezTo>
                                              <a:cubicBezTo>
                                                <a:pt x="f39" y="f40"/>
                                                <a:pt x="f41" y="f42"/>
                                                <a:pt x="f43" y="f44"/>
                                              </a:cubicBezTo>
                                              <a:cubicBezTo>
                                                <a:pt x="f45" y="f46"/>
                                                <a:pt x="f47" y="f48"/>
                                                <a:pt x="f49" y="f6"/>
                                              </a:cubicBezTo>
                                              <a:cubicBezTo>
                                                <a:pt x="f50" y="f48"/>
                                                <a:pt x="f51" y="f52"/>
                                                <a:pt x="f53" y="f44"/>
                                              </a:cubicBezTo>
                                              <a:cubicBezTo>
                                                <a:pt x="f54" y="f55"/>
                                                <a:pt x="f56" y="f57"/>
                                                <a:pt x="f58" y="f3"/>
                                              </a:cubicBezTo>
                                              <a:cubicBezTo>
                                                <a:pt x="f59" y="f60"/>
                                                <a:pt x="f61" y="f62"/>
                                                <a:pt x="f63" y="f21"/>
                                              </a:cubicBezTo>
                                              <a:cubicBezTo>
                                                <a:pt x="f64" y="f65"/>
                                                <a:pt x="f66" y="f67"/>
                                                <a:pt x="f68" y="f2"/>
                                              </a:cubicBezTo>
                                              <a:cubicBezTo>
                                                <a:pt x="f69" y="f70"/>
                                                <a:pt x="f71" y="f72"/>
                                                <a:pt x="f17" y="f15"/>
                                              </a:cubicBezTo>
                                              <a:cubicBezTo>
                                                <a:pt x="f73" y="f74"/>
                                                <a:pt x="f75" y="f76"/>
                                                <a:pt x="f77" y="f78"/>
                                              </a:cubicBezTo>
                                              <a:cubicBezTo>
                                                <a:pt x="f79" y="f80"/>
                                                <a:pt x="f81" y="f82"/>
                                                <a:pt x="f83" y="f84"/>
                                              </a:cubicBezTo>
                                              <a:cubicBezTo>
                                                <a:pt x="f85" y="f86"/>
                                                <a:pt x="f87" y="f88"/>
                                                <a:pt x="f89" y="f90"/>
                                              </a:cubicBezTo>
                                              <a:cubicBezTo>
                                                <a:pt x="f91" y="f92"/>
                                                <a:pt x="f93" y="f94"/>
                                                <a:pt x="f95" y="f94"/>
                                              </a:cubicBezTo>
                                              <a:cubicBezTo>
                                                <a:pt x="f96" y="f94"/>
                                                <a:pt x="f97" y="f98"/>
                                                <a:pt x="f97" y="f90"/>
                                              </a:cubicBezTo>
                                              <a:cubicBezTo>
                                                <a:pt x="f97" y="f99"/>
                                                <a:pt x="f100" y="f101"/>
                                                <a:pt x="f95" y="f78"/>
                                              </a:cubicBezTo>
                                              <a:cubicBezTo>
                                                <a:pt x="f3" y="f102"/>
                                                <a:pt x="f6" y="f103"/>
                                                <a:pt x="f104" y="f105"/>
                                              </a:cubicBezTo>
                                              <a:cubicBezTo>
                                                <a:pt x="f106" y="f107"/>
                                                <a:pt x="f108" y="f109"/>
                                                <a:pt x="f77" y="f110"/>
                                              </a:cubicBezTo>
                                              <a:cubicBezTo>
                                                <a:pt x="f111" y="f112"/>
                                                <a:pt x="f113" y="f114"/>
                                                <a:pt x="f17" y="f115"/>
                                              </a:cubicBezTo>
                                              <a:cubicBezTo>
                                                <a:pt x="f116" y="f117"/>
                                                <a:pt x="f69" y="f118"/>
                                                <a:pt x="f119" y="f120"/>
                                              </a:cubicBezTo>
                                              <a:cubicBezTo>
                                                <a:pt x="f121" y="f122"/>
                                                <a:pt x="f123" y="f124"/>
                                                <a:pt x="f125" y="f90"/>
                                              </a:cubicBezTo>
                                              <a:cubicBezTo>
                                                <a:pt x="f126" y="f127"/>
                                                <a:pt x="f128" y="f129"/>
                                                <a:pt x="f130" y="f92"/>
                                              </a:cubicBezTo>
                                              <a:cubicBezTo>
                                                <a:pt x="f131" y="f132"/>
                                                <a:pt x="f133" y="f134"/>
                                                <a:pt x="f133" y="f135"/>
                                              </a:cubicBezTo>
                                              <a:cubicBezTo>
                                                <a:pt x="f133" y="f136"/>
                                                <a:pt x="f83" y="f122"/>
                                                <a:pt x="f130" y="f94"/>
                                              </a:cubicBezTo>
                                              <a:cubicBezTo>
                                                <a:pt x="f87" y="f122"/>
                                                <a:pt x="f137" y="f136"/>
                                                <a:pt x="f95" y="f135"/>
                                              </a:cubicBezTo>
                                              <a:cubicBezTo>
                                                <a:pt x="f138" y="f139"/>
                                                <a:pt x="f140" y="f141"/>
                                                <a:pt x="f89" y="f142"/>
                                              </a:cubicBezTo>
                                              <a:cubicBezTo>
                                                <a:pt x="f143" y="f144"/>
                                                <a:pt x="f145" y="f146"/>
                                                <a:pt x="f87" y="f84"/>
                                              </a:cubicBezTo>
                                              <a:cubicBezTo>
                                                <a:pt x="f147" y="f56"/>
                                                <a:pt x="f148" y="f149"/>
                                                <a:pt x="f104" y="f84"/>
                                              </a:cubicBezTo>
                                              <a:cubicBezTo>
                                                <a:pt x="f133" y="f150"/>
                                                <a:pt x="f151" y="f115"/>
                                                <a:pt x="f77" y="f115"/>
                                              </a:cubicBezTo>
                                              <a:cubicBezTo>
                                                <a:pt x="f152" y="f115"/>
                                                <a:pt x="f77" y="f90"/>
                                                <a:pt x="f77" y="f90"/>
                                              </a:cubicBezTo>
                                              <a:cubicBezTo>
                                                <a:pt x="f125" y="f153"/>
                                                <a:pt x="f154" y="f155"/>
                                                <a:pt x="f104" y="f120"/>
                                              </a:cubicBezTo>
                                              <a:cubicBezTo>
                                                <a:pt x="f156" y="f157"/>
                                                <a:pt x="f158" y="f159"/>
                                                <a:pt x="f77" y="f117"/>
                                              </a:cubicBezTo>
                                              <a:cubicBezTo>
                                                <a:pt x="f73" y="f115"/>
                                                <a:pt x="f160" y="f161"/>
                                                <a:pt x="f133" y="f110"/>
                                              </a:cubicBezTo>
                                              <a:cubicBezTo>
                                                <a:pt x="f162" y="f163"/>
                                                <a:pt x="f34" y="f164"/>
                                                <a:pt x="f130" y="f105"/>
                                              </a:cubicBezTo>
                                              <a:cubicBezTo>
                                                <a:pt x="f165" y="f166"/>
                                                <a:pt x="f167" y="f168"/>
                                                <a:pt x="f87" y="f168"/>
                                              </a:cubicBezTo>
                                              <a:cubicBezTo>
                                                <a:pt x="f169" y="f168"/>
                                                <a:pt x="f85" y="f170"/>
                                                <a:pt x="f83" y="f105"/>
                                              </a:cubicBezTo>
                                              <a:cubicBezTo>
                                                <a:pt x="f171" y="f172"/>
                                                <a:pt x="f133" y="f173"/>
                                                <a:pt x="f125" y="f174"/>
                                              </a:cubicBezTo>
                                              <a:cubicBezTo>
                                                <a:pt x="f73" y="f115"/>
                                                <a:pt x="f175" y="f54"/>
                                                <a:pt x="f77" y="f84"/>
                                              </a:cubicBezTo>
                                              <a:cubicBezTo>
                                                <a:pt x="f176" y="f177"/>
                                                <a:pt x="f178" y="f179"/>
                                                <a:pt x="f17" y="f120"/>
                                              </a:cubicBezTo>
                                              <a:cubicBezTo>
                                                <a:pt x="f180" y="f181"/>
                                                <a:pt x="f125" y="f127"/>
                                                <a:pt x="f104" y="f92"/>
                                              </a:cubicBezTo>
                                              <a:cubicBezTo>
                                                <a:pt x="f36" y="f182"/>
                                                <a:pt x="f97" y="f183"/>
                                                <a:pt x="f97" y="f183"/>
                                              </a:cubicBezTo>
                                              <a:cubicBezTo>
                                                <a:pt x="f100" y="f184"/>
                                                <a:pt x="f185" y="f135"/>
                                                <a:pt x="f89" y="f135"/>
                                              </a:cubicBezTo>
                                              <a:cubicBezTo>
                                                <a:pt x="f143" y="f135"/>
                                                <a:pt x="f95" y="f8"/>
                                                <a:pt x="f95" y="f183"/>
                                              </a:cubicBezTo>
                                              <a:cubicBezTo>
                                                <a:pt x="f95" y="f186"/>
                                                <a:pt x="f187" y="f188"/>
                                                <a:pt x="f87" y="f105"/>
                                              </a:cubicBezTo>
                                              <a:cubicBezTo>
                                                <a:pt x="f189" y="f173"/>
                                                <a:pt x="f190" y="f191"/>
                                                <a:pt x="f17" y="f84"/>
                                              </a:cubicBezTo>
                                              <a:cubicBezTo>
                                                <a:pt x="f192" y="f120"/>
                                                <a:pt x="f193" y="f194"/>
                                                <a:pt x="f113" y="f92"/>
                                              </a:cubicBezTo>
                                              <a:cubicBezTo>
                                                <a:pt x="f195" y="f196"/>
                                                <a:pt x="f197" y="f198"/>
                                                <a:pt x="f83" y="f94"/>
                                              </a:cubicBezTo>
                                              <a:cubicBezTo>
                                                <a:pt x="f125" y="f122"/>
                                                <a:pt x="f113" y="f199"/>
                                                <a:pt x="f119" y="f135"/>
                                              </a:cubicBezTo>
                                              <a:cubicBezTo>
                                                <a:pt x="f200" y="f201"/>
                                                <a:pt x="f202" y="f203"/>
                                                <a:pt x="f71" y="f84"/>
                                              </a:cubicBezTo>
                                              <a:cubicBezTo>
                                                <a:pt x="f204" y="f205"/>
                                                <a:pt x="f206" y="f207"/>
                                                <a:pt x="f17" y="f90"/>
                                              </a:cubicBezTo>
                                            </a:path>
                                          </a:pathLst>
                                        </a:custGeom>
                                        <a:noFill/>
                                        <a:ln w="9528" cap="flat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</a:ln>
                                      </wps:spPr>
                                      <wps:bodyPr lIns="0" tIns="0" rIns="0" bIns="0"/>
                                    </wps:wsp>
                                    <wps:wsp>
                                      <wps:cNvPr id="754064702" name="Freeform 117"/>
                                      <wps:cNvSpPr/>
                                      <wps:spPr>
                                        <a:xfrm>
                                          <a:off x="0" y="0"/>
                                          <a:ext cx="203902" cy="111127"/>
                                        </a:xfrm>
                                        <a:custGeom>
                                          <a:avLst/>
                                          <a:gdLst>
                                            <a:gd name="f0" fmla="val 10800000"/>
                                            <a:gd name="f1" fmla="val 5400000"/>
                                            <a:gd name="f2" fmla="val 360"/>
                                            <a:gd name="f3" fmla="val 180"/>
                                            <a:gd name="f4" fmla="val w"/>
                                            <a:gd name="f5" fmla="val h"/>
                                            <a:gd name="f6" fmla="val 0"/>
                                            <a:gd name="f7" fmla="val 1929"/>
                                            <a:gd name="f8" fmla="val 861"/>
                                            <a:gd name="f9" fmla="val 580"/>
                                            <a:gd name="f10" fmla="val 1902"/>
                                            <a:gd name="f11" fmla="val 474"/>
                                            <a:gd name="f12" fmla="val 1921"/>
                                            <a:gd name="f13" fmla="val 461"/>
                                            <a:gd name="f14" fmla="val 1829"/>
                                            <a:gd name="f15" fmla="val 400"/>
                                            <a:gd name="f16" fmla="val 1779"/>
                                            <a:gd name="f17" fmla="val 249"/>
                                            <a:gd name="f18" fmla="val 1852"/>
                                            <a:gd name="f19" fmla="val 429"/>
                                            <a:gd name="f20" fmla="val 1749"/>
                                            <a:gd name="f21" fmla="val 300"/>
                                            <a:gd name="f22" fmla="val 1639"/>
                                            <a:gd name="f23" fmla="val 162"/>
                                            <a:gd name="f24" fmla="val 1841"/>
                                            <a:gd name="f25" fmla="val 315"/>
                                            <a:gd name="f26" fmla="val 1669"/>
                                            <a:gd name="f27" fmla="val 200"/>
                                            <a:gd name="f28" fmla="val 1656"/>
                                            <a:gd name="f29" fmla="val 1649"/>
                                            <a:gd name="f30" fmla="val 153"/>
                                            <a:gd name="f31" fmla="val 1629"/>
                                            <a:gd name="f32" fmla="val 140"/>
                                            <a:gd name="f33" fmla="val 1571"/>
                                            <a:gd name="f34" fmla="val 104"/>
                                            <a:gd name="f35" fmla="val 1458"/>
                                            <a:gd name="f36" fmla="val 83"/>
                                            <a:gd name="f37" fmla="val 1389"/>
                                            <a:gd name="f38" fmla="val 60"/>
                                            <a:gd name="f39" fmla="val 1366"/>
                                            <a:gd name="f40" fmla="val 52"/>
                                            <a:gd name="f41" fmla="val 1350"/>
                                            <a:gd name="f42" fmla="val 31"/>
                                            <a:gd name="f43" fmla="val 1329"/>
                                            <a:gd name="f44" fmla="val 20"/>
                                            <a:gd name="f45" fmla="val 1310"/>
                                            <a:gd name="f46" fmla="val 11"/>
                                            <a:gd name="f47" fmla="val 1289"/>
                                            <a:gd name="f48" fmla="val 7"/>
                                            <a:gd name="f49" fmla="val 1269"/>
                                            <a:gd name="f50" fmla="val 1122"/>
                                            <a:gd name="f51" fmla="val 975"/>
                                            <a:gd name="f52" fmla="val 4"/>
                                            <a:gd name="f53" fmla="val 829"/>
                                            <a:gd name="f54" fmla="val 685"/>
                                            <a:gd name="f55" fmla="val 35"/>
                                            <a:gd name="f56" fmla="val 542"/>
                                            <a:gd name="f57" fmla="val 136"/>
                                            <a:gd name="f58" fmla="val 409"/>
                                            <a:gd name="f59" fmla="val 382"/>
                                            <a:gd name="f60" fmla="val 220"/>
                                            <a:gd name="f61" fmla="val 356"/>
                                            <a:gd name="f62" fmla="val 260"/>
                                            <a:gd name="f63" fmla="val 329"/>
                                            <a:gd name="f64" fmla="val 317"/>
                                            <a:gd name="f65" fmla="val 318"/>
                                            <a:gd name="f66" fmla="val 322"/>
                                            <a:gd name="f67" fmla="val 344"/>
                                            <a:gd name="f68" fmla="val 309"/>
                                            <a:gd name="f69" fmla="val 294"/>
                                            <a:gd name="f70" fmla="val 379"/>
                                            <a:gd name="f71" fmla="val 269"/>
                                            <a:gd name="f72" fmla="val 387"/>
                                            <a:gd name="f73" fmla="val 176"/>
                                            <a:gd name="f74" fmla="val 619"/>
                                            <a:gd name="f75" fmla="val 292"/>
                                            <a:gd name="f76" fmla="val 287"/>
                                            <a:gd name="f77" fmla="val 189"/>
                                            <a:gd name="f78" fmla="val 520"/>
                                            <a:gd name="f79" fmla="val 157"/>
                                            <a:gd name="f80" fmla="val 591"/>
                                            <a:gd name="f81" fmla="val 163"/>
                                            <a:gd name="f82" fmla="val 646"/>
                                            <a:gd name="f83" fmla="val 109"/>
                                            <a:gd name="f84" fmla="val 700"/>
                                            <a:gd name="f85" fmla="val 92"/>
                                            <a:gd name="f86" fmla="val 717"/>
                                            <a:gd name="f87" fmla="val 69"/>
                                            <a:gd name="f88" fmla="val 727"/>
                                            <a:gd name="f89" fmla="val 49"/>
                                            <a:gd name="f90" fmla="val 740"/>
                                            <a:gd name="f91" fmla="val 42"/>
                                            <a:gd name="f92" fmla="val 760"/>
                                            <a:gd name="f93" fmla="val 50"/>
                                            <a:gd name="f94" fmla="val 800"/>
                                            <a:gd name="f95" fmla="val 29"/>
                                            <a:gd name="f96" fmla="val 8"/>
                                            <a:gd name="f97" fmla="val 9"/>
                                            <a:gd name="f98" fmla="val 761"/>
                                            <a:gd name="f99" fmla="val 666"/>
                                            <a:gd name="f100" fmla="val 22"/>
                                            <a:gd name="f101" fmla="val 593"/>
                                            <a:gd name="f102" fmla="val 570"/>
                                            <a:gd name="f103" fmla="val 497"/>
                                            <a:gd name="f104" fmla="val 129"/>
                                            <a:gd name="f105" fmla="val 600"/>
                                            <a:gd name="f106" fmla="val 145"/>
                                            <a:gd name="f107" fmla="val 613"/>
                                            <a:gd name="f108" fmla="val 170"/>
                                            <a:gd name="f109" fmla="val 611"/>
                                            <a:gd name="f110" fmla="val 620"/>
                                            <a:gd name="f111" fmla="val 210"/>
                                            <a:gd name="f112" fmla="val 631"/>
                                            <a:gd name="f113" fmla="val 229"/>
                                            <a:gd name="f114" fmla="val 647"/>
                                            <a:gd name="f115" fmla="val 660"/>
                                            <a:gd name="f116" fmla="val 262"/>
                                            <a:gd name="f117" fmla="val 680"/>
                                            <a:gd name="f118" fmla="val 696"/>
                                            <a:gd name="f119" fmla="val 289"/>
                                            <a:gd name="f120" fmla="val 720"/>
                                            <a:gd name="f121" fmla="val 274"/>
                                            <a:gd name="f122" fmla="val 793"/>
                                            <a:gd name="f123" fmla="val 197"/>
                                            <a:gd name="f124" fmla="val 749"/>
                                            <a:gd name="f125" fmla="val 169"/>
                                            <a:gd name="f126" fmla="val 142"/>
                                            <a:gd name="f127" fmla="val 747"/>
                                            <a:gd name="f128" fmla="val 101"/>
                                            <a:gd name="f129" fmla="val 735"/>
                                            <a:gd name="f130" fmla="val 89"/>
                                            <a:gd name="f131" fmla="val 80"/>
                                            <a:gd name="f132" fmla="val 779"/>
                                            <a:gd name="f133" fmla="val 149"/>
                                            <a:gd name="f134" fmla="val 759"/>
                                            <a:gd name="f135" fmla="val 780"/>
                                            <a:gd name="f136" fmla="val 801"/>
                                            <a:gd name="f137" fmla="val 32"/>
                                            <a:gd name="f138" fmla="val 17"/>
                                            <a:gd name="f139" fmla="val 707"/>
                                            <a:gd name="f140" fmla="val 16"/>
                                            <a:gd name="f141" fmla="val 626"/>
                                            <a:gd name="f142" fmla="val 560"/>
                                            <a:gd name="f143" fmla="val 70"/>
                                            <a:gd name="f144" fmla="val 518"/>
                                            <a:gd name="f145" fmla="val 62"/>
                                            <a:gd name="f146" fmla="val 653"/>
                                            <a:gd name="f147" fmla="val 122"/>
                                            <a:gd name="f148" fmla="val 102"/>
                                            <a:gd name="f149" fmla="val 538"/>
                                            <a:gd name="f150" fmla="val 687"/>
                                            <a:gd name="f151" fmla="val 165"/>
                                            <a:gd name="f152" fmla="val 349"/>
                                            <a:gd name="f153" fmla="val 733"/>
                                            <a:gd name="f154" fmla="val 111"/>
                                            <a:gd name="f155" fmla="val 732"/>
                                            <a:gd name="f156" fmla="val 199"/>
                                            <a:gd name="f157" fmla="val 673"/>
                                            <a:gd name="f158" fmla="val 324"/>
                                            <a:gd name="f159" fmla="val 725"/>
                                            <a:gd name="f160" fmla="val 168"/>
                                            <a:gd name="f161" fmla="val 635"/>
                                            <a:gd name="f162" fmla="val 133"/>
                                            <a:gd name="f163" fmla="val 607"/>
                                            <a:gd name="f164" fmla="val 615"/>
                                            <a:gd name="f165" fmla="val 74"/>
                                            <a:gd name="f166" fmla="val 585"/>
                                            <a:gd name="f167" fmla="val 48"/>
                                            <a:gd name="f168" fmla="val 540"/>
                                            <a:gd name="f169" fmla="val 93"/>
                                            <a:gd name="f170" fmla="val 583"/>
                                            <a:gd name="f171" fmla="val 126"/>
                                            <a:gd name="f172" fmla="val 617"/>
                                            <a:gd name="f173" fmla="val 627"/>
                                            <a:gd name="f174" fmla="val 640"/>
                                            <a:gd name="f175" fmla="val 174"/>
                                            <a:gd name="f176" fmla="val 204"/>
                                            <a:gd name="f177" fmla="val 715"/>
                                            <a:gd name="f178" fmla="val 264"/>
                                            <a:gd name="f179" fmla="val 705"/>
                                            <a:gd name="f180" fmla="val 219"/>
                                            <a:gd name="f181" fmla="val 750"/>
                                            <a:gd name="f182" fmla="val 775"/>
                                            <a:gd name="f183" fmla="val 840"/>
                                            <a:gd name="f184" fmla="val 820"/>
                                            <a:gd name="f185" fmla="val 25"/>
                                            <a:gd name="f186" fmla="val 790"/>
                                            <a:gd name="f187" fmla="val 58"/>
                                            <a:gd name="f188" fmla="val 657"/>
                                            <a:gd name="f189" fmla="val 175"/>
                                            <a:gd name="f190" fmla="val 188"/>
                                            <a:gd name="f191" fmla="val 608"/>
                                            <a:gd name="f192" fmla="val 242"/>
                                            <a:gd name="f193" fmla="val 246"/>
                                            <a:gd name="f194" fmla="val 748"/>
                                            <a:gd name="f195" fmla="val 195"/>
                                            <a:gd name="f196" fmla="val 785"/>
                                            <a:gd name="f197" fmla="val 67"/>
                                            <a:gd name="f198" fmla="val 805"/>
                                            <a:gd name="f199" fmla="val 787"/>
                                            <a:gd name="f200" fmla="val 282"/>
                                            <a:gd name="f201" fmla="val 753"/>
                                            <a:gd name="f202" fmla="val 284"/>
                                            <a:gd name="f203" fmla="val 723"/>
                                            <a:gd name="f204" fmla="val 187"/>
                                            <a:gd name="f205" fmla="val 577"/>
                                            <a:gd name="f206" fmla="val 207"/>
                                            <a:gd name="f207" fmla="val 698"/>
                                            <a:gd name="f208" fmla="+- 0 0 -90"/>
                                            <a:gd name="f209" fmla="*/ f4 1 1929"/>
                                            <a:gd name="f210" fmla="*/ f5 1 861"/>
                                            <a:gd name="f211" fmla="val f6"/>
                                            <a:gd name="f212" fmla="val f7"/>
                                            <a:gd name="f213" fmla="val f8"/>
                                            <a:gd name="f214" fmla="*/ f208 f0 1"/>
                                            <a:gd name="f215" fmla="+- f213 0 f211"/>
                                            <a:gd name="f216" fmla="+- f212 0 f211"/>
                                            <a:gd name="f217" fmla="*/ f214 1 f3"/>
                                            <a:gd name="f218" fmla="*/ f216 1 1929"/>
                                            <a:gd name="f219" fmla="*/ f215 1 861"/>
                                            <a:gd name="f220" fmla="*/ 1929 f216 1"/>
                                            <a:gd name="f221" fmla="*/ 580 f215 1"/>
                                            <a:gd name="f222" fmla="*/ 1829 f216 1"/>
                                            <a:gd name="f223" fmla="*/ 400 f215 1"/>
                                            <a:gd name="f224" fmla="*/ 1749 f216 1"/>
                                            <a:gd name="f225" fmla="*/ 300 f215 1"/>
                                            <a:gd name="f226" fmla="*/ 1669 f216 1"/>
                                            <a:gd name="f227" fmla="*/ 200 f215 1"/>
                                            <a:gd name="f228" fmla="*/ 1629 f216 1"/>
                                            <a:gd name="f229" fmla="*/ 140 f215 1"/>
                                            <a:gd name="f230" fmla="*/ 1389 f216 1"/>
                                            <a:gd name="f231" fmla="*/ 60 f215 1"/>
                                            <a:gd name="f232" fmla="*/ 1329 f216 1"/>
                                            <a:gd name="f233" fmla="*/ 20 f215 1"/>
                                            <a:gd name="f234" fmla="*/ 1269 f216 1"/>
                                            <a:gd name="f235" fmla="*/ 0 f215 1"/>
                                            <a:gd name="f236" fmla="*/ 829 f216 1"/>
                                            <a:gd name="f237" fmla="*/ 409 f216 1"/>
                                            <a:gd name="f238" fmla="*/ 180 f215 1"/>
                                            <a:gd name="f239" fmla="*/ 329 f216 1"/>
                                            <a:gd name="f240" fmla="*/ 309 f216 1"/>
                                            <a:gd name="f241" fmla="*/ 360 f215 1"/>
                                            <a:gd name="f242" fmla="*/ 249 f216 1"/>
                                            <a:gd name="f243" fmla="*/ 189 f216 1"/>
                                            <a:gd name="f244" fmla="*/ 520 f215 1"/>
                                            <a:gd name="f245" fmla="*/ 109 f216 1"/>
                                            <a:gd name="f246" fmla="*/ 700 f215 1"/>
                                            <a:gd name="f247" fmla="*/ 49 f216 1"/>
                                            <a:gd name="f248" fmla="*/ 740 f215 1"/>
                                            <a:gd name="f249" fmla="*/ 29 f216 1"/>
                                            <a:gd name="f250" fmla="*/ 800 f215 1"/>
                                            <a:gd name="f251" fmla="*/ 9 f216 1"/>
                                            <a:gd name="f252" fmla="*/ 129 f216 1"/>
                                            <a:gd name="f253" fmla="*/ 600 f215 1"/>
                                            <a:gd name="f254" fmla="*/ 620 f215 1"/>
                                            <a:gd name="f255" fmla="*/ 660 f215 1"/>
                                            <a:gd name="f256" fmla="*/ 289 f216 1"/>
                                            <a:gd name="f257" fmla="*/ 720 f215 1"/>
                                            <a:gd name="f258" fmla="*/ 169 f216 1"/>
                                            <a:gd name="f259" fmla="*/ 89 f216 1"/>
                                            <a:gd name="f260" fmla="*/ 760 f215 1"/>
                                            <a:gd name="f261" fmla="*/ 149 f216 1"/>
                                            <a:gd name="f262" fmla="*/ 780 f215 1"/>
                                            <a:gd name="f263" fmla="*/ 560 f215 1"/>
                                            <a:gd name="f264" fmla="*/ 69 f216 1"/>
                                            <a:gd name="f265" fmla="*/ 680 f215 1"/>
                                            <a:gd name="f266" fmla="*/ 540 f215 1"/>
                                            <a:gd name="f267" fmla="*/ 640 f215 1"/>
                                            <a:gd name="f268" fmla="*/ 840 f215 1"/>
                                            <a:gd name="f269" fmla="*/ 229 f216 1"/>
                                            <a:gd name="f270" fmla="*/ 269 f216 1"/>
                                            <a:gd name="f271" fmla="+- f217 0 f1"/>
                                            <a:gd name="f272" fmla="*/ f220 1 1929"/>
                                            <a:gd name="f273" fmla="*/ f221 1 861"/>
                                            <a:gd name="f274" fmla="*/ f222 1 1929"/>
                                            <a:gd name="f275" fmla="*/ f223 1 861"/>
                                            <a:gd name="f276" fmla="*/ f224 1 1929"/>
                                            <a:gd name="f277" fmla="*/ f225 1 861"/>
                                            <a:gd name="f278" fmla="*/ f226 1 1929"/>
                                            <a:gd name="f279" fmla="*/ f227 1 861"/>
                                            <a:gd name="f280" fmla="*/ f228 1 1929"/>
                                            <a:gd name="f281" fmla="*/ f229 1 861"/>
                                            <a:gd name="f282" fmla="*/ f230 1 1929"/>
                                            <a:gd name="f283" fmla="*/ f231 1 861"/>
                                            <a:gd name="f284" fmla="*/ f232 1 1929"/>
                                            <a:gd name="f285" fmla="*/ f233 1 861"/>
                                            <a:gd name="f286" fmla="*/ f234 1 1929"/>
                                            <a:gd name="f287" fmla="*/ f235 1 861"/>
                                            <a:gd name="f288" fmla="*/ f236 1 1929"/>
                                            <a:gd name="f289" fmla="*/ f237 1 1929"/>
                                            <a:gd name="f290" fmla="*/ f238 1 861"/>
                                            <a:gd name="f291" fmla="*/ f239 1 1929"/>
                                            <a:gd name="f292" fmla="*/ f240 1 1929"/>
                                            <a:gd name="f293" fmla="*/ f241 1 861"/>
                                            <a:gd name="f294" fmla="*/ f242 1 1929"/>
                                            <a:gd name="f295" fmla="*/ f243 1 1929"/>
                                            <a:gd name="f296" fmla="*/ f244 1 861"/>
                                            <a:gd name="f297" fmla="*/ f245 1 1929"/>
                                            <a:gd name="f298" fmla="*/ f246 1 861"/>
                                            <a:gd name="f299" fmla="*/ f247 1 1929"/>
                                            <a:gd name="f300" fmla="*/ f248 1 861"/>
                                            <a:gd name="f301" fmla="*/ f249 1 1929"/>
                                            <a:gd name="f302" fmla="*/ f250 1 861"/>
                                            <a:gd name="f303" fmla="*/ f251 1 1929"/>
                                            <a:gd name="f304" fmla="*/ f252 1 1929"/>
                                            <a:gd name="f305" fmla="*/ f253 1 861"/>
                                            <a:gd name="f306" fmla="*/ f254 1 861"/>
                                            <a:gd name="f307" fmla="*/ f255 1 861"/>
                                            <a:gd name="f308" fmla="*/ f256 1 1929"/>
                                            <a:gd name="f309" fmla="*/ f257 1 861"/>
                                            <a:gd name="f310" fmla="*/ f258 1 1929"/>
                                            <a:gd name="f311" fmla="*/ f259 1 1929"/>
                                            <a:gd name="f312" fmla="*/ f260 1 861"/>
                                            <a:gd name="f313" fmla="*/ f261 1 1929"/>
                                            <a:gd name="f314" fmla="*/ f262 1 861"/>
                                            <a:gd name="f315" fmla="*/ f263 1 861"/>
                                            <a:gd name="f316" fmla="*/ f264 1 1929"/>
                                            <a:gd name="f317" fmla="*/ f265 1 861"/>
                                            <a:gd name="f318" fmla="*/ f266 1 861"/>
                                            <a:gd name="f319" fmla="*/ f267 1 861"/>
                                            <a:gd name="f320" fmla="*/ f268 1 861"/>
                                            <a:gd name="f321" fmla="*/ f269 1 1929"/>
                                            <a:gd name="f322" fmla="*/ f270 1 1929"/>
                                            <a:gd name="f323" fmla="*/ 0 1 f218"/>
                                            <a:gd name="f324" fmla="*/ f212 1 f218"/>
                                            <a:gd name="f325" fmla="*/ 0 1 f219"/>
                                            <a:gd name="f326" fmla="*/ f213 1 f219"/>
                                            <a:gd name="f327" fmla="*/ f272 1 f218"/>
                                            <a:gd name="f328" fmla="*/ f273 1 f219"/>
                                            <a:gd name="f329" fmla="*/ f274 1 f218"/>
                                            <a:gd name="f330" fmla="*/ f275 1 f219"/>
                                            <a:gd name="f331" fmla="*/ f276 1 f218"/>
                                            <a:gd name="f332" fmla="*/ f277 1 f219"/>
                                            <a:gd name="f333" fmla="*/ f278 1 f218"/>
                                            <a:gd name="f334" fmla="*/ f279 1 f219"/>
                                            <a:gd name="f335" fmla="*/ f280 1 f218"/>
                                            <a:gd name="f336" fmla="*/ f281 1 f219"/>
                                            <a:gd name="f337" fmla="*/ f282 1 f218"/>
                                            <a:gd name="f338" fmla="*/ f283 1 f219"/>
                                            <a:gd name="f339" fmla="*/ f284 1 f218"/>
                                            <a:gd name="f340" fmla="*/ f285 1 f219"/>
                                            <a:gd name="f341" fmla="*/ f286 1 f218"/>
                                            <a:gd name="f342" fmla="*/ f287 1 f219"/>
                                            <a:gd name="f343" fmla="*/ f288 1 f218"/>
                                            <a:gd name="f344" fmla="*/ f289 1 f218"/>
                                            <a:gd name="f345" fmla="*/ f290 1 f219"/>
                                            <a:gd name="f346" fmla="*/ f291 1 f218"/>
                                            <a:gd name="f347" fmla="*/ f292 1 f218"/>
                                            <a:gd name="f348" fmla="*/ f293 1 f219"/>
                                            <a:gd name="f349" fmla="*/ f294 1 f218"/>
                                            <a:gd name="f350" fmla="*/ f295 1 f218"/>
                                            <a:gd name="f351" fmla="*/ f296 1 f219"/>
                                            <a:gd name="f352" fmla="*/ f297 1 f218"/>
                                            <a:gd name="f353" fmla="*/ f298 1 f219"/>
                                            <a:gd name="f354" fmla="*/ f299 1 f218"/>
                                            <a:gd name="f355" fmla="*/ f300 1 f219"/>
                                            <a:gd name="f356" fmla="*/ f301 1 f218"/>
                                            <a:gd name="f357" fmla="*/ f302 1 f219"/>
                                            <a:gd name="f358" fmla="*/ f303 1 f218"/>
                                            <a:gd name="f359" fmla="*/ f304 1 f218"/>
                                            <a:gd name="f360" fmla="*/ f305 1 f219"/>
                                            <a:gd name="f361" fmla="*/ f306 1 f219"/>
                                            <a:gd name="f362" fmla="*/ f307 1 f219"/>
                                            <a:gd name="f363" fmla="*/ f308 1 f218"/>
                                            <a:gd name="f364" fmla="*/ f309 1 f219"/>
                                            <a:gd name="f365" fmla="*/ f310 1 f218"/>
                                            <a:gd name="f366" fmla="*/ f311 1 f218"/>
                                            <a:gd name="f367" fmla="*/ f312 1 f219"/>
                                            <a:gd name="f368" fmla="*/ f313 1 f218"/>
                                            <a:gd name="f369" fmla="*/ f314 1 f219"/>
                                            <a:gd name="f370" fmla="*/ f315 1 f219"/>
                                            <a:gd name="f371" fmla="*/ f316 1 f218"/>
                                            <a:gd name="f372" fmla="*/ f317 1 f219"/>
                                            <a:gd name="f373" fmla="*/ f318 1 f219"/>
                                            <a:gd name="f374" fmla="*/ f319 1 f219"/>
                                            <a:gd name="f375" fmla="*/ f320 1 f219"/>
                                            <a:gd name="f376" fmla="*/ f321 1 f218"/>
                                            <a:gd name="f377" fmla="*/ f322 1 f218"/>
                                            <a:gd name="f378" fmla="*/ f323 f209 1"/>
                                            <a:gd name="f379" fmla="*/ f324 f209 1"/>
                                            <a:gd name="f380" fmla="*/ f326 f210 1"/>
                                            <a:gd name="f381" fmla="*/ f325 f210 1"/>
                                            <a:gd name="f382" fmla="*/ f327 f209 1"/>
                                            <a:gd name="f383" fmla="*/ f328 f210 1"/>
                                            <a:gd name="f384" fmla="*/ f329 f209 1"/>
                                            <a:gd name="f385" fmla="*/ f330 f210 1"/>
                                            <a:gd name="f386" fmla="*/ f331 f209 1"/>
                                            <a:gd name="f387" fmla="*/ f332 f210 1"/>
                                            <a:gd name="f388" fmla="*/ f333 f209 1"/>
                                            <a:gd name="f389" fmla="*/ f334 f210 1"/>
                                            <a:gd name="f390" fmla="*/ f335 f209 1"/>
                                            <a:gd name="f391" fmla="*/ f336 f210 1"/>
                                            <a:gd name="f392" fmla="*/ f337 f209 1"/>
                                            <a:gd name="f393" fmla="*/ f338 f210 1"/>
                                            <a:gd name="f394" fmla="*/ f339 f209 1"/>
                                            <a:gd name="f395" fmla="*/ f340 f210 1"/>
                                            <a:gd name="f396" fmla="*/ f341 f209 1"/>
                                            <a:gd name="f397" fmla="*/ f342 f210 1"/>
                                            <a:gd name="f398" fmla="*/ f343 f209 1"/>
                                            <a:gd name="f399" fmla="*/ f344 f209 1"/>
                                            <a:gd name="f400" fmla="*/ f345 f210 1"/>
                                            <a:gd name="f401" fmla="*/ f346 f209 1"/>
                                            <a:gd name="f402" fmla="*/ f347 f209 1"/>
                                            <a:gd name="f403" fmla="*/ f348 f210 1"/>
                                            <a:gd name="f404" fmla="*/ f349 f209 1"/>
                                            <a:gd name="f405" fmla="*/ f350 f209 1"/>
                                            <a:gd name="f406" fmla="*/ f351 f210 1"/>
                                            <a:gd name="f407" fmla="*/ f352 f209 1"/>
                                            <a:gd name="f408" fmla="*/ f353 f210 1"/>
                                            <a:gd name="f409" fmla="*/ f354 f209 1"/>
                                            <a:gd name="f410" fmla="*/ f355 f210 1"/>
                                            <a:gd name="f411" fmla="*/ f356 f209 1"/>
                                            <a:gd name="f412" fmla="*/ f357 f210 1"/>
                                            <a:gd name="f413" fmla="*/ f358 f209 1"/>
                                            <a:gd name="f414" fmla="*/ f359 f209 1"/>
                                            <a:gd name="f415" fmla="*/ f360 f210 1"/>
                                            <a:gd name="f416" fmla="*/ f361 f210 1"/>
                                            <a:gd name="f417" fmla="*/ f362 f210 1"/>
                                            <a:gd name="f418" fmla="*/ f363 f209 1"/>
                                            <a:gd name="f419" fmla="*/ f364 f210 1"/>
                                            <a:gd name="f420" fmla="*/ f365 f209 1"/>
                                            <a:gd name="f421" fmla="*/ f366 f209 1"/>
                                            <a:gd name="f422" fmla="*/ f367 f210 1"/>
                                            <a:gd name="f423" fmla="*/ f368 f209 1"/>
                                            <a:gd name="f424" fmla="*/ f369 f210 1"/>
                                            <a:gd name="f425" fmla="*/ f370 f210 1"/>
                                            <a:gd name="f426" fmla="*/ f371 f209 1"/>
                                            <a:gd name="f427" fmla="*/ f372 f210 1"/>
                                            <a:gd name="f428" fmla="*/ f373 f210 1"/>
                                            <a:gd name="f429" fmla="*/ f374 f210 1"/>
                                            <a:gd name="f430" fmla="*/ f375 f210 1"/>
                                            <a:gd name="f431" fmla="*/ f376 f209 1"/>
                                            <a:gd name="f432" fmla="*/ f377 f209 1"/>
                                          </a:gdLst>
                                          <a:ahLst/>
                                          <a:cxnLst>
                                            <a:cxn ang="3cd4">
                                              <a:pos x="hc" y="t"/>
                                            </a:cxn>
                                            <a:cxn ang="0">
                                              <a:pos x="r" y="vc"/>
                                            </a:cxn>
                                            <a:cxn ang="cd4">
                                              <a:pos x="hc" y="b"/>
                                            </a:cxn>
                                            <a:cxn ang="cd2">
                                              <a:pos x="l" y="vc"/>
                                            </a:cxn>
                                            <a:cxn ang="f271">
                                              <a:pos x="f382" y="f383"/>
                                            </a:cxn>
                                            <a:cxn ang="f271">
                                              <a:pos x="f384" y="f385"/>
                                            </a:cxn>
                                            <a:cxn ang="f271">
                                              <a:pos x="f386" y="f387"/>
                                            </a:cxn>
                                            <a:cxn ang="f271">
                                              <a:pos x="f388" y="f389"/>
                                            </a:cxn>
                                            <a:cxn ang="f271">
                                              <a:pos x="f390" y="f391"/>
                                            </a:cxn>
                                            <a:cxn ang="f271">
                                              <a:pos x="f392" y="f393"/>
                                            </a:cxn>
                                            <a:cxn ang="f271">
                                              <a:pos x="f394" y="f395"/>
                                            </a:cxn>
                                            <a:cxn ang="f271">
                                              <a:pos x="f396" y="f397"/>
                                            </a:cxn>
                                            <a:cxn ang="f271">
                                              <a:pos x="f398" y="f395"/>
                                            </a:cxn>
                                            <a:cxn ang="f271">
                                              <a:pos x="f399" y="f400"/>
                                            </a:cxn>
                                            <a:cxn ang="f271">
                                              <a:pos x="f401" y="f387"/>
                                            </a:cxn>
                                            <a:cxn ang="f271">
                                              <a:pos x="f402" y="f403"/>
                                            </a:cxn>
                                            <a:cxn ang="f271">
                                              <a:pos x="f404" y="f385"/>
                                            </a:cxn>
                                            <a:cxn ang="f271">
                                              <a:pos x="f405" y="f406"/>
                                            </a:cxn>
                                            <a:cxn ang="f271">
                                              <a:pos x="f407" y="f408"/>
                                            </a:cxn>
                                            <a:cxn ang="f271">
                                              <a:pos x="f409" y="f410"/>
                                            </a:cxn>
                                            <a:cxn ang="f271">
                                              <a:pos x="f411" y="f412"/>
                                            </a:cxn>
                                            <a:cxn ang="f271">
                                              <a:pos x="f413" y="f410"/>
                                            </a:cxn>
                                            <a:cxn ang="f271">
                                              <a:pos x="f411" y="f406"/>
                                            </a:cxn>
                                            <a:cxn ang="f271">
                                              <a:pos x="f414" y="f415"/>
                                            </a:cxn>
                                            <a:cxn ang="f271">
                                              <a:pos x="f405" y="f416"/>
                                            </a:cxn>
                                            <a:cxn ang="f271">
                                              <a:pos x="f404" y="f417"/>
                                            </a:cxn>
                                            <a:cxn ang="f271">
                                              <a:pos x="f418" y="f419"/>
                                            </a:cxn>
                                            <a:cxn ang="f271">
                                              <a:pos x="f420" y="f410"/>
                                            </a:cxn>
                                            <a:cxn ang="f271">
                                              <a:pos x="f421" y="f422"/>
                                            </a:cxn>
                                            <a:cxn ang="f271">
                                              <a:pos x="f423" y="f424"/>
                                            </a:cxn>
                                            <a:cxn ang="f271">
                                              <a:pos x="f421" y="f412"/>
                                            </a:cxn>
                                            <a:cxn ang="f271">
                                              <a:pos x="f411" y="f424"/>
                                            </a:cxn>
                                            <a:cxn ang="f271">
                                              <a:pos x="f409" y="f425"/>
                                            </a:cxn>
                                            <a:cxn ang="f271">
                                              <a:pos x="f426" y="f408"/>
                                            </a:cxn>
                                            <a:cxn ang="f271">
                                              <a:pos x="f414" y="f408"/>
                                            </a:cxn>
                                            <a:cxn ang="f271">
                                              <a:pos x="f405" y="f417"/>
                                            </a:cxn>
                                            <a:cxn ang="f271">
                                              <a:pos x="f405" y="f410"/>
                                            </a:cxn>
                                            <a:cxn ang="f271">
                                              <a:pos x="f414" y="f419"/>
                                            </a:cxn>
                                            <a:cxn ang="f271">
                                              <a:pos x="f405" y="f427"/>
                                            </a:cxn>
                                            <a:cxn ang="f271">
                                              <a:pos x="f423" y="f416"/>
                                            </a:cxn>
                                            <a:cxn ang="f271">
                                              <a:pos x="f421" y="f415"/>
                                            </a:cxn>
                                            <a:cxn ang="f271">
                                              <a:pos x="f426" y="f428"/>
                                            </a:cxn>
                                            <a:cxn ang="f271">
                                              <a:pos x="f407" y="f415"/>
                                            </a:cxn>
                                            <a:cxn ang="f271">
                                              <a:pos x="f420" y="f429"/>
                                            </a:cxn>
                                            <a:cxn ang="f271">
                                              <a:pos x="f405" y="f408"/>
                                            </a:cxn>
                                            <a:cxn ang="f271">
                                              <a:pos x="f404" y="f419"/>
                                            </a:cxn>
                                            <a:cxn ang="f271">
                                              <a:pos x="f414" y="f422"/>
                                            </a:cxn>
                                            <a:cxn ang="f271">
                                              <a:pos x="f413" y="f430"/>
                                            </a:cxn>
                                            <a:cxn ang="f271">
                                              <a:pos x="f409" y="f424"/>
                                            </a:cxn>
                                            <a:cxn ang="f271">
                                              <a:pos x="f411" y="f430"/>
                                            </a:cxn>
                                            <a:cxn ang="f271">
                                              <a:pos x="f426" y="f415"/>
                                            </a:cxn>
                                            <a:cxn ang="f271">
                                              <a:pos x="f404" y="f408"/>
                                            </a:cxn>
                                            <a:cxn ang="f271">
                                              <a:pos x="f431" y="f422"/>
                                            </a:cxn>
                                            <a:cxn ang="f271">
                                              <a:pos x="f407" y="f412"/>
                                            </a:cxn>
                                            <a:cxn ang="f271">
                                              <a:pos x="f418" y="f424"/>
                                            </a:cxn>
                                            <a:cxn ang="f271">
                                              <a:pos x="f432" y="f408"/>
                                            </a:cxn>
                                            <a:cxn ang="f271">
                                              <a:pos x="f404" y="f410"/>
                                            </a:cxn>
                                          </a:cxnLst>
                                          <a:rect l="f378" t="f381" r="f379" b="f380"/>
                                          <a:pathLst>
                                            <a:path w="1929" h="861">
                                              <a:moveTo>
                                                <a:pt x="f7" y="f9"/>
                                              </a:moveTo>
                                              <a:cubicBezTo>
                                                <a:pt x="f10" y="f11"/>
                                                <a:pt x="f12" y="f13"/>
                                                <a:pt x="f14" y="f15"/>
                                              </a:cubicBezTo>
                                              <a:cubicBezTo>
                                                <a:pt x="f16" y="f17"/>
                                                <a:pt x="f18" y="f19"/>
                                                <a:pt x="f20" y="f21"/>
                                              </a:cubicBezTo>
                                              <a:cubicBezTo>
                                                <a:pt x="f22" y="f23"/>
                                                <a:pt x="f24" y="f25"/>
                                                <a:pt x="f26" y="f27"/>
                                              </a:cubicBezTo>
                                              <a:cubicBezTo>
                                                <a:pt x="f28" y="f3"/>
                                                <a:pt x="f29" y="f30"/>
                                                <a:pt x="f31" y="f32"/>
                                              </a:cubicBezTo>
                                              <a:cubicBezTo>
                                                <a:pt x="f33" y="f34"/>
                                                <a:pt x="f35" y="f36"/>
                                                <a:pt x="f37" y="f38"/>
                                              </a:cubicBezTo>
                                              <a:cubicBezTo>
                                                <a:pt x="f39" y="f40"/>
                                                <a:pt x="f41" y="f42"/>
                                                <a:pt x="f43" y="f44"/>
                                              </a:cubicBezTo>
                                              <a:cubicBezTo>
                                                <a:pt x="f45" y="f46"/>
                                                <a:pt x="f47" y="f48"/>
                                                <a:pt x="f49" y="f6"/>
                                              </a:cubicBezTo>
                                              <a:cubicBezTo>
                                                <a:pt x="f50" y="f48"/>
                                                <a:pt x="f51" y="f52"/>
                                                <a:pt x="f53" y="f44"/>
                                              </a:cubicBezTo>
                                              <a:cubicBezTo>
                                                <a:pt x="f54" y="f55"/>
                                                <a:pt x="f56" y="f57"/>
                                                <a:pt x="f58" y="f3"/>
                                              </a:cubicBezTo>
                                              <a:cubicBezTo>
                                                <a:pt x="f59" y="f60"/>
                                                <a:pt x="f61" y="f62"/>
                                                <a:pt x="f63" y="f21"/>
                                              </a:cubicBezTo>
                                              <a:cubicBezTo>
                                                <a:pt x="f64" y="f65"/>
                                                <a:pt x="f66" y="f67"/>
                                                <a:pt x="f68" y="f2"/>
                                              </a:cubicBezTo>
                                              <a:cubicBezTo>
                                                <a:pt x="f69" y="f70"/>
                                                <a:pt x="f71" y="f72"/>
                                                <a:pt x="f17" y="f15"/>
                                              </a:cubicBezTo>
                                              <a:cubicBezTo>
                                                <a:pt x="f73" y="f74"/>
                                                <a:pt x="f75" y="f76"/>
                                                <a:pt x="f77" y="f78"/>
                                              </a:cubicBezTo>
                                              <a:cubicBezTo>
                                                <a:pt x="f79" y="f80"/>
                                                <a:pt x="f81" y="f82"/>
                                                <a:pt x="f83" y="f84"/>
                                              </a:cubicBezTo>
                                              <a:cubicBezTo>
                                                <a:pt x="f85" y="f86"/>
                                                <a:pt x="f87" y="f88"/>
                                                <a:pt x="f89" y="f90"/>
                                              </a:cubicBezTo>
                                              <a:cubicBezTo>
                                                <a:pt x="f91" y="f92"/>
                                                <a:pt x="f93" y="f94"/>
                                                <a:pt x="f95" y="f94"/>
                                              </a:cubicBezTo>
                                              <a:cubicBezTo>
                                                <a:pt x="f96" y="f94"/>
                                                <a:pt x="f97" y="f98"/>
                                                <a:pt x="f97" y="f90"/>
                                              </a:cubicBezTo>
                                              <a:cubicBezTo>
                                                <a:pt x="f97" y="f99"/>
                                                <a:pt x="f100" y="f101"/>
                                                <a:pt x="f95" y="f78"/>
                                              </a:cubicBezTo>
                                              <a:cubicBezTo>
                                                <a:pt x="f3" y="f102"/>
                                                <a:pt x="f6" y="f103"/>
                                                <a:pt x="f104" y="f105"/>
                                              </a:cubicBezTo>
                                              <a:cubicBezTo>
                                                <a:pt x="f106" y="f107"/>
                                                <a:pt x="f108" y="f109"/>
                                                <a:pt x="f77" y="f110"/>
                                              </a:cubicBezTo>
                                              <a:cubicBezTo>
                                                <a:pt x="f111" y="f112"/>
                                                <a:pt x="f113" y="f114"/>
                                                <a:pt x="f17" y="f115"/>
                                              </a:cubicBezTo>
                                              <a:cubicBezTo>
                                                <a:pt x="f116" y="f117"/>
                                                <a:pt x="f69" y="f118"/>
                                                <a:pt x="f119" y="f120"/>
                                              </a:cubicBezTo>
                                              <a:cubicBezTo>
                                                <a:pt x="f121" y="f122"/>
                                                <a:pt x="f123" y="f124"/>
                                                <a:pt x="f125" y="f90"/>
                                              </a:cubicBezTo>
                                              <a:cubicBezTo>
                                                <a:pt x="f126" y="f127"/>
                                                <a:pt x="f128" y="f129"/>
                                                <a:pt x="f130" y="f92"/>
                                              </a:cubicBezTo>
                                              <a:cubicBezTo>
                                                <a:pt x="f131" y="f132"/>
                                                <a:pt x="f133" y="f134"/>
                                                <a:pt x="f133" y="f135"/>
                                              </a:cubicBezTo>
                                              <a:cubicBezTo>
                                                <a:pt x="f133" y="f136"/>
                                                <a:pt x="f83" y="f122"/>
                                                <a:pt x="f130" y="f94"/>
                                              </a:cubicBezTo>
                                              <a:cubicBezTo>
                                                <a:pt x="f87" y="f122"/>
                                                <a:pt x="f137" y="f136"/>
                                                <a:pt x="f95" y="f135"/>
                                              </a:cubicBezTo>
                                              <a:cubicBezTo>
                                                <a:pt x="f138" y="f139"/>
                                                <a:pt x="f140" y="f141"/>
                                                <a:pt x="f89" y="f142"/>
                                              </a:cubicBezTo>
                                              <a:cubicBezTo>
                                                <a:pt x="f143" y="f144"/>
                                                <a:pt x="f145" y="f146"/>
                                                <a:pt x="f87" y="f84"/>
                                              </a:cubicBezTo>
                                              <a:cubicBezTo>
                                                <a:pt x="f147" y="f56"/>
                                                <a:pt x="f148" y="f149"/>
                                                <a:pt x="f104" y="f84"/>
                                              </a:cubicBezTo>
                                              <a:cubicBezTo>
                                                <a:pt x="f133" y="f150"/>
                                                <a:pt x="f151" y="f115"/>
                                                <a:pt x="f77" y="f115"/>
                                              </a:cubicBezTo>
                                              <a:cubicBezTo>
                                                <a:pt x="f152" y="f115"/>
                                                <a:pt x="f77" y="f90"/>
                                                <a:pt x="f77" y="f90"/>
                                              </a:cubicBezTo>
                                              <a:cubicBezTo>
                                                <a:pt x="f125" y="f153"/>
                                                <a:pt x="f154" y="f155"/>
                                                <a:pt x="f104" y="f120"/>
                                              </a:cubicBezTo>
                                              <a:cubicBezTo>
                                                <a:pt x="f156" y="f157"/>
                                                <a:pt x="f158" y="f159"/>
                                                <a:pt x="f77" y="f117"/>
                                              </a:cubicBezTo>
                                              <a:cubicBezTo>
                                                <a:pt x="f73" y="f115"/>
                                                <a:pt x="f160" y="f161"/>
                                                <a:pt x="f133" y="f110"/>
                                              </a:cubicBezTo>
                                              <a:cubicBezTo>
                                                <a:pt x="f162" y="f163"/>
                                                <a:pt x="f34" y="f164"/>
                                                <a:pt x="f130" y="f105"/>
                                              </a:cubicBezTo>
                                              <a:cubicBezTo>
                                                <a:pt x="f165" y="f166"/>
                                                <a:pt x="f167" y="f168"/>
                                                <a:pt x="f87" y="f168"/>
                                              </a:cubicBezTo>
                                              <a:cubicBezTo>
                                                <a:pt x="f169" y="f168"/>
                                                <a:pt x="f85" y="f170"/>
                                                <a:pt x="f83" y="f105"/>
                                              </a:cubicBezTo>
                                              <a:cubicBezTo>
                                                <a:pt x="f171" y="f172"/>
                                                <a:pt x="f133" y="f173"/>
                                                <a:pt x="f125" y="f174"/>
                                              </a:cubicBezTo>
                                              <a:cubicBezTo>
                                                <a:pt x="f73" y="f115"/>
                                                <a:pt x="f175" y="f54"/>
                                                <a:pt x="f77" y="f84"/>
                                              </a:cubicBezTo>
                                              <a:cubicBezTo>
                                                <a:pt x="f176" y="f177"/>
                                                <a:pt x="f178" y="f179"/>
                                                <a:pt x="f17" y="f120"/>
                                              </a:cubicBezTo>
                                              <a:cubicBezTo>
                                                <a:pt x="f180" y="f181"/>
                                                <a:pt x="f125" y="f127"/>
                                                <a:pt x="f104" y="f92"/>
                                              </a:cubicBezTo>
                                              <a:cubicBezTo>
                                                <a:pt x="f36" y="f182"/>
                                                <a:pt x="f97" y="f183"/>
                                                <a:pt x="f97" y="f183"/>
                                              </a:cubicBezTo>
                                              <a:cubicBezTo>
                                                <a:pt x="f100" y="f184"/>
                                                <a:pt x="f185" y="f135"/>
                                                <a:pt x="f89" y="f135"/>
                                              </a:cubicBezTo>
                                              <a:cubicBezTo>
                                                <a:pt x="f143" y="f135"/>
                                                <a:pt x="f95" y="f8"/>
                                                <a:pt x="f95" y="f183"/>
                                              </a:cubicBezTo>
                                              <a:cubicBezTo>
                                                <a:pt x="f95" y="f186"/>
                                                <a:pt x="f187" y="f188"/>
                                                <a:pt x="f87" y="f105"/>
                                              </a:cubicBezTo>
                                              <a:cubicBezTo>
                                                <a:pt x="f189" y="f173"/>
                                                <a:pt x="f190" y="f191"/>
                                                <a:pt x="f17" y="f84"/>
                                              </a:cubicBezTo>
                                              <a:cubicBezTo>
                                                <a:pt x="f192" y="f120"/>
                                                <a:pt x="f193" y="f194"/>
                                                <a:pt x="f113" y="f92"/>
                                              </a:cubicBezTo>
                                              <a:cubicBezTo>
                                                <a:pt x="f195" y="f196"/>
                                                <a:pt x="f197" y="f198"/>
                                                <a:pt x="f83" y="f94"/>
                                              </a:cubicBezTo>
                                              <a:cubicBezTo>
                                                <a:pt x="f125" y="f122"/>
                                                <a:pt x="f113" y="f199"/>
                                                <a:pt x="f119" y="f135"/>
                                              </a:cubicBezTo>
                                              <a:cubicBezTo>
                                                <a:pt x="f200" y="f201"/>
                                                <a:pt x="f202" y="f203"/>
                                                <a:pt x="f71" y="f84"/>
                                              </a:cubicBezTo>
                                              <a:cubicBezTo>
                                                <a:pt x="f204" y="f205"/>
                                                <a:pt x="f206" y="f207"/>
                                                <a:pt x="f17" y="f90"/>
                                              </a:cubicBezTo>
                                            </a:path>
                                          </a:pathLst>
                                        </a:custGeom>
                                        <a:noFill/>
                                        <a:ln w="9528" cap="flat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round/>
                                        </a:ln>
                                      </wps:spPr>
                                      <wps:bodyPr lIns="0" tIns="0" rIns="0" bIns="0"/>
                                    </wps:wsp>
                                  </wpg:grpSp>
                                  <wps:wsp>
                                    <wps:cNvPr id="2070457194" name="Freeform 118"/>
                                    <wps:cNvSpPr/>
                                    <wps:spPr>
                                      <a:xfrm>
                                        <a:off x="0" y="0"/>
                                        <a:ext cx="203902" cy="111127"/>
                                      </a:xfrm>
                                      <a:custGeom>
                                        <a:avLst/>
                                        <a:gdLst>
                                          <a:gd name="f0" fmla="val 10800000"/>
                                          <a:gd name="f1" fmla="val 5400000"/>
                                          <a:gd name="f2" fmla="val 360"/>
                                          <a:gd name="f3" fmla="val 180"/>
                                          <a:gd name="f4" fmla="val w"/>
                                          <a:gd name="f5" fmla="val h"/>
                                          <a:gd name="f6" fmla="val 0"/>
                                          <a:gd name="f7" fmla="val 1929"/>
                                          <a:gd name="f8" fmla="val 861"/>
                                          <a:gd name="f9" fmla="val 580"/>
                                          <a:gd name="f10" fmla="val 1902"/>
                                          <a:gd name="f11" fmla="val 474"/>
                                          <a:gd name="f12" fmla="val 1921"/>
                                          <a:gd name="f13" fmla="val 461"/>
                                          <a:gd name="f14" fmla="val 1829"/>
                                          <a:gd name="f15" fmla="val 400"/>
                                          <a:gd name="f16" fmla="val 1779"/>
                                          <a:gd name="f17" fmla="val 249"/>
                                          <a:gd name="f18" fmla="val 1852"/>
                                          <a:gd name="f19" fmla="val 429"/>
                                          <a:gd name="f20" fmla="val 1749"/>
                                          <a:gd name="f21" fmla="val 300"/>
                                          <a:gd name="f22" fmla="val 1639"/>
                                          <a:gd name="f23" fmla="val 162"/>
                                          <a:gd name="f24" fmla="val 1841"/>
                                          <a:gd name="f25" fmla="val 315"/>
                                          <a:gd name="f26" fmla="val 1669"/>
                                          <a:gd name="f27" fmla="val 200"/>
                                          <a:gd name="f28" fmla="val 1656"/>
                                          <a:gd name="f29" fmla="val 1649"/>
                                          <a:gd name="f30" fmla="val 153"/>
                                          <a:gd name="f31" fmla="val 1629"/>
                                          <a:gd name="f32" fmla="val 140"/>
                                          <a:gd name="f33" fmla="val 1571"/>
                                          <a:gd name="f34" fmla="val 104"/>
                                          <a:gd name="f35" fmla="val 1458"/>
                                          <a:gd name="f36" fmla="val 83"/>
                                          <a:gd name="f37" fmla="val 1389"/>
                                          <a:gd name="f38" fmla="val 60"/>
                                          <a:gd name="f39" fmla="val 1366"/>
                                          <a:gd name="f40" fmla="val 52"/>
                                          <a:gd name="f41" fmla="val 1350"/>
                                          <a:gd name="f42" fmla="val 31"/>
                                          <a:gd name="f43" fmla="val 1329"/>
                                          <a:gd name="f44" fmla="val 20"/>
                                          <a:gd name="f45" fmla="val 1310"/>
                                          <a:gd name="f46" fmla="val 11"/>
                                          <a:gd name="f47" fmla="val 1289"/>
                                          <a:gd name="f48" fmla="val 7"/>
                                          <a:gd name="f49" fmla="val 1269"/>
                                          <a:gd name="f50" fmla="val 1122"/>
                                          <a:gd name="f51" fmla="val 975"/>
                                          <a:gd name="f52" fmla="val 4"/>
                                          <a:gd name="f53" fmla="val 829"/>
                                          <a:gd name="f54" fmla="val 685"/>
                                          <a:gd name="f55" fmla="val 35"/>
                                          <a:gd name="f56" fmla="val 542"/>
                                          <a:gd name="f57" fmla="val 136"/>
                                          <a:gd name="f58" fmla="val 409"/>
                                          <a:gd name="f59" fmla="val 382"/>
                                          <a:gd name="f60" fmla="val 220"/>
                                          <a:gd name="f61" fmla="val 356"/>
                                          <a:gd name="f62" fmla="val 260"/>
                                          <a:gd name="f63" fmla="val 329"/>
                                          <a:gd name="f64" fmla="val 317"/>
                                          <a:gd name="f65" fmla="val 318"/>
                                          <a:gd name="f66" fmla="val 322"/>
                                          <a:gd name="f67" fmla="val 344"/>
                                          <a:gd name="f68" fmla="val 309"/>
                                          <a:gd name="f69" fmla="val 294"/>
                                          <a:gd name="f70" fmla="val 379"/>
                                          <a:gd name="f71" fmla="val 269"/>
                                          <a:gd name="f72" fmla="val 387"/>
                                          <a:gd name="f73" fmla="val 176"/>
                                          <a:gd name="f74" fmla="val 619"/>
                                          <a:gd name="f75" fmla="val 292"/>
                                          <a:gd name="f76" fmla="val 287"/>
                                          <a:gd name="f77" fmla="val 189"/>
                                          <a:gd name="f78" fmla="val 520"/>
                                          <a:gd name="f79" fmla="val 157"/>
                                          <a:gd name="f80" fmla="val 591"/>
                                          <a:gd name="f81" fmla="val 163"/>
                                          <a:gd name="f82" fmla="val 646"/>
                                          <a:gd name="f83" fmla="val 109"/>
                                          <a:gd name="f84" fmla="val 700"/>
                                          <a:gd name="f85" fmla="val 92"/>
                                          <a:gd name="f86" fmla="val 717"/>
                                          <a:gd name="f87" fmla="val 69"/>
                                          <a:gd name="f88" fmla="val 727"/>
                                          <a:gd name="f89" fmla="val 49"/>
                                          <a:gd name="f90" fmla="val 740"/>
                                          <a:gd name="f91" fmla="val 42"/>
                                          <a:gd name="f92" fmla="val 760"/>
                                          <a:gd name="f93" fmla="val 50"/>
                                          <a:gd name="f94" fmla="val 800"/>
                                          <a:gd name="f95" fmla="val 29"/>
                                          <a:gd name="f96" fmla="val 8"/>
                                          <a:gd name="f97" fmla="val 9"/>
                                          <a:gd name="f98" fmla="val 761"/>
                                          <a:gd name="f99" fmla="val 666"/>
                                          <a:gd name="f100" fmla="val 22"/>
                                          <a:gd name="f101" fmla="val 593"/>
                                          <a:gd name="f102" fmla="val 570"/>
                                          <a:gd name="f103" fmla="val 497"/>
                                          <a:gd name="f104" fmla="val 129"/>
                                          <a:gd name="f105" fmla="val 600"/>
                                          <a:gd name="f106" fmla="val 145"/>
                                          <a:gd name="f107" fmla="val 613"/>
                                          <a:gd name="f108" fmla="val 170"/>
                                          <a:gd name="f109" fmla="val 611"/>
                                          <a:gd name="f110" fmla="val 620"/>
                                          <a:gd name="f111" fmla="val 210"/>
                                          <a:gd name="f112" fmla="val 631"/>
                                          <a:gd name="f113" fmla="val 229"/>
                                          <a:gd name="f114" fmla="val 647"/>
                                          <a:gd name="f115" fmla="val 660"/>
                                          <a:gd name="f116" fmla="val 262"/>
                                          <a:gd name="f117" fmla="val 680"/>
                                          <a:gd name="f118" fmla="val 696"/>
                                          <a:gd name="f119" fmla="val 289"/>
                                          <a:gd name="f120" fmla="val 720"/>
                                          <a:gd name="f121" fmla="val 274"/>
                                          <a:gd name="f122" fmla="val 793"/>
                                          <a:gd name="f123" fmla="val 197"/>
                                          <a:gd name="f124" fmla="val 749"/>
                                          <a:gd name="f125" fmla="val 169"/>
                                          <a:gd name="f126" fmla="val 142"/>
                                          <a:gd name="f127" fmla="val 747"/>
                                          <a:gd name="f128" fmla="val 101"/>
                                          <a:gd name="f129" fmla="val 735"/>
                                          <a:gd name="f130" fmla="val 89"/>
                                          <a:gd name="f131" fmla="val 80"/>
                                          <a:gd name="f132" fmla="val 779"/>
                                          <a:gd name="f133" fmla="val 149"/>
                                          <a:gd name="f134" fmla="val 759"/>
                                          <a:gd name="f135" fmla="val 780"/>
                                          <a:gd name="f136" fmla="val 801"/>
                                          <a:gd name="f137" fmla="val 32"/>
                                          <a:gd name="f138" fmla="val 17"/>
                                          <a:gd name="f139" fmla="val 707"/>
                                          <a:gd name="f140" fmla="val 16"/>
                                          <a:gd name="f141" fmla="val 626"/>
                                          <a:gd name="f142" fmla="val 560"/>
                                          <a:gd name="f143" fmla="val 70"/>
                                          <a:gd name="f144" fmla="val 518"/>
                                          <a:gd name="f145" fmla="val 62"/>
                                          <a:gd name="f146" fmla="val 653"/>
                                          <a:gd name="f147" fmla="val 122"/>
                                          <a:gd name="f148" fmla="val 102"/>
                                          <a:gd name="f149" fmla="val 538"/>
                                          <a:gd name="f150" fmla="val 687"/>
                                          <a:gd name="f151" fmla="val 165"/>
                                          <a:gd name="f152" fmla="val 349"/>
                                          <a:gd name="f153" fmla="val 733"/>
                                          <a:gd name="f154" fmla="val 111"/>
                                          <a:gd name="f155" fmla="val 732"/>
                                          <a:gd name="f156" fmla="val 199"/>
                                          <a:gd name="f157" fmla="val 673"/>
                                          <a:gd name="f158" fmla="val 324"/>
                                          <a:gd name="f159" fmla="val 725"/>
                                          <a:gd name="f160" fmla="val 168"/>
                                          <a:gd name="f161" fmla="val 635"/>
                                          <a:gd name="f162" fmla="val 133"/>
                                          <a:gd name="f163" fmla="val 607"/>
                                          <a:gd name="f164" fmla="val 615"/>
                                          <a:gd name="f165" fmla="val 74"/>
                                          <a:gd name="f166" fmla="val 585"/>
                                          <a:gd name="f167" fmla="val 48"/>
                                          <a:gd name="f168" fmla="val 540"/>
                                          <a:gd name="f169" fmla="val 93"/>
                                          <a:gd name="f170" fmla="val 583"/>
                                          <a:gd name="f171" fmla="val 126"/>
                                          <a:gd name="f172" fmla="val 617"/>
                                          <a:gd name="f173" fmla="val 627"/>
                                          <a:gd name="f174" fmla="val 640"/>
                                          <a:gd name="f175" fmla="val 174"/>
                                          <a:gd name="f176" fmla="val 204"/>
                                          <a:gd name="f177" fmla="val 715"/>
                                          <a:gd name="f178" fmla="val 264"/>
                                          <a:gd name="f179" fmla="val 705"/>
                                          <a:gd name="f180" fmla="val 219"/>
                                          <a:gd name="f181" fmla="val 750"/>
                                          <a:gd name="f182" fmla="val 775"/>
                                          <a:gd name="f183" fmla="val 840"/>
                                          <a:gd name="f184" fmla="val 820"/>
                                          <a:gd name="f185" fmla="val 25"/>
                                          <a:gd name="f186" fmla="val 790"/>
                                          <a:gd name="f187" fmla="val 58"/>
                                          <a:gd name="f188" fmla="val 657"/>
                                          <a:gd name="f189" fmla="val 175"/>
                                          <a:gd name="f190" fmla="val 188"/>
                                          <a:gd name="f191" fmla="val 608"/>
                                          <a:gd name="f192" fmla="val 242"/>
                                          <a:gd name="f193" fmla="val 246"/>
                                          <a:gd name="f194" fmla="val 748"/>
                                          <a:gd name="f195" fmla="val 195"/>
                                          <a:gd name="f196" fmla="val 785"/>
                                          <a:gd name="f197" fmla="val 67"/>
                                          <a:gd name="f198" fmla="val 805"/>
                                          <a:gd name="f199" fmla="val 787"/>
                                          <a:gd name="f200" fmla="val 282"/>
                                          <a:gd name="f201" fmla="val 753"/>
                                          <a:gd name="f202" fmla="val 284"/>
                                          <a:gd name="f203" fmla="val 723"/>
                                          <a:gd name="f204" fmla="val 187"/>
                                          <a:gd name="f205" fmla="val 577"/>
                                          <a:gd name="f206" fmla="val 207"/>
                                          <a:gd name="f207" fmla="val 698"/>
                                          <a:gd name="f208" fmla="+- 0 0 -90"/>
                                          <a:gd name="f209" fmla="*/ f4 1 1929"/>
                                          <a:gd name="f210" fmla="*/ f5 1 861"/>
                                          <a:gd name="f211" fmla="val f6"/>
                                          <a:gd name="f212" fmla="val f7"/>
                                          <a:gd name="f213" fmla="val f8"/>
                                          <a:gd name="f214" fmla="*/ f208 f0 1"/>
                                          <a:gd name="f215" fmla="+- f213 0 f211"/>
                                          <a:gd name="f216" fmla="+- f212 0 f211"/>
                                          <a:gd name="f217" fmla="*/ f214 1 f3"/>
                                          <a:gd name="f218" fmla="*/ f216 1 1929"/>
                                          <a:gd name="f219" fmla="*/ f215 1 861"/>
                                          <a:gd name="f220" fmla="*/ 1929 f216 1"/>
                                          <a:gd name="f221" fmla="*/ 580 f215 1"/>
                                          <a:gd name="f222" fmla="*/ 1829 f216 1"/>
                                          <a:gd name="f223" fmla="*/ 400 f215 1"/>
                                          <a:gd name="f224" fmla="*/ 1749 f216 1"/>
                                          <a:gd name="f225" fmla="*/ 300 f215 1"/>
                                          <a:gd name="f226" fmla="*/ 1669 f216 1"/>
                                          <a:gd name="f227" fmla="*/ 200 f215 1"/>
                                          <a:gd name="f228" fmla="*/ 1629 f216 1"/>
                                          <a:gd name="f229" fmla="*/ 140 f215 1"/>
                                          <a:gd name="f230" fmla="*/ 1389 f216 1"/>
                                          <a:gd name="f231" fmla="*/ 60 f215 1"/>
                                          <a:gd name="f232" fmla="*/ 1329 f216 1"/>
                                          <a:gd name="f233" fmla="*/ 20 f215 1"/>
                                          <a:gd name="f234" fmla="*/ 1269 f216 1"/>
                                          <a:gd name="f235" fmla="*/ 0 f215 1"/>
                                          <a:gd name="f236" fmla="*/ 829 f216 1"/>
                                          <a:gd name="f237" fmla="*/ 409 f216 1"/>
                                          <a:gd name="f238" fmla="*/ 180 f215 1"/>
                                          <a:gd name="f239" fmla="*/ 329 f216 1"/>
                                          <a:gd name="f240" fmla="*/ 309 f216 1"/>
                                          <a:gd name="f241" fmla="*/ 360 f215 1"/>
                                          <a:gd name="f242" fmla="*/ 249 f216 1"/>
                                          <a:gd name="f243" fmla="*/ 189 f216 1"/>
                                          <a:gd name="f244" fmla="*/ 520 f215 1"/>
                                          <a:gd name="f245" fmla="*/ 109 f216 1"/>
                                          <a:gd name="f246" fmla="*/ 700 f215 1"/>
                                          <a:gd name="f247" fmla="*/ 49 f216 1"/>
                                          <a:gd name="f248" fmla="*/ 740 f215 1"/>
                                          <a:gd name="f249" fmla="*/ 29 f216 1"/>
                                          <a:gd name="f250" fmla="*/ 800 f215 1"/>
                                          <a:gd name="f251" fmla="*/ 9 f216 1"/>
                                          <a:gd name="f252" fmla="*/ 129 f216 1"/>
                                          <a:gd name="f253" fmla="*/ 600 f215 1"/>
                                          <a:gd name="f254" fmla="*/ 620 f215 1"/>
                                          <a:gd name="f255" fmla="*/ 660 f215 1"/>
                                          <a:gd name="f256" fmla="*/ 289 f216 1"/>
                                          <a:gd name="f257" fmla="*/ 720 f215 1"/>
                                          <a:gd name="f258" fmla="*/ 169 f216 1"/>
                                          <a:gd name="f259" fmla="*/ 89 f216 1"/>
                                          <a:gd name="f260" fmla="*/ 760 f215 1"/>
                                          <a:gd name="f261" fmla="*/ 149 f216 1"/>
                                          <a:gd name="f262" fmla="*/ 780 f215 1"/>
                                          <a:gd name="f263" fmla="*/ 560 f215 1"/>
                                          <a:gd name="f264" fmla="*/ 69 f216 1"/>
                                          <a:gd name="f265" fmla="*/ 680 f215 1"/>
                                          <a:gd name="f266" fmla="*/ 540 f215 1"/>
                                          <a:gd name="f267" fmla="*/ 640 f215 1"/>
                                          <a:gd name="f268" fmla="*/ 840 f215 1"/>
                                          <a:gd name="f269" fmla="*/ 229 f216 1"/>
                                          <a:gd name="f270" fmla="*/ 269 f216 1"/>
                                          <a:gd name="f271" fmla="+- f217 0 f1"/>
                                          <a:gd name="f272" fmla="*/ f220 1 1929"/>
                                          <a:gd name="f273" fmla="*/ f221 1 861"/>
                                          <a:gd name="f274" fmla="*/ f222 1 1929"/>
                                          <a:gd name="f275" fmla="*/ f223 1 861"/>
                                          <a:gd name="f276" fmla="*/ f224 1 1929"/>
                                          <a:gd name="f277" fmla="*/ f225 1 861"/>
                                          <a:gd name="f278" fmla="*/ f226 1 1929"/>
                                          <a:gd name="f279" fmla="*/ f227 1 861"/>
                                          <a:gd name="f280" fmla="*/ f228 1 1929"/>
                                          <a:gd name="f281" fmla="*/ f229 1 861"/>
                                          <a:gd name="f282" fmla="*/ f230 1 1929"/>
                                          <a:gd name="f283" fmla="*/ f231 1 861"/>
                                          <a:gd name="f284" fmla="*/ f232 1 1929"/>
                                          <a:gd name="f285" fmla="*/ f233 1 861"/>
                                          <a:gd name="f286" fmla="*/ f234 1 1929"/>
                                          <a:gd name="f287" fmla="*/ f235 1 861"/>
                                          <a:gd name="f288" fmla="*/ f236 1 1929"/>
                                          <a:gd name="f289" fmla="*/ f237 1 1929"/>
                                          <a:gd name="f290" fmla="*/ f238 1 861"/>
                                          <a:gd name="f291" fmla="*/ f239 1 1929"/>
                                          <a:gd name="f292" fmla="*/ f240 1 1929"/>
                                          <a:gd name="f293" fmla="*/ f241 1 861"/>
                                          <a:gd name="f294" fmla="*/ f242 1 1929"/>
                                          <a:gd name="f295" fmla="*/ f243 1 1929"/>
                                          <a:gd name="f296" fmla="*/ f244 1 861"/>
                                          <a:gd name="f297" fmla="*/ f245 1 1929"/>
                                          <a:gd name="f298" fmla="*/ f246 1 861"/>
                                          <a:gd name="f299" fmla="*/ f247 1 1929"/>
                                          <a:gd name="f300" fmla="*/ f248 1 861"/>
                                          <a:gd name="f301" fmla="*/ f249 1 1929"/>
                                          <a:gd name="f302" fmla="*/ f250 1 861"/>
                                          <a:gd name="f303" fmla="*/ f251 1 1929"/>
                                          <a:gd name="f304" fmla="*/ f252 1 1929"/>
                                          <a:gd name="f305" fmla="*/ f253 1 861"/>
                                          <a:gd name="f306" fmla="*/ f254 1 861"/>
                                          <a:gd name="f307" fmla="*/ f255 1 861"/>
                                          <a:gd name="f308" fmla="*/ f256 1 1929"/>
                                          <a:gd name="f309" fmla="*/ f257 1 861"/>
                                          <a:gd name="f310" fmla="*/ f258 1 1929"/>
                                          <a:gd name="f311" fmla="*/ f259 1 1929"/>
                                          <a:gd name="f312" fmla="*/ f260 1 861"/>
                                          <a:gd name="f313" fmla="*/ f261 1 1929"/>
                                          <a:gd name="f314" fmla="*/ f262 1 861"/>
                                          <a:gd name="f315" fmla="*/ f263 1 861"/>
                                          <a:gd name="f316" fmla="*/ f264 1 1929"/>
                                          <a:gd name="f317" fmla="*/ f265 1 861"/>
                                          <a:gd name="f318" fmla="*/ f266 1 861"/>
                                          <a:gd name="f319" fmla="*/ f267 1 861"/>
                                          <a:gd name="f320" fmla="*/ f268 1 861"/>
                                          <a:gd name="f321" fmla="*/ f269 1 1929"/>
                                          <a:gd name="f322" fmla="*/ f270 1 1929"/>
                                          <a:gd name="f323" fmla="*/ 0 1 f218"/>
                                          <a:gd name="f324" fmla="*/ f212 1 f218"/>
                                          <a:gd name="f325" fmla="*/ 0 1 f219"/>
                                          <a:gd name="f326" fmla="*/ f213 1 f219"/>
                                          <a:gd name="f327" fmla="*/ f272 1 f218"/>
                                          <a:gd name="f328" fmla="*/ f273 1 f219"/>
                                          <a:gd name="f329" fmla="*/ f274 1 f218"/>
                                          <a:gd name="f330" fmla="*/ f275 1 f219"/>
                                          <a:gd name="f331" fmla="*/ f276 1 f218"/>
                                          <a:gd name="f332" fmla="*/ f277 1 f219"/>
                                          <a:gd name="f333" fmla="*/ f278 1 f218"/>
                                          <a:gd name="f334" fmla="*/ f279 1 f219"/>
                                          <a:gd name="f335" fmla="*/ f280 1 f218"/>
                                          <a:gd name="f336" fmla="*/ f281 1 f219"/>
                                          <a:gd name="f337" fmla="*/ f282 1 f218"/>
                                          <a:gd name="f338" fmla="*/ f283 1 f219"/>
                                          <a:gd name="f339" fmla="*/ f284 1 f218"/>
                                          <a:gd name="f340" fmla="*/ f285 1 f219"/>
                                          <a:gd name="f341" fmla="*/ f286 1 f218"/>
                                          <a:gd name="f342" fmla="*/ f287 1 f219"/>
                                          <a:gd name="f343" fmla="*/ f288 1 f218"/>
                                          <a:gd name="f344" fmla="*/ f289 1 f218"/>
                                          <a:gd name="f345" fmla="*/ f290 1 f219"/>
                                          <a:gd name="f346" fmla="*/ f291 1 f218"/>
                                          <a:gd name="f347" fmla="*/ f292 1 f218"/>
                                          <a:gd name="f348" fmla="*/ f293 1 f219"/>
                                          <a:gd name="f349" fmla="*/ f294 1 f218"/>
                                          <a:gd name="f350" fmla="*/ f295 1 f218"/>
                                          <a:gd name="f351" fmla="*/ f296 1 f219"/>
                                          <a:gd name="f352" fmla="*/ f297 1 f218"/>
                                          <a:gd name="f353" fmla="*/ f298 1 f219"/>
                                          <a:gd name="f354" fmla="*/ f299 1 f218"/>
                                          <a:gd name="f355" fmla="*/ f300 1 f219"/>
                                          <a:gd name="f356" fmla="*/ f301 1 f218"/>
                                          <a:gd name="f357" fmla="*/ f302 1 f219"/>
                                          <a:gd name="f358" fmla="*/ f303 1 f218"/>
                                          <a:gd name="f359" fmla="*/ f304 1 f218"/>
                                          <a:gd name="f360" fmla="*/ f305 1 f219"/>
                                          <a:gd name="f361" fmla="*/ f306 1 f219"/>
                                          <a:gd name="f362" fmla="*/ f307 1 f219"/>
                                          <a:gd name="f363" fmla="*/ f308 1 f218"/>
                                          <a:gd name="f364" fmla="*/ f309 1 f219"/>
                                          <a:gd name="f365" fmla="*/ f310 1 f218"/>
                                          <a:gd name="f366" fmla="*/ f311 1 f218"/>
                                          <a:gd name="f367" fmla="*/ f312 1 f219"/>
                                          <a:gd name="f368" fmla="*/ f313 1 f218"/>
                                          <a:gd name="f369" fmla="*/ f314 1 f219"/>
                                          <a:gd name="f370" fmla="*/ f315 1 f219"/>
                                          <a:gd name="f371" fmla="*/ f316 1 f218"/>
                                          <a:gd name="f372" fmla="*/ f317 1 f219"/>
                                          <a:gd name="f373" fmla="*/ f318 1 f219"/>
                                          <a:gd name="f374" fmla="*/ f319 1 f219"/>
                                          <a:gd name="f375" fmla="*/ f320 1 f219"/>
                                          <a:gd name="f376" fmla="*/ f321 1 f218"/>
                                          <a:gd name="f377" fmla="*/ f322 1 f218"/>
                                          <a:gd name="f378" fmla="*/ f323 f209 1"/>
                                          <a:gd name="f379" fmla="*/ f324 f209 1"/>
                                          <a:gd name="f380" fmla="*/ f326 f210 1"/>
                                          <a:gd name="f381" fmla="*/ f325 f210 1"/>
                                          <a:gd name="f382" fmla="*/ f327 f209 1"/>
                                          <a:gd name="f383" fmla="*/ f328 f210 1"/>
                                          <a:gd name="f384" fmla="*/ f329 f209 1"/>
                                          <a:gd name="f385" fmla="*/ f330 f210 1"/>
                                          <a:gd name="f386" fmla="*/ f331 f209 1"/>
                                          <a:gd name="f387" fmla="*/ f332 f210 1"/>
                                          <a:gd name="f388" fmla="*/ f333 f209 1"/>
                                          <a:gd name="f389" fmla="*/ f334 f210 1"/>
                                          <a:gd name="f390" fmla="*/ f335 f209 1"/>
                                          <a:gd name="f391" fmla="*/ f336 f210 1"/>
                                          <a:gd name="f392" fmla="*/ f337 f209 1"/>
                                          <a:gd name="f393" fmla="*/ f338 f210 1"/>
                                          <a:gd name="f394" fmla="*/ f339 f209 1"/>
                                          <a:gd name="f395" fmla="*/ f340 f210 1"/>
                                          <a:gd name="f396" fmla="*/ f341 f209 1"/>
                                          <a:gd name="f397" fmla="*/ f342 f210 1"/>
                                          <a:gd name="f398" fmla="*/ f343 f209 1"/>
                                          <a:gd name="f399" fmla="*/ f344 f209 1"/>
                                          <a:gd name="f400" fmla="*/ f345 f210 1"/>
                                          <a:gd name="f401" fmla="*/ f346 f209 1"/>
                                          <a:gd name="f402" fmla="*/ f347 f209 1"/>
                                          <a:gd name="f403" fmla="*/ f348 f210 1"/>
                                          <a:gd name="f404" fmla="*/ f349 f209 1"/>
                                          <a:gd name="f405" fmla="*/ f350 f209 1"/>
                                          <a:gd name="f406" fmla="*/ f351 f210 1"/>
                                          <a:gd name="f407" fmla="*/ f352 f209 1"/>
                                          <a:gd name="f408" fmla="*/ f353 f210 1"/>
                                          <a:gd name="f409" fmla="*/ f354 f209 1"/>
                                          <a:gd name="f410" fmla="*/ f355 f210 1"/>
                                          <a:gd name="f411" fmla="*/ f356 f209 1"/>
                                          <a:gd name="f412" fmla="*/ f357 f210 1"/>
                                          <a:gd name="f413" fmla="*/ f358 f209 1"/>
                                          <a:gd name="f414" fmla="*/ f359 f209 1"/>
                                          <a:gd name="f415" fmla="*/ f360 f210 1"/>
                                          <a:gd name="f416" fmla="*/ f361 f210 1"/>
                                          <a:gd name="f417" fmla="*/ f362 f210 1"/>
                                          <a:gd name="f418" fmla="*/ f363 f209 1"/>
                                          <a:gd name="f419" fmla="*/ f364 f210 1"/>
                                          <a:gd name="f420" fmla="*/ f365 f209 1"/>
                                          <a:gd name="f421" fmla="*/ f366 f209 1"/>
                                          <a:gd name="f422" fmla="*/ f367 f210 1"/>
                                          <a:gd name="f423" fmla="*/ f368 f209 1"/>
                                          <a:gd name="f424" fmla="*/ f369 f210 1"/>
                                          <a:gd name="f425" fmla="*/ f370 f210 1"/>
                                          <a:gd name="f426" fmla="*/ f371 f209 1"/>
                                          <a:gd name="f427" fmla="*/ f372 f210 1"/>
                                          <a:gd name="f428" fmla="*/ f373 f210 1"/>
                                          <a:gd name="f429" fmla="*/ f374 f210 1"/>
                                          <a:gd name="f430" fmla="*/ f375 f210 1"/>
                                          <a:gd name="f431" fmla="*/ f376 f209 1"/>
                                          <a:gd name="f432" fmla="*/ f377 f209 1"/>
                                        </a:gdLst>
                                        <a:ahLst/>
                                        <a:cxnLst>
                                          <a:cxn ang="3cd4">
                                            <a:pos x="hc" y="t"/>
                                          </a:cxn>
                                          <a:cxn ang="0">
                                            <a:pos x="r" y="vc"/>
                                          </a:cxn>
                                          <a:cxn ang="cd4">
                                            <a:pos x="hc" y="b"/>
                                          </a:cxn>
                                          <a:cxn ang="cd2">
                                            <a:pos x="l" y="vc"/>
                                          </a:cxn>
                                          <a:cxn ang="f271">
                                            <a:pos x="f382" y="f383"/>
                                          </a:cxn>
                                          <a:cxn ang="f271">
                                            <a:pos x="f384" y="f385"/>
                                          </a:cxn>
                                          <a:cxn ang="f271">
                                            <a:pos x="f386" y="f387"/>
                                          </a:cxn>
                                          <a:cxn ang="f271">
                                            <a:pos x="f388" y="f389"/>
                                          </a:cxn>
                                          <a:cxn ang="f271">
                                            <a:pos x="f390" y="f391"/>
                                          </a:cxn>
                                          <a:cxn ang="f271">
                                            <a:pos x="f392" y="f393"/>
                                          </a:cxn>
                                          <a:cxn ang="f271">
                                            <a:pos x="f394" y="f395"/>
                                          </a:cxn>
                                          <a:cxn ang="f271">
                                            <a:pos x="f396" y="f397"/>
                                          </a:cxn>
                                          <a:cxn ang="f271">
                                            <a:pos x="f398" y="f395"/>
                                          </a:cxn>
                                          <a:cxn ang="f271">
                                            <a:pos x="f399" y="f400"/>
                                          </a:cxn>
                                          <a:cxn ang="f271">
                                            <a:pos x="f401" y="f387"/>
                                          </a:cxn>
                                          <a:cxn ang="f271">
                                            <a:pos x="f402" y="f403"/>
                                          </a:cxn>
                                          <a:cxn ang="f271">
                                            <a:pos x="f404" y="f385"/>
                                          </a:cxn>
                                          <a:cxn ang="f271">
                                            <a:pos x="f405" y="f406"/>
                                          </a:cxn>
                                          <a:cxn ang="f271">
                                            <a:pos x="f407" y="f408"/>
                                          </a:cxn>
                                          <a:cxn ang="f271">
                                            <a:pos x="f409" y="f410"/>
                                          </a:cxn>
                                          <a:cxn ang="f271">
                                            <a:pos x="f411" y="f412"/>
                                          </a:cxn>
                                          <a:cxn ang="f271">
                                            <a:pos x="f413" y="f410"/>
                                          </a:cxn>
                                          <a:cxn ang="f271">
                                            <a:pos x="f411" y="f406"/>
                                          </a:cxn>
                                          <a:cxn ang="f271">
                                            <a:pos x="f414" y="f415"/>
                                          </a:cxn>
                                          <a:cxn ang="f271">
                                            <a:pos x="f405" y="f416"/>
                                          </a:cxn>
                                          <a:cxn ang="f271">
                                            <a:pos x="f404" y="f417"/>
                                          </a:cxn>
                                          <a:cxn ang="f271">
                                            <a:pos x="f418" y="f419"/>
                                          </a:cxn>
                                          <a:cxn ang="f271">
                                            <a:pos x="f420" y="f410"/>
                                          </a:cxn>
                                          <a:cxn ang="f271">
                                            <a:pos x="f421" y="f422"/>
                                          </a:cxn>
                                          <a:cxn ang="f271">
                                            <a:pos x="f423" y="f424"/>
                                          </a:cxn>
                                          <a:cxn ang="f271">
                                            <a:pos x="f421" y="f412"/>
                                          </a:cxn>
                                          <a:cxn ang="f271">
                                            <a:pos x="f411" y="f424"/>
                                          </a:cxn>
                                          <a:cxn ang="f271">
                                            <a:pos x="f409" y="f425"/>
                                          </a:cxn>
                                          <a:cxn ang="f271">
                                            <a:pos x="f426" y="f408"/>
                                          </a:cxn>
                                          <a:cxn ang="f271">
                                            <a:pos x="f414" y="f408"/>
                                          </a:cxn>
                                          <a:cxn ang="f271">
                                            <a:pos x="f405" y="f417"/>
                                          </a:cxn>
                                          <a:cxn ang="f271">
                                            <a:pos x="f405" y="f410"/>
                                          </a:cxn>
                                          <a:cxn ang="f271">
                                            <a:pos x="f414" y="f419"/>
                                          </a:cxn>
                                          <a:cxn ang="f271">
                                            <a:pos x="f405" y="f427"/>
                                          </a:cxn>
                                          <a:cxn ang="f271">
                                            <a:pos x="f423" y="f416"/>
                                          </a:cxn>
                                          <a:cxn ang="f271">
                                            <a:pos x="f421" y="f415"/>
                                          </a:cxn>
                                          <a:cxn ang="f271">
                                            <a:pos x="f426" y="f428"/>
                                          </a:cxn>
                                          <a:cxn ang="f271">
                                            <a:pos x="f407" y="f415"/>
                                          </a:cxn>
                                          <a:cxn ang="f271">
                                            <a:pos x="f420" y="f429"/>
                                          </a:cxn>
                                          <a:cxn ang="f271">
                                            <a:pos x="f405" y="f408"/>
                                          </a:cxn>
                                          <a:cxn ang="f271">
                                            <a:pos x="f404" y="f419"/>
                                          </a:cxn>
                                          <a:cxn ang="f271">
                                            <a:pos x="f414" y="f422"/>
                                          </a:cxn>
                                          <a:cxn ang="f271">
                                            <a:pos x="f413" y="f430"/>
                                          </a:cxn>
                                          <a:cxn ang="f271">
                                            <a:pos x="f409" y="f424"/>
                                          </a:cxn>
                                          <a:cxn ang="f271">
                                            <a:pos x="f411" y="f430"/>
                                          </a:cxn>
                                          <a:cxn ang="f271">
                                            <a:pos x="f426" y="f415"/>
                                          </a:cxn>
                                          <a:cxn ang="f271">
                                            <a:pos x="f404" y="f408"/>
                                          </a:cxn>
                                          <a:cxn ang="f271">
                                            <a:pos x="f431" y="f422"/>
                                          </a:cxn>
                                          <a:cxn ang="f271">
                                            <a:pos x="f407" y="f412"/>
                                          </a:cxn>
                                          <a:cxn ang="f271">
                                            <a:pos x="f418" y="f424"/>
                                          </a:cxn>
                                          <a:cxn ang="f271">
                                            <a:pos x="f432" y="f408"/>
                                          </a:cxn>
                                          <a:cxn ang="f271">
                                            <a:pos x="f404" y="f410"/>
                                          </a:cxn>
                                        </a:cxnLst>
                                        <a:rect l="f378" t="f381" r="f379" b="f380"/>
                                        <a:pathLst>
                                          <a:path w="1929" h="861">
                                            <a:moveTo>
                                              <a:pt x="f7" y="f9"/>
                                            </a:moveTo>
                                            <a:cubicBezTo>
                                              <a:pt x="f10" y="f11"/>
                                              <a:pt x="f12" y="f13"/>
                                              <a:pt x="f14" y="f15"/>
                                            </a:cubicBezTo>
                                            <a:cubicBezTo>
                                              <a:pt x="f16" y="f17"/>
                                              <a:pt x="f18" y="f19"/>
                                              <a:pt x="f20" y="f21"/>
                                            </a:cubicBezTo>
                                            <a:cubicBezTo>
                                              <a:pt x="f22" y="f23"/>
                                              <a:pt x="f24" y="f25"/>
                                              <a:pt x="f26" y="f27"/>
                                            </a:cubicBezTo>
                                            <a:cubicBezTo>
                                              <a:pt x="f28" y="f3"/>
                                              <a:pt x="f29" y="f30"/>
                                              <a:pt x="f31" y="f32"/>
                                            </a:cubicBezTo>
                                            <a:cubicBezTo>
                                              <a:pt x="f33" y="f34"/>
                                              <a:pt x="f35" y="f36"/>
                                              <a:pt x="f37" y="f38"/>
                                            </a:cubicBezTo>
                                            <a:cubicBezTo>
                                              <a:pt x="f39" y="f40"/>
                                              <a:pt x="f41" y="f42"/>
                                              <a:pt x="f43" y="f44"/>
                                            </a:cubicBezTo>
                                            <a:cubicBezTo>
                                              <a:pt x="f45" y="f46"/>
                                              <a:pt x="f47" y="f48"/>
                                              <a:pt x="f49" y="f6"/>
                                            </a:cubicBezTo>
                                            <a:cubicBezTo>
                                              <a:pt x="f50" y="f48"/>
                                              <a:pt x="f51" y="f52"/>
                                              <a:pt x="f53" y="f44"/>
                                            </a:cubicBezTo>
                                            <a:cubicBezTo>
                                              <a:pt x="f54" y="f55"/>
                                              <a:pt x="f56" y="f57"/>
                                              <a:pt x="f58" y="f3"/>
                                            </a:cubicBezTo>
                                            <a:cubicBezTo>
                                              <a:pt x="f59" y="f60"/>
                                              <a:pt x="f61" y="f62"/>
                                              <a:pt x="f63" y="f21"/>
                                            </a:cubicBezTo>
                                            <a:cubicBezTo>
                                              <a:pt x="f64" y="f65"/>
                                              <a:pt x="f66" y="f67"/>
                                              <a:pt x="f68" y="f2"/>
                                            </a:cubicBezTo>
                                            <a:cubicBezTo>
                                              <a:pt x="f69" y="f70"/>
                                              <a:pt x="f71" y="f72"/>
                                              <a:pt x="f17" y="f15"/>
                                            </a:cubicBezTo>
                                            <a:cubicBezTo>
                                              <a:pt x="f73" y="f74"/>
                                              <a:pt x="f75" y="f76"/>
                                              <a:pt x="f77" y="f78"/>
                                            </a:cubicBezTo>
                                            <a:cubicBezTo>
                                              <a:pt x="f79" y="f80"/>
                                              <a:pt x="f81" y="f82"/>
                                              <a:pt x="f83" y="f84"/>
                                            </a:cubicBezTo>
                                            <a:cubicBezTo>
                                              <a:pt x="f85" y="f86"/>
                                              <a:pt x="f87" y="f88"/>
                                              <a:pt x="f89" y="f90"/>
                                            </a:cubicBezTo>
                                            <a:cubicBezTo>
                                              <a:pt x="f91" y="f92"/>
                                              <a:pt x="f93" y="f94"/>
                                              <a:pt x="f95" y="f94"/>
                                            </a:cubicBezTo>
                                            <a:cubicBezTo>
                                              <a:pt x="f96" y="f94"/>
                                              <a:pt x="f97" y="f98"/>
                                              <a:pt x="f97" y="f90"/>
                                            </a:cubicBezTo>
                                            <a:cubicBezTo>
                                              <a:pt x="f97" y="f99"/>
                                              <a:pt x="f100" y="f101"/>
                                              <a:pt x="f95" y="f78"/>
                                            </a:cubicBezTo>
                                            <a:cubicBezTo>
                                              <a:pt x="f3" y="f102"/>
                                              <a:pt x="f6" y="f103"/>
                                              <a:pt x="f104" y="f105"/>
                                            </a:cubicBezTo>
                                            <a:cubicBezTo>
                                              <a:pt x="f106" y="f107"/>
                                              <a:pt x="f108" y="f109"/>
                                              <a:pt x="f77" y="f110"/>
                                            </a:cubicBezTo>
                                            <a:cubicBezTo>
                                              <a:pt x="f111" y="f112"/>
                                              <a:pt x="f113" y="f114"/>
                                              <a:pt x="f17" y="f115"/>
                                            </a:cubicBezTo>
                                            <a:cubicBezTo>
                                              <a:pt x="f116" y="f117"/>
                                              <a:pt x="f69" y="f118"/>
                                              <a:pt x="f119" y="f120"/>
                                            </a:cubicBezTo>
                                            <a:cubicBezTo>
                                              <a:pt x="f121" y="f122"/>
                                              <a:pt x="f123" y="f124"/>
                                              <a:pt x="f125" y="f90"/>
                                            </a:cubicBezTo>
                                            <a:cubicBezTo>
                                              <a:pt x="f126" y="f127"/>
                                              <a:pt x="f128" y="f129"/>
                                              <a:pt x="f130" y="f92"/>
                                            </a:cubicBezTo>
                                            <a:cubicBezTo>
                                              <a:pt x="f131" y="f132"/>
                                              <a:pt x="f133" y="f134"/>
                                              <a:pt x="f133" y="f135"/>
                                            </a:cubicBezTo>
                                            <a:cubicBezTo>
                                              <a:pt x="f133" y="f136"/>
                                              <a:pt x="f83" y="f122"/>
                                              <a:pt x="f130" y="f94"/>
                                            </a:cubicBezTo>
                                            <a:cubicBezTo>
                                              <a:pt x="f87" y="f122"/>
                                              <a:pt x="f137" y="f136"/>
                                              <a:pt x="f95" y="f135"/>
                                            </a:cubicBezTo>
                                            <a:cubicBezTo>
                                              <a:pt x="f138" y="f139"/>
                                              <a:pt x="f140" y="f141"/>
                                              <a:pt x="f89" y="f142"/>
                                            </a:cubicBezTo>
                                            <a:cubicBezTo>
                                              <a:pt x="f143" y="f144"/>
                                              <a:pt x="f145" y="f146"/>
                                              <a:pt x="f87" y="f84"/>
                                            </a:cubicBezTo>
                                            <a:cubicBezTo>
                                              <a:pt x="f147" y="f56"/>
                                              <a:pt x="f148" y="f149"/>
                                              <a:pt x="f104" y="f84"/>
                                            </a:cubicBezTo>
                                            <a:cubicBezTo>
                                              <a:pt x="f133" y="f150"/>
                                              <a:pt x="f151" y="f115"/>
                                              <a:pt x="f77" y="f115"/>
                                            </a:cubicBezTo>
                                            <a:cubicBezTo>
                                              <a:pt x="f152" y="f115"/>
                                              <a:pt x="f77" y="f90"/>
                                              <a:pt x="f77" y="f90"/>
                                            </a:cubicBezTo>
                                            <a:cubicBezTo>
                                              <a:pt x="f125" y="f153"/>
                                              <a:pt x="f154" y="f155"/>
                                              <a:pt x="f104" y="f120"/>
                                            </a:cubicBezTo>
                                            <a:cubicBezTo>
                                              <a:pt x="f156" y="f157"/>
                                              <a:pt x="f158" y="f159"/>
                                              <a:pt x="f77" y="f117"/>
                                            </a:cubicBezTo>
                                            <a:cubicBezTo>
                                              <a:pt x="f73" y="f115"/>
                                              <a:pt x="f160" y="f161"/>
                                              <a:pt x="f133" y="f110"/>
                                            </a:cubicBezTo>
                                            <a:cubicBezTo>
                                              <a:pt x="f162" y="f163"/>
                                              <a:pt x="f34" y="f164"/>
                                              <a:pt x="f130" y="f105"/>
                                            </a:cubicBezTo>
                                            <a:cubicBezTo>
                                              <a:pt x="f165" y="f166"/>
                                              <a:pt x="f167" y="f168"/>
                                              <a:pt x="f87" y="f168"/>
                                            </a:cubicBezTo>
                                            <a:cubicBezTo>
                                              <a:pt x="f169" y="f168"/>
                                              <a:pt x="f85" y="f170"/>
                                              <a:pt x="f83" y="f105"/>
                                            </a:cubicBezTo>
                                            <a:cubicBezTo>
                                              <a:pt x="f171" y="f172"/>
                                              <a:pt x="f133" y="f173"/>
                                              <a:pt x="f125" y="f174"/>
                                            </a:cubicBezTo>
                                            <a:cubicBezTo>
                                              <a:pt x="f73" y="f115"/>
                                              <a:pt x="f175" y="f54"/>
                                              <a:pt x="f77" y="f84"/>
                                            </a:cubicBezTo>
                                            <a:cubicBezTo>
                                              <a:pt x="f176" y="f177"/>
                                              <a:pt x="f178" y="f179"/>
                                              <a:pt x="f17" y="f120"/>
                                            </a:cubicBezTo>
                                            <a:cubicBezTo>
                                              <a:pt x="f180" y="f181"/>
                                              <a:pt x="f125" y="f127"/>
                                              <a:pt x="f104" y="f92"/>
                                            </a:cubicBezTo>
                                            <a:cubicBezTo>
                                              <a:pt x="f36" y="f182"/>
                                              <a:pt x="f97" y="f183"/>
                                              <a:pt x="f97" y="f183"/>
                                            </a:cubicBezTo>
                                            <a:cubicBezTo>
                                              <a:pt x="f100" y="f184"/>
                                              <a:pt x="f185" y="f135"/>
                                              <a:pt x="f89" y="f135"/>
                                            </a:cubicBezTo>
                                            <a:cubicBezTo>
                                              <a:pt x="f143" y="f135"/>
                                              <a:pt x="f95" y="f8"/>
                                              <a:pt x="f95" y="f183"/>
                                            </a:cubicBezTo>
                                            <a:cubicBezTo>
                                              <a:pt x="f95" y="f186"/>
                                              <a:pt x="f187" y="f188"/>
                                              <a:pt x="f87" y="f105"/>
                                            </a:cubicBezTo>
                                            <a:cubicBezTo>
                                              <a:pt x="f189" y="f173"/>
                                              <a:pt x="f190" y="f191"/>
                                              <a:pt x="f17" y="f84"/>
                                            </a:cubicBezTo>
                                            <a:cubicBezTo>
                                              <a:pt x="f192" y="f120"/>
                                              <a:pt x="f193" y="f194"/>
                                              <a:pt x="f113" y="f92"/>
                                            </a:cubicBezTo>
                                            <a:cubicBezTo>
                                              <a:pt x="f195" y="f196"/>
                                              <a:pt x="f197" y="f198"/>
                                              <a:pt x="f83" y="f94"/>
                                            </a:cubicBezTo>
                                            <a:cubicBezTo>
                                              <a:pt x="f125" y="f122"/>
                                              <a:pt x="f113" y="f199"/>
                                              <a:pt x="f119" y="f135"/>
                                            </a:cubicBezTo>
                                            <a:cubicBezTo>
                                              <a:pt x="f200" y="f201"/>
                                              <a:pt x="f202" y="f203"/>
                                              <a:pt x="f71" y="f84"/>
                                            </a:cubicBezTo>
                                            <a:cubicBezTo>
                                              <a:pt x="f204" y="f205"/>
                                              <a:pt x="f206" y="f207"/>
                                              <a:pt x="f17" y="f90"/>
                                            </a:cubicBezTo>
                                          </a:path>
                                        </a:pathLst>
                                      </a:custGeom>
                                      <a:noFill/>
                                      <a:ln w="9528" cap="flat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</a:ln>
                                    </wps:spPr>
                                    <wps:bodyPr lIns="0" tIns="0" rIns="0" bIns="0"/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501F202F" id="Группа 1" o:spid="_x0000_s1026" style="position:absolute;margin-left:-123.55pt;margin-top:.1pt;width:86.7pt;height:8.75pt;z-index:251659264" coordsize="11010,111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">
                            <v:group id="Group 110" o:spid="_x0000_s1027" style="position:absolute;left:2224;width:8786;height:1111" coordsize="8786,11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">
                              <v:shape id="Freeform 114" o:spid="_x0000_s1028" style="position:absolute;left:6747;width:2039;height:1111;visibility:visible;mso-wrap-style:square;v-text-anchor:top" coordsize="1929,8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 strokeweight=".26467mm">
                                <v:path arrowok="t" o:connecttype="custom" o:connectlocs="101951,0;203902,55564;101951,111127;0,55564;203902,74859;193332,51627;184875,38720;176419,25813;172191,18069;146822,7744;140480,2581;134138,0;87628,2581;43233,23232;34776,38720;32662,46464;26320,51627;19978,67115;11522,90347;5179,95510;3065,103254;951,95510;3065,67115;13636,77440;19978,80022;26320,85184;30548,92929;17864,95510;9408,98091;15750,100673;9408,103254;3065,100673;5179,72278;7294,90347;13636,90347;19978,85184;19978,95510;13636,92929;19978,87766;15750,80022;9408,77440;7294,69696;11522,77440;17864,82603;19978,90347;26320,92929;13636,98091;951,108417;5179,100673;3065,108417;7294,77440;26320,90347;24206,98091;11522,103254;30548,100673;28434,90347;26320,95510" o:connectangles="270,0,90,180,0,0,0,0,0,0,0,0,0,0,0,0,0,0,0,0,0,0,0,0,0,0,0,0,0,0,0,0,0,0,0,0,0,0,0,0,0,0,0,0,0,0,0,0,0,0,0,0,0,0,0,0,0" textboxrect="0,0,1929,861"/>
                              </v:shape>
                              <v:shape id="Freeform 115" o:spid="_x0000_s1029" style="position:absolute;left:4504;width:2039;height:1111;visibility:visible;mso-wrap-style:square;v-text-anchor:top" coordsize="1929,8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 strokeweight=".26467mm">
                                <v:path arrowok="t" o:connecttype="custom" o:connectlocs="101951,0;203902,55564;101951,111127;0,55564;203902,74859;193332,51627;184875,38720;176419,25813;172191,18069;146822,7744;140480,2581;134138,0;87628,2581;43233,23232;34776,38720;32662,46464;26320,51627;19978,67115;11522,90347;5179,95510;3065,103254;951,95510;3065,67115;13636,77440;19978,80022;26320,85184;30548,92929;17864,95510;9408,98091;15750,100673;9408,103254;3065,100673;5179,72278;7294,90347;13636,90347;19978,85184;19978,95510;13636,92929;19978,87766;15750,80022;9408,77440;7294,69696;11522,77440;17864,82603;19978,90347;26320,92929;13636,98091;951,108417;5179,100673;3065,108417;7294,77440;26320,90347;24206,98091;11522,103254;30548,100673;28434,90347;26320,95510" o:connectangles="270,0,90,180,0,0,0,0,0,0,0,0,0,0,0,0,0,0,0,0,0,0,0,0,0,0,0,0,0,0,0,0,0,0,0,0,0,0,0,0,0,0,0,0,0,0,0,0,0,0,0,0,0,0,0,0,0" textboxrect="0,0,1929,861"/>
                              </v:shape>
                              <v:shape id="Freeform 116" o:spid="_x0000_s1030" style="position:absolute;left:2255;width:2039;height:1111;visibility:visible;mso-wrap-style:square;v-text-anchor:top" coordsize="1929,8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 strokeweight=".26467mm">
                                <v:path arrowok="t" o:connecttype="custom" o:connectlocs="101951,0;203902,55564;101951,111127;0,55564;203902,74859;193332,51627;184875,38720;176419,25813;172191,18069;146822,7744;140480,2581;134138,0;87628,2581;43233,23232;34776,38720;32662,46464;26320,51627;19978,67115;11522,90347;5179,95510;3065,103254;951,95510;3065,67115;13636,77440;19978,80022;26320,85184;30548,92929;17864,95510;9408,98091;15750,100673;9408,103254;3065,100673;5179,72278;7294,90347;13636,90347;19978,85184;19978,95510;13636,92929;19978,87766;15750,80022;9408,77440;7294,69696;11522,77440;17864,82603;19978,90347;26320,92929;13636,98091;951,108417;5179,100673;3065,108417;7294,77440;26320,90347;24206,98091;11522,103254;30548,100673;28434,90347;26320,95510" o:connectangles="270,0,90,180,0,0,0,0,0,0,0,0,0,0,0,0,0,0,0,0,0,0,0,0,0,0,0,0,0,0,0,0,0,0,0,0,0,0,0,0,0,0,0,0,0,0,0,0,0,0,0,0,0,0,0,0,0" textboxrect="0,0,1929,861"/>
                              </v:shape>
                              <v:shape id="Freeform 117" o:spid="_x0000_s1031" style="position:absolute;width:2039;height:1111;visibility:visible;mso-wrap-style:square;v-text-anchor:top" coordsize="1929,8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 strokeweight=".26467mm">
                                <v:path arrowok="t" o:connecttype="custom" o:connectlocs="101951,0;203902,55564;101951,111127;0,55564;203902,74859;193332,51627;184875,38720;176419,25813;172191,18069;146822,7744;140480,2581;134138,0;87628,2581;43233,23232;34776,38720;32662,46464;26320,51627;19978,67115;11522,90347;5179,95510;3065,103254;951,95510;3065,67115;13636,77440;19978,80022;26320,85184;30548,92929;17864,95510;9408,98091;15750,100673;9408,103254;3065,100673;5179,72278;7294,90347;13636,90347;19978,85184;19978,95510;13636,92929;19978,87766;15750,80022;9408,77440;7294,69696;11522,77440;17864,82603;19978,90347;26320,92929;13636,98091;951,108417;5179,100673;3065,108417;7294,77440;26320,90347;24206,98091;11522,103254;30548,100673;28434,90347;26320,95510" o:connectangles="270,0,90,180,0,0,0,0,0,0,0,0,0,0,0,0,0,0,0,0,0,0,0,0,0,0,0,0,0,0,0,0,0,0,0,0,0,0,0,0,0,0,0,0,0,0,0,0,0,0,0,0,0,0,0,0,0" textboxrect="0,0,1929,861"/>
                              </v:shape>
                            </v:group>
                            <v:shape id="Freeform 118" o:spid="_x0000_s1032" style="position:absolute;width:2039;height:1111;visibility:visible;mso-wrap-style:square;v-text-anchor:top" coordsize="1929,8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&#13;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 strokeweight=".26467mm">
                              <v:path arrowok="t" o:connecttype="custom" o:connectlocs="101951,0;203902,55564;101951,111127;0,55564;203902,74859;193332,51627;184875,38720;176419,25813;172191,18069;146822,7744;140480,2581;134138,0;87628,2581;43233,23232;34776,38720;32662,46464;26320,51627;19978,67115;11522,90347;5179,95510;3065,103254;951,95510;3065,67115;13636,77440;19978,80022;26320,85184;30548,92929;17864,95510;9408,98091;15750,100673;9408,103254;3065,100673;5179,72278;7294,90347;13636,90347;19978,85184;19978,95510;13636,92929;19978,87766;15750,80022;9408,77440;7294,69696;11522,77440;17864,82603;19978,90347;26320,92929;13636,98091;951,108417;5179,100673;3065,108417;7294,77440;26320,90347;24206,98091;11522,103254;30548,100673;28434,90347;26320,95510" o:connectangles="270,0,90,180,0,0,0,0,0,0,0,0,0,0,0,0,0,0,0,0,0,0,0,0,0,0,0,0,0,0,0,0,0,0,0,0,0,0,0,0,0,0,0,0,0,0,0,0,0,0,0,0,0,0,0,0,0" textboxrect="0,0,1929,861"/>
                            </v:shape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740" w:type="dxa"/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70E9ED0" w14:textId="77777777" w:rsidR="004B3F2D" w:rsidRDefault="004B3F2D">
                  <w:pPr>
                    <w:suppressAutoHyphens w:val="0"/>
                    <w:jc w:val="center"/>
                    <w:textAlignment w:val="auto"/>
                    <w:rPr>
                      <w:rFonts w:ascii="Times New Roman" w:eastAsia="Times New Roman" w:hAnsi="Times New Roman" w:cs="Times New Roman"/>
                      <w:kern w:val="0"/>
                      <w:lang w:eastAsia="ru-RU" w:bidi="ar-SA"/>
                    </w:rPr>
                  </w:pPr>
                </w:p>
              </w:tc>
              <w:tc>
                <w:tcPr>
                  <w:tcW w:w="740" w:type="dxa"/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6EF9031" w14:textId="77777777" w:rsidR="004B3F2D" w:rsidRDefault="004B3F2D">
                  <w:pPr>
                    <w:suppressAutoHyphens w:val="0"/>
                    <w:jc w:val="center"/>
                    <w:textAlignment w:val="auto"/>
                    <w:rPr>
                      <w:rFonts w:ascii="Times New Roman" w:eastAsia="Times New Roman" w:hAnsi="Times New Roman" w:cs="Times New Roman"/>
                      <w:kern w:val="0"/>
                      <w:lang w:eastAsia="ru-RU" w:bidi="ar-SA"/>
                    </w:rPr>
                  </w:pPr>
                </w:p>
              </w:tc>
              <w:tc>
                <w:tcPr>
                  <w:tcW w:w="740" w:type="dxa"/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F7B8098" w14:textId="77777777" w:rsidR="004B3F2D" w:rsidRDefault="004B3F2D">
                  <w:pPr>
                    <w:suppressAutoHyphens w:val="0"/>
                    <w:jc w:val="center"/>
                    <w:textAlignment w:val="auto"/>
                    <w:rPr>
                      <w:rFonts w:ascii="Times New Roman" w:eastAsia="Times New Roman" w:hAnsi="Times New Roman" w:cs="Times New Roman"/>
                      <w:kern w:val="0"/>
                      <w:lang w:eastAsia="ru-RU" w:bidi="ar-SA"/>
                    </w:rPr>
                  </w:pPr>
                </w:p>
              </w:tc>
              <w:tc>
                <w:tcPr>
                  <w:tcW w:w="739" w:type="dxa"/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001040F" w14:textId="77777777" w:rsidR="004B3F2D" w:rsidRDefault="004B3F2D">
                  <w:pPr>
                    <w:suppressAutoHyphens w:val="0"/>
                    <w:jc w:val="center"/>
                    <w:textAlignment w:val="auto"/>
                    <w:rPr>
                      <w:rFonts w:ascii="Times New Roman" w:eastAsia="Times New Roman" w:hAnsi="Times New Roman" w:cs="Times New Roman"/>
                      <w:kern w:val="0"/>
                      <w:lang w:eastAsia="ru-RU" w:bidi="ar-SA"/>
                    </w:rPr>
                  </w:pPr>
                </w:p>
              </w:tc>
              <w:tc>
                <w:tcPr>
                  <w:tcW w:w="739" w:type="dxa"/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205A02C" w14:textId="77777777" w:rsidR="004B3F2D" w:rsidRDefault="004B3F2D">
                  <w:pPr>
                    <w:suppressAutoHyphens w:val="0"/>
                    <w:jc w:val="center"/>
                    <w:textAlignment w:val="auto"/>
                    <w:rPr>
                      <w:rFonts w:ascii="Times New Roman" w:eastAsia="Times New Roman" w:hAnsi="Times New Roman" w:cs="Times New Roman"/>
                      <w:kern w:val="0"/>
                      <w:lang w:eastAsia="ru-RU" w:bidi="ar-SA"/>
                    </w:rPr>
                  </w:pPr>
                </w:p>
              </w:tc>
              <w:tc>
                <w:tcPr>
                  <w:tcW w:w="739" w:type="dxa"/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CDE80F7" w14:textId="77777777" w:rsidR="004B3F2D" w:rsidRDefault="004B3F2D">
                  <w:pPr>
                    <w:suppressAutoHyphens w:val="0"/>
                    <w:jc w:val="center"/>
                    <w:textAlignment w:val="auto"/>
                    <w:rPr>
                      <w:rFonts w:ascii="Times New Roman" w:eastAsia="Times New Roman" w:hAnsi="Times New Roman" w:cs="Times New Roman"/>
                      <w:kern w:val="0"/>
                      <w:lang w:eastAsia="ru-RU" w:bidi="ar-SA"/>
                    </w:rPr>
                  </w:pPr>
                </w:p>
              </w:tc>
              <w:tc>
                <w:tcPr>
                  <w:tcW w:w="739" w:type="dxa"/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F065A6D" w14:textId="77777777" w:rsidR="004B3F2D" w:rsidRDefault="004B3F2D">
                  <w:pPr>
                    <w:suppressAutoHyphens w:val="0"/>
                    <w:jc w:val="center"/>
                    <w:textAlignment w:val="auto"/>
                    <w:rPr>
                      <w:rFonts w:ascii="Times New Roman" w:eastAsia="Times New Roman" w:hAnsi="Times New Roman" w:cs="Times New Roman"/>
                      <w:kern w:val="0"/>
                      <w:lang w:eastAsia="ru-RU" w:bidi="ar-SA"/>
                    </w:rPr>
                  </w:pPr>
                </w:p>
              </w:tc>
              <w:tc>
                <w:tcPr>
                  <w:tcW w:w="739" w:type="dxa"/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1C7C126" w14:textId="77777777" w:rsidR="004B3F2D" w:rsidRDefault="004B3F2D">
                  <w:pPr>
                    <w:suppressAutoHyphens w:val="0"/>
                    <w:jc w:val="center"/>
                    <w:textAlignment w:val="auto"/>
                    <w:rPr>
                      <w:rFonts w:ascii="Times New Roman" w:eastAsia="Times New Roman" w:hAnsi="Times New Roman" w:cs="Times New Roman"/>
                      <w:kern w:val="0"/>
                      <w:lang w:eastAsia="ru-RU" w:bidi="ar-SA"/>
                    </w:rPr>
                  </w:pPr>
                </w:p>
              </w:tc>
            </w:tr>
          </w:tbl>
          <w:p w14:paraId="0737F6F1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093267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DF4B65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5C4173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47B7DC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656004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216546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15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3716E2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Знаковая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759785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47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42A4BA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Беззнаковая</w:t>
            </w:r>
          </w:p>
        </w:tc>
      </w:tr>
      <w:tr w:rsidR="004B3F2D" w14:paraId="0A22C963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59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39DEFD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i/>
                <w:kern w:val="0"/>
                <w:lang w:eastAsia="ru-RU" w:bidi="ar-SA"/>
              </w:rPr>
              <w:t>А</w:t>
            </w:r>
            <w:r>
              <w:rPr>
                <w:rFonts w:ascii="Times New Roman" w:eastAsia="Times New Roman" w:hAnsi="Times New Roman" w:cs="Times New Roman"/>
                <w:kern w:val="0"/>
                <w:vertAlign w:val="subscript"/>
                <w:lang w:eastAsia="ru-RU" w:bidi="ar-SA"/>
              </w:rPr>
              <w:t>пр.</w:t>
            </w:r>
          </w:p>
        </w:tc>
        <w:tc>
          <w:tcPr>
            <w:tcW w:w="342" w:type="dxa"/>
            <w:tcBorders>
              <w:righ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2C3FA4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1" w:type="dxa"/>
            <w:tcBorders>
              <w:lef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92451A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0</w:t>
            </w: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71DE13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613A79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1</w:t>
            </w: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0CF6F2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6A643B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93D565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6E52BE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0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690EB4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15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65D466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-</w:t>
            </w: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104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92320F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47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973D99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152</w:t>
            </w:r>
          </w:p>
        </w:tc>
      </w:tr>
      <w:tr w:rsidR="004B3F2D" w14:paraId="372486EC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591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949448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i/>
                <w:kern w:val="0"/>
                <w:lang w:val="en-US" w:eastAsia="ru-RU" w:bidi="ar-SA"/>
              </w:rPr>
              <w:t>B</w:t>
            </w:r>
            <w:r>
              <w:rPr>
                <w:rFonts w:ascii="Times New Roman" w:eastAsia="Times New Roman" w:hAnsi="Times New Roman" w:cs="Times New Roman"/>
                <w:kern w:val="0"/>
                <w:vertAlign w:val="subscript"/>
                <w:lang w:eastAsia="ru-RU" w:bidi="ar-SA"/>
              </w:rPr>
              <w:t>пр.</w:t>
            </w:r>
          </w:p>
        </w:tc>
        <w:tc>
          <w:tcPr>
            <w:tcW w:w="342" w:type="dxa"/>
            <w:tcBorders>
              <w:righ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098CA3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1" w:type="dxa"/>
            <w:tcBorders>
              <w:lef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651411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1</w:t>
            </w:r>
          </w:p>
        </w:tc>
        <w:tc>
          <w:tcPr>
            <w:tcW w:w="343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BFBB9F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1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8DAEBB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3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753253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</w:p>
        </w:tc>
        <w:tc>
          <w:tcPr>
            <w:tcW w:w="341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184D54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0</w:t>
            </w:r>
          </w:p>
        </w:tc>
        <w:tc>
          <w:tcPr>
            <w:tcW w:w="343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5B6BAD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1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3EB5B9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CE46EF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156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8418AB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-</w:t>
            </w: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24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B3036E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475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976C59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238</w:t>
            </w:r>
          </w:p>
        </w:tc>
      </w:tr>
      <w:tr w:rsidR="004B3F2D" w14:paraId="31CC83F3" w14:textId="77777777">
        <w:tblPrEx>
          <w:tblCellMar>
            <w:top w:w="0" w:type="dxa"/>
            <w:bottom w:w="0" w:type="dxa"/>
          </w:tblCellMar>
        </w:tblPrEx>
        <w:trPr>
          <w:trHeight w:val="360"/>
          <w:jc w:val="center"/>
        </w:trPr>
        <w:tc>
          <w:tcPr>
            <w:tcW w:w="591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58D77D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kern w:val="0"/>
                <w:lang w:eastAsia="ru-RU" w:bidi="ar-SA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kern w:val="0"/>
                <w:vertAlign w:val="subscript"/>
                <w:lang w:eastAsia="ru-RU" w:bidi="ar-SA"/>
              </w:rPr>
              <w:t>до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vertAlign w:val="subscript"/>
                <w:lang w:eastAsia="ru-RU" w:bidi="ar-SA"/>
              </w:rPr>
              <w:t>.</w:t>
            </w:r>
          </w:p>
        </w:tc>
        <w:tc>
          <w:tcPr>
            <w:tcW w:w="342" w:type="dxa"/>
            <w:tcBorders>
              <w:righ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4FA263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1</w:t>
            </w:r>
          </w:p>
        </w:tc>
        <w:tc>
          <w:tcPr>
            <w:tcW w:w="341" w:type="dxa"/>
            <w:tcBorders>
              <w:left w:val="single" w:sz="2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1590D9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0</w:t>
            </w:r>
          </w:p>
        </w:tc>
        <w:tc>
          <w:tcPr>
            <w:tcW w:w="343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62A95A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0</w:t>
            </w:r>
          </w:p>
        </w:tc>
        <w:tc>
          <w:tcPr>
            <w:tcW w:w="341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07B756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0</w:t>
            </w:r>
          </w:p>
        </w:tc>
        <w:tc>
          <w:tcPr>
            <w:tcW w:w="343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114FB0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0</w:t>
            </w:r>
          </w:p>
        </w:tc>
        <w:tc>
          <w:tcPr>
            <w:tcW w:w="341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2AC690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0</w:t>
            </w:r>
          </w:p>
        </w:tc>
        <w:tc>
          <w:tcPr>
            <w:tcW w:w="343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1061EC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0</w:t>
            </w:r>
          </w:p>
        </w:tc>
        <w:tc>
          <w:tcPr>
            <w:tcW w:w="341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896BE2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0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FC8C13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156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969FFA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</w:t>
            </w:r>
            <w:r>
              <w:rPr>
                <w:rFonts w:ascii="Times New Roman" w:eastAsia="Times New Roman" w:hAnsi="Times New Roman" w:cs="Times New Roman"/>
                <w:kern w:val="0"/>
                <w:lang w:val="en-US" w:eastAsia="ru-RU" w:bidi="ar-SA"/>
              </w:rPr>
              <w:t>128</w:t>
            </w:r>
          </w:p>
        </w:tc>
        <w:tc>
          <w:tcPr>
            <w:tcW w:w="2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8402F3" w14:textId="77777777" w:rsidR="004B3F2D" w:rsidRDefault="004B3F2D">
            <w:pPr>
              <w:pStyle w:val="Standard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475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7208E9" w14:textId="77777777" w:rsidR="004B3F2D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390</w:t>
            </w:r>
          </w:p>
        </w:tc>
      </w:tr>
    </w:tbl>
    <w:p w14:paraId="0DEEC8B0" w14:textId="77777777" w:rsidR="004B3F2D" w:rsidRDefault="004B3F2D">
      <w:pPr>
        <w:pStyle w:val="Standard"/>
        <w:rPr>
          <w:rFonts w:hint="eastAsia"/>
        </w:rPr>
      </w:pPr>
    </w:p>
    <w:p w14:paraId="1C95CAE3" w14:textId="77777777" w:rsidR="004B3F2D" w:rsidRDefault="004B3F2D">
      <w:pPr>
        <w:pStyle w:val="Standard"/>
        <w:rPr>
          <w:rFonts w:hint="eastAsia"/>
        </w:rPr>
      </w:pPr>
    </w:p>
    <w:tbl>
      <w:tblPr>
        <w:tblW w:w="6410" w:type="dxa"/>
        <w:tblInd w:w="162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9"/>
        <w:gridCol w:w="1059"/>
        <w:gridCol w:w="1037"/>
        <w:gridCol w:w="1099"/>
        <w:gridCol w:w="1037"/>
        <w:gridCol w:w="1099"/>
      </w:tblGrid>
      <w:tr w:rsidR="004B3F2D" w14:paraId="6583AB68" w14:textId="77777777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1079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9953879" w14:textId="77777777" w:rsidR="004B3F2D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rPr>
                <w:lang w:val="en-US"/>
              </w:rPr>
              <w:t xml:space="preserve">CF = </w:t>
            </w:r>
            <w:r>
              <w:t>1</w:t>
            </w:r>
          </w:p>
        </w:tc>
        <w:tc>
          <w:tcPr>
            <w:tcW w:w="1059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CA45F86" w14:textId="77777777" w:rsidR="004B3F2D" w:rsidRDefault="00000000">
            <w:pPr>
              <w:pStyle w:val="TableContents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ZF = 0</w:t>
            </w:r>
          </w:p>
        </w:tc>
        <w:tc>
          <w:tcPr>
            <w:tcW w:w="1037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F16694" w14:textId="77777777" w:rsidR="004B3F2D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rPr>
                <w:lang w:val="en-US"/>
              </w:rPr>
              <w:t xml:space="preserve">PF = </w:t>
            </w:r>
            <w:r>
              <w:t>1</w:t>
            </w:r>
          </w:p>
        </w:tc>
        <w:tc>
          <w:tcPr>
            <w:tcW w:w="1099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FF91FDF" w14:textId="77777777" w:rsidR="004B3F2D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rPr>
                <w:lang w:val="en-US"/>
              </w:rPr>
              <w:t xml:space="preserve">AF = </w:t>
            </w:r>
            <w:r>
              <w:t>1</w:t>
            </w:r>
          </w:p>
        </w:tc>
        <w:tc>
          <w:tcPr>
            <w:tcW w:w="1037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3487B44" w14:textId="77777777" w:rsidR="004B3F2D" w:rsidRDefault="00000000">
            <w:pPr>
              <w:pStyle w:val="TableContents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SF = 1</w:t>
            </w:r>
          </w:p>
        </w:tc>
        <w:tc>
          <w:tcPr>
            <w:tcW w:w="1099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EAD9D97" w14:textId="77777777" w:rsidR="004B3F2D" w:rsidRDefault="00000000">
            <w:pPr>
              <w:pStyle w:val="TableContents"/>
              <w:jc w:val="center"/>
              <w:rPr>
                <w:rFonts w:hint="eastAsia"/>
              </w:rPr>
            </w:pPr>
            <w:r>
              <w:rPr>
                <w:lang w:val="en-US"/>
              </w:rPr>
              <w:t xml:space="preserve">OF = </w:t>
            </w:r>
            <w:r>
              <w:t>0</w:t>
            </w:r>
          </w:p>
        </w:tc>
      </w:tr>
    </w:tbl>
    <w:p w14:paraId="075390DF" w14:textId="77777777" w:rsidR="004B3F2D" w:rsidRDefault="004B3F2D">
      <w:pPr>
        <w:pStyle w:val="Standard"/>
        <w:rPr>
          <w:rFonts w:hint="eastAsia"/>
        </w:rPr>
      </w:pPr>
    </w:p>
    <w:p w14:paraId="2BE9778E" w14:textId="77777777" w:rsidR="004B3F2D" w:rsidRDefault="00000000">
      <w:pPr>
        <w:pStyle w:val="Standard"/>
        <w:ind w:left="1416"/>
        <w:rPr>
          <w:rFonts w:hint="eastAsia"/>
        </w:rPr>
      </w:pPr>
      <w:r>
        <w:rPr>
          <w:rFonts w:ascii="Times New Roman" w:hAnsi="Times New Roman" w:cs="Times New Roman"/>
          <w:sz w:val="28"/>
          <w:szCs w:val="28"/>
        </w:rPr>
        <w:t>Для беззнаковой интерпретации результат неверен вследствие возникающего переноса из старшего разряда, результат знаковой интерпретации корректен.</w:t>
      </w:r>
    </w:p>
    <w:sectPr w:rsidR="004B3F2D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EB113A" w14:textId="77777777" w:rsidR="00334461" w:rsidRDefault="00334461">
      <w:pPr>
        <w:rPr>
          <w:rFonts w:hint="eastAsia"/>
        </w:rPr>
      </w:pPr>
      <w:r>
        <w:separator/>
      </w:r>
    </w:p>
  </w:endnote>
  <w:endnote w:type="continuationSeparator" w:id="0">
    <w:p w14:paraId="6BCD151E" w14:textId="77777777" w:rsidR="00334461" w:rsidRDefault="0033446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6341E0" w14:textId="77777777" w:rsidR="00334461" w:rsidRDefault="00334461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7DAE91FA" w14:textId="77777777" w:rsidR="00334461" w:rsidRDefault="0033446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attachedTemplate r:id="rId1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4B3F2D"/>
    <w:rsid w:val="001A53C9"/>
    <w:rsid w:val="00334461"/>
    <w:rsid w:val="00361219"/>
    <w:rsid w:val="003F407B"/>
    <w:rsid w:val="0048708B"/>
    <w:rsid w:val="004B3F2D"/>
    <w:rsid w:val="0079534F"/>
    <w:rsid w:val="00816FD1"/>
    <w:rsid w:val="008403E1"/>
    <w:rsid w:val="009421F9"/>
    <w:rsid w:val="00E24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F2145D"/>
  <w15:docId w15:val="{091900D7-6361-0F47-9B40-B4F08E42B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3"/>
        <w:sz w:val="24"/>
        <w:szCs w:val="24"/>
        <w:lang w:val="ru-RU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a5">
    <w:name w:val="Emphasis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</dc:creator>
  <cp:lastModifiedBy>Кара-Огланов Руслан Денисович</cp:lastModifiedBy>
  <cp:revision>2</cp:revision>
  <dcterms:created xsi:type="dcterms:W3CDTF">2023-11-07T17:19:00Z</dcterms:created>
  <dcterms:modified xsi:type="dcterms:W3CDTF">2023-11-07T17:19:00Z</dcterms:modified>
</cp:coreProperties>
</file>